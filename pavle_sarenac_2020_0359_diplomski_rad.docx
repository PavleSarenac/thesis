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240B6" w:rsidRDefault="005A1EE1" w:rsidP="00132C6A">
            <w:pPr>
              <w:pStyle w:val="Naslovnakandidatimentor"/>
              <w:rPr>
                <w:lang w:val="en-U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7DA2C0FA" w14:textId="4CE9443C" w:rsidR="00F06BB2" w:rsidRPr="0080399F" w:rsidRDefault="006412E1" w:rsidP="0080399F">
      <w:pPr>
        <w:pStyle w:val="Vremepredajeteze"/>
        <w:rPr>
          <w:lang w:val="en-US"/>
        </w:rPr>
        <w:sectPr w:rsidR="00F06BB2" w:rsidRPr="0080399F" w:rsidSect="00207E96">
          <w:footerReference w:type="even" r:id="rId9"/>
          <w:footerReference w:type="default" r:id="rId10"/>
          <w:type w:val="continuous"/>
          <w:pgSz w:w="11906" w:h="16838"/>
          <w:pgMar w:top="1701" w:right="1134" w:bottom="1701" w:left="1134" w:header="709" w:footer="709" w:gutter="0"/>
          <w:cols w:space="720"/>
          <w:titlePg/>
        </w:sect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67D241F6" w14:textId="36153C6B" w:rsidR="00F06BB2" w:rsidRPr="006B315E" w:rsidRDefault="006412E1" w:rsidP="00AA4ACB">
      <w:pPr>
        <w:pStyle w:val="SadrajLiteratura"/>
        <w:tabs>
          <w:tab w:val="left" w:pos="2904"/>
          <w:tab w:val="left" w:pos="5604"/>
        </w:tabs>
        <w:rPr>
          <w:lang w:val="sr-Cyrl-CS"/>
        </w:rPr>
      </w:pPr>
      <w:bookmarkStart w:id="0" w:name="_Toc212567286"/>
      <w:r w:rsidRPr="006B315E">
        <w:rPr>
          <w:lang w:val="sr-Cyrl-CS"/>
        </w:rPr>
        <w:lastRenderedPageBreak/>
        <w:t>Садржај</w:t>
      </w:r>
      <w:bookmarkEnd w:id="0"/>
      <w:r w:rsidR="009F67C8">
        <w:rPr>
          <w:lang w:val="sr-Cyrl-CS"/>
        </w:rPr>
        <w:tab/>
      </w:r>
      <w:r w:rsidR="00AA4ACB">
        <w:rPr>
          <w:lang w:val="sr-Cyrl-CS"/>
        </w:rPr>
        <w:tab/>
      </w:r>
    </w:p>
    <w:p w14:paraId="3B836AC3" w14:textId="5436D336" w:rsidR="001C097B"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567286" w:history="1">
        <w:r w:rsidR="001C097B" w:rsidRPr="00820EE7">
          <w:rPr>
            <w:rStyle w:val="Hyperlink"/>
            <w:noProof/>
            <w:lang w:val="sr-Cyrl-CS"/>
          </w:rPr>
          <w:t>Садржај</w:t>
        </w:r>
        <w:r w:rsidR="001C097B">
          <w:rPr>
            <w:noProof/>
            <w:webHidden/>
          </w:rPr>
          <w:tab/>
        </w:r>
        <w:r w:rsidR="001C097B">
          <w:rPr>
            <w:noProof/>
            <w:webHidden/>
          </w:rPr>
          <w:fldChar w:fldCharType="begin"/>
        </w:r>
        <w:r w:rsidR="001C097B">
          <w:rPr>
            <w:noProof/>
            <w:webHidden/>
          </w:rPr>
          <w:instrText xml:space="preserve"> PAGEREF _Toc212567286 \h </w:instrText>
        </w:r>
        <w:r w:rsidR="001C097B">
          <w:rPr>
            <w:noProof/>
            <w:webHidden/>
          </w:rPr>
        </w:r>
        <w:r w:rsidR="001C097B">
          <w:rPr>
            <w:noProof/>
            <w:webHidden/>
          </w:rPr>
          <w:fldChar w:fldCharType="separate"/>
        </w:r>
        <w:r w:rsidR="001C7A7A">
          <w:rPr>
            <w:noProof/>
            <w:webHidden/>
          </w:rPr>
          <w:t>i</w:t>
        </w:r>
        <w:r w:rsidR="001C097B">
          <w:rPr>
            <w:noProof/>
            <w:webHidden/>
          </w:rPr>
          <w:fldChar w:fldCharType="end"/>
        </w:r>
      </w:hyperlink>
    </w:p>
    <w:p w14:paraId="3BA38C36" w14:textId="64B1560E"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287" w:history="1">
        <w:r w:rsidRPr="00820EE7">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Увод</w:t>
        </w:r>
        <w:r>
          <w:rPr>
            <w:noProof/>
            <w:webHidden/>
          </w:rPr>
          <w:tab/>
        </w:r>
        <w:r>
          <w:rPr>
            <w:noProof/>
            <w:webHidden/>
          </w:rPr>
          <w:fldChar w:fldCharType="begin"/>
        </w:r>
        <w:r>
          <w:rPr>
            <w:noProof/>
            <w:webHidden/>
          </w:rPr>
          <w:instrText xml:space="preserve"> PAGEREF _Toc212567287 \h </w:instrText>
        </w:r>
        <w:r>
          <w:rPr>
            <w:noProof/>
            <w:webHidden/>
          </w:rPr>
        </w:r>
        <w:r>
          <w:rPr>
            <w:noProof/>
            <w:webHidden/>
          </w:rPr>
          <w:fldChar w:fldCharType="separate"/>
        </w:r>
        <w:r w:rsidR="001C7A7A">
          <w:rPr>
            <w:noProof/>
            <w:webHidden/>
          </w:rPr>
          <w:t>1</w:t>
        </w:r>
        <w:r>
          <w:rPr>
            <w:noProof/>
            <w:webHidden/>
          </w:rPr>
          <w:fldChar w:fldCharType="end"/>
        </w:r>
      </w:hyperlink>
    </w:p>
    <w:p w14:paraId="0C46D780" w14:textId="52078EEF"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288" w:history="1">
        <w:r w:rsidRPr="00820EE7">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_Toc212567288 \h </w:instrText>
        </w:r>
        <w:r>
          <w:rPr>
            <w:noProof/>
            <w:webHidden/>
          </w:rPr>
        </w:r>
        <w:r>
          <w:rPr>
            <w:noProof/>
            <w:webHidden/>
          </w:rPr>
          <w:fldChar w:fldCharType="separate"/>
        </w:r>
        <w:r w:rsidR="001C7A7A">
          <w:rPr>
            <w:noProof/>
            <w:webHidden/>
          </w:rPr>
          <w:t>2</w:t>
        </w:r>
        <w:r>
          <w:rPr>
            <w:noProof/>
            <w:webHidden/>
          </w:rPr>
          <w:fldChar w:fldCharType="end"/>
        </w:r>
      </w:hyperlink>
    </w:p>
    <w:p w14:paraId="14C601D9" w14:textId="255E4535"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289" w:history="1">
        <w:r w:rsidRPr="00820EE7">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 xml:space="preserve">Мобилна апликација </w:t>
        </w:r>
        <w:r w:rsidRPr="00820EE7">
          <w:rPr>
            <w:rStyle w:val="Hyperlink"/>
            <w:i/>
            <w:noProof/>
            <w:lang w:val="en-US"/>
          </w:rPr>
          <w:t>SrediMe</w:t>
        </w:r>
        <w:r>
          <w:rPr>
            <w:noProof/>
            <w:webHidden/>
          </w:rPr>
          <w:tab/>
        </w:r>
        <w:r>
          <w:rPr>
            <w:noProof/>
            <w:webHidden/>
          </w:rPr>
          <w:fldChar w:fldCharType="begin"/>
        </w:r>
        <w:r>
          <w:rPr>
            <w:noProof/>
            <w:webHidden/>
          </w:rPr>
          <w:instrText xml:space="preserve"> PAGEREF _Toc212567289 \h </w:instrText>
        </w:r>
        <w:r>
          <w:rPr>
            <w:noProof/>
            <w:webHidden/>
          </w:rPr>
        </w:r>
        <w:r>
          <w:rPr>
            <w:noProof/>
            <w:webHidden/>
          </w:rPr>
          <w:fldChar w:fldCharType="separate"/>
        </w:r>
        <w:r w:rsidR="001C7A7A">
          <w:rPr>
            <w:noProof/>
            <w:webHidden/>
          </w:rPr>
          <w:t>2</w:t>
        </w:r>
        <w:r>
          <w:rPr>
            <w:noProof/>
            <w:webHidden/>
          </w:rPr>
          <w:fldChar w:fldCharType="end"/>
        </w:r>
      </w:hyperlink>
    </w:p>
    <w:p w14:paraId="0B41AC17" w14:textId="6FB0192D"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0" w:history="1">
        <w:r w:rsidRPr="00820EE7">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_Toc212567290 \h </w:instrText>
        </w:r>
        <w:r>
          <w:rPr>
            <w:noProof/>
            <w:webHidden/>
          </w:rPr>
        </w:r>
        <w:r>
          <w:rPr>
            <w:noProof/>
            <w:webHidden/>
          </w:rPr>
          <w:fldChar w:fldCharType="separate"/>
        </w:r>
        <w:r w:rsidR="001C7A7A">
          <w:rPr>
            <w:noProof/>
            <w:webHidden/>
          </w:rPr>
          <w:t>2</w:t>
        </w:r>
        <w:r>
          <w:rPr>
            <w:noProof/>
            <w:webHidden/>
          </w:rPr>
          <w:fldChar w:fldCharType="end"/>
        </w:r>
      </w:hyperlink>
    </w:p>
    <w:p w14:paraId="7173A20E" w14:textId="39910187"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1" w:history="1">
        <w:r w:rsidRPr="00820EE7">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_Toc212567291 \h </w:instrText>
        </w:r>
        <w:r>
          <w:rPr>
            <w:noProof/>
            <w:webHidden/>
          </w:rPr>
        </w:r>
        <w:r>
          <w:rPr>
            <w:noProof/>
            <w:webHidden/>
          </w:rPr>
          <w:fldChar w:fldCharType="separate"/>
        </w:r>
        <w:r w:rsidR="001C7A7A">
          <w:rPr>
            <w:noProof/>
            <w:webHidden/>
          </w:rPr>
          <w:t>4</w:t>
        </w:r>
        <w:r>
          <w:rPr>
            <w:noProof/>
            <w:webHidden/>
          </w:rPr>
          <w:fldChar w:fldCharType="end"/>
        </w:r>
      </w:hyperlink>
    </w:p>
    <w:p w14:paraId="7C1CD9A9" w14:textId="5AE20964"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2" w:history="1">
        <w:r w:rsidRPr="00820EE7">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_Toc212567292 \h </w:instrText>
        </w:r>
        <w:r>
          <w:rPr>
            <w:noProof/>
            <w:webHidden/>
          </w:rPr>
        </w:r>
        <w:r>
          <w:rPr>
            <w:noProof/>
            <w:webHidden/>
          </w:rPr>
          <w:fldChar w:fldCharType="separate"/>
        </w:r>
        <w:r w:rsidR="001C7A7A">
          <w:rPr>
            <w:noProof/>
            <w:webHidden/>
          </w:rPr>
          <w:t>5</w:t>
        </w:r>
        <w:r>
          <w:rPr>
            <w:noProof/>
            <w:webHidden/>
          </w:rPr>
          <w:fldChar w:fldCharType="end"/>
        </w:r>
      </w:hyperlink>
    </w:p>
    <w:p w14:paraId="79D71BDB" w14:textId="0959EF10"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3" w:history="1">
        <w:r w:rsidRPr="00820EE7">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_Toc212567293 \h </w:instrText>
        </w:r>
        <w:r>
          <w:rPr>
            <w:noProof/>
            <w:webHidden/>
          </w:rPr>
        </w:r>
        <w:r>
          <w:rPr>
            <w:noProof/>
            <w:webHidden/>
          </w:rPr>
          <w:fldChar w:fldCharType="separate"/>
        </w:r>
        <w:r w:rsidR="001C7A7A">
          <w:rPr>
            <w:noProof/>
            <w:webHidden/>
          </w:rPr>
          <w:t>5</w:t>
        </w:r>
        <w:r>
          <w:rPr>
            <w:noProof/>
            <w:webHidden/>
          </w:rPr>
          <w:fldChar w:fldCharType="end"/>
        </w:r>
      </w:hyperlink>
    </w:p>
    <w:p w14:paraId="4C549D50" w14:textId="3D173082"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4" w:history="1">
        <w:r w:rsidRPr="00820EE7">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_Toc212567294 \h </w:instrText>
        </w:r>
        <w:r>
          <w:rPr>
            <w:noProof/>
            <w:webHidden/>
          </w:rPr>
        </w:r>
        <w:r>
          <w:rPr>
            <w:noProof/>
            <w:webHidden/>
          </w:rPr>
          <w:fldChar w:fldCharType="separate"/>
        </w:r>
        <w:r w:rsidR="001C7A7A">
          <w:rPr>
            <w:noProof/>
            <w:webHidden/>
          </w:rPr>
          <w:t>6</w:t>
        </w:r>
        <w:r>
          <w:rPr>
            <w:noProof/>
            <w:webHidden/>
          </w:rPr>
          <w:fldChar w:fldCharType="end"/>
        </w:r>
      </w:hyperlink>
    </w:p>
    <w:p w14:paraId="6523F089" w14:textId="2A02387A"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5" w:history="1">
        <w:r w:rsidRPr="00820EE7">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SrediMe PRO</w:t>
        </w:r>
        <w:r>
          <w:rPr>
            <w:noProof/>
            <w:webHidden/>
          </w:rPr>
          <w:tab/>
        </w:r>
        <w:r>
          <w:rPr>
            <w:noProof/>
            <w:webHidden/>
          </w:rPr>
          <w:fldChar w:fldCharType="begin"/>
        </w:r>
        <w:r>
          <w:rPr>
            <w:noProof/>
            <w:webHidden/>
          </w:rPr>
          <w:instrText xml:space="preserve"> PAGEREF _Toc212567295 \h </w:instrText>
        </w:r>
        <w:r>
          <w:rPr>
            <w:noProof/>
            <w:webHidden/>
          </w:rPr>
        </w:r>
        <w:r>
          <w:rPr>
            <w:noProof/>
            <w:webHidden/>
          </w:rPr>
          <w:fldChar w:fldCharType="separate"/>
        </w:r>
        <w:r w:rsidR="001C7A7A">
          <w:rPr>
            <w:noProof/>
            <w:webHidden/>
          </w:rPr>
          <w:t>6</w:t>
        </w:r>
        <w:r>
          <w:rPr>
            <w:noProof/>
            <w:webHidden/>
          </w:rPr>
          <w:fldChar w:fldCharType="end"/>
        </w:r>
      </w:hyperlink>
    </w:p>
    <w:p w14:paraId="2ECF95E1" w14:textId="78179002"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296" w:history="1">
        <w:r w:rsidRPr="00820EE7">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Мобилна апликација</w:t>
        </w:r>
        <w:r w:rsidRPr="00820EE7">
          <w:rPr>
            <w:rStyle w:val="Hyperlink"/>
            <w:noProof/>
            <w:lang w:val="en-US"/>
          </w:rPr>
          <w:t xml:space="preserve"> </w:t>
        </w:r>
        <w:r w:rsidRPr="00820EE7">
          <w:rPr>
            <w:rStyle w:val="Hyperlink"/>
            <w:i/>
            <w:noProof/>
            <w:lang w:val="en-US"/>
          </w:rPr>
          <w:t>Fresha</w:t>
        </w:r>
        <w:r>
          <w:rPr>
            <w:noProof/>
            <w:webHidden/>
          </w:rPr>
          <w:tab/>
        </w:r>
        <w:r>
          <w:rPr>
            <w:noProof/>
            <w:webHidden/>
          </w:rPr>
          <w:fldChar w:fldCharType="begin"/>
        </w:r>
        <w:r>
          <w:rPr>
            <w:noProof/>
            <w:webHidden/>
          </w:rPr>
          <w:instrText xml:space="preserve"> PAGEREF _Toc212567296 \h </w:instrText>
        </w:r>
        <w:r>
          <w:rPr>
            <w:noProof/>
            <w:webHidden/>
          </w:rPr>
        </w:r>
        <w:r>
          <w:rPr>
            <w:noProof/>
            <w:webHidden/>
          </w:rPr>
          <w:fldChar w:fldCharType="separate"/>
        </w:r>
        <w:r w:rsidR="001C7A7A">
          <w:rPr>
            <w:noProof/>
            <w:webHidden/>
          </w:rPr>
          <w:t>6</w:t>
        </w:r>
        <w:r>
          <w:rPr>
            <w:noProof/>
            <w:webHidden/>
          </w:rPr>
          <w:fldChar w:fldCharType="end"/>
        </w:r>
      </w:hyperlink>
    </w:p>
    <w:p w14:paraId="6CB5B7F8" w14:textId="06B01890"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7" w:history="1">
        <w:r w:rsidRPr="00820EE7">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_Toc212567297 \h </w:instrText>
        </w:r>
        <w:r>
          <w:rPr>
            <w:noProof/>
            <w:webHidden/>
          </w:rPr>
        </w:r>
        <w:r>
          <w:rPr>
            <w:noProof/>
            <w:webHidden/>
          </w:rPr>
          <w:fldChar w:fldCharType="separate"/>
        </w:r>
        <w:r w:rsidR="001C7A7A">
          <w:rPr>
            <w:noProof/>
            <w:webHidden/>
          </w:rPr>
          <w:t>6</w:t>
        </w:r>
        <w:r>
          <w:rPr>
            <w:noProof/>
            <w:webHidden/>
          </w:rPr>
          <w:fldChar w:fldCharType="end"/>
        </w:r>
      </w:hyperlink>
    </w:p>
    <w:p w14:paraId="125FA021" w14:textId="35047280"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8" w:history="1">
        <w:r w:rsidRPr="00820EE7">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_Toc212567298 \h </w:instrText>
        </w:r>
        <w:r>
          <w:rPr>
            <w:noProof/>
            <w:webHidden/>
          </w:rPr>
        </w:r>
        <w:r>
          <w:rPr>
            <w:noProof/>
            <w:webHidden/>
          </w:rPr>
          <w:fldChar w:fldCharType="separate"/>
        </w:r>
        <w:r w:rsidR="001C7A7A">
          <w:rPr>
            <w:noProof/>
            <w:webHidden/>
          </w:rPr>
          <w:t>8</w:t>
        </w:r>
        <w:r>
          <w:rPr>
            <w:noProof/>
            <w:webHidden/>
          </w:rPr>
          <w:fldChar w:fldCharType="end"/>
        </w:r>
      </w:hyperlink>
    </w:p>
    <w:p w14:paraId="798ECF5A" w14:textId="2980D439"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299" w:history="1">
        <w:r w:rsidRPr="00820EE7">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_Toc212567299 \h </w:instrText>
        </w:r>
        <w:r>
          <w:rPr>
            <w:noProof/>
            <w:webHidden/>
          </w:rPr>
        </w:r>
        <w:r>
          <w:rPr>
            <w:noProof/>
            <w:webHidden/>
          </w:rPr>
          <w:fldChar w:fldCharType="separate"/>
        </w:r>
        <w:r w:rsidR="001C7A7A">
          <w:rPr>
            <w:noProof/>
            <w:webHidden/>
          </w:rPr>
          <w:t>9</w:t>
        </w:r>
        <w:r>
          <w:rPr>
            <w:noProof/>
            <w:webHidden/>
          </w:rPr>
          <w:fldChar w:fldCharType="end"/>
        </w:r>
      </w:hyperlink>
    </w:p>
    <w:p w14:paraId="76B5A6D4" w14:textId="7D4FB5B1"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0" w:history="1">
        <w:r w:rsidRPr="00820EE7">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_Toc212567300 \h </w:instrText>
        </w:r>
        <w:r>
          <w:rPr>
            <w:noProof/>
            <w:webHidden/>
          </w:rPr>
        </w:r>
        <w:r>
          <w:rPr>
            <w:noProof/>
            <w:webHidden/>
          </w:rPr>
          <w:fldChar w:fldCharType="separate"/>
        </w:r>
        <w:r w:rsidR="001C7A7A">
          <w:rPr>
            <w:noProof/>
            <w:webHidden/>
          </w:rPr>
          <w:t>9</w:t>
        </w:r>
        <w:r>
          <w:rPr>
            <w:noProof/>
            <w:webHidden/>
          </w:rPr>
          <w:fldChar w:fldCharType="end"/>
        </w:r>
      </w:hyperlink>
    </w:p>
    <w:p w14:paraId="31CE0C07" w14:textId="1D53D483"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1" w:history="1">
        <w:r w:rsidRPr="00820EE7">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Место на тржишту</w:t>
        </w:r>
        <w:r>
          <w:rPr>
            <w:noProof/>
            <w:webHidden/>
          </w:rPr>
          <w:tab/>
        </w:r>
        <w:r>
          <w:rPr>
            <w:noProof/>
            <w:webHidden/>
          </w:rPr>
          <w:fldChar w:fldCharType="begin"/>
        </w:r>
        <w:r>
          <w:rPr>
            <w:noProof/>
            <w:webHidden/>
          </w:rPr>
          <w:instrText xml:space="preserve"> PAGEREF _Toc212567301 \h </w:instrText>
        </w:r>
        <w:r>
          <w:rPr>
            <w:noProof/>
            <w:webHidden/>
          </w:rPr>
        </w:r>
        <w:r>
          <w:rPr>
            <w:noProof/>
            <w:webHidden/>
          </w:rPr>
          <w:fldChar w:fldCharType="separate"/>
        </w:r>
        <w:r w:rsidR="001C7A7A">
          <w:rPr>
            <w:noProof/>
            <w:webHidden/>
          </w:rPr>
          <w:t>10</w:t>
        </w:r>
        <w:r>
          <w:rPr>
            <w:noProof/>
            <w:webHidden/>
          </w:rPr>
          <w:fldChar w:fldCharType="end"/>
        </w:r>
      </w:hyperlink>
    </w:p>
    <w:p w14:paraId="48B02981" w14:textId="5B681453"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2" w:history="1">
        <w:r w:rsidRPr="00820EE7">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Fresha for business</w:t>
        </w:r>
        <w:r>
          <w:rPr>
            <w:noProof/>
            <w:webHidden/>
          </w:rPr>
          <w:tab/>
        </w:r>
        <w:r>
          <w:rPr>
            <w:noProof/>
            <w:webHidden/>
          </w:rPr>
          <w:fldChar w:fldCharType="begin"/>
        </w:r>
        <w:r>
          <w:rPr>
            <w:noProof/>
            <w:webHidden/>
          </w:rPr>
          <w:instrText xml:space="preserve"> PAGEREF _Toc212567302 \h </w:instrText>
        </w:r>
        <w:r>
          <w:rPr>
            <w:noProof/>
            <w:webHidden/>
          </w:rPr>
        </w:r>
        <w:r>
          <w:rPr>
            <w:noProof/>
            <w:webHidden/>
          </w:rPr>
          <w:fldChar w:fldCharType="separate"/>
        </w:r>
        <w:r w:rsidR="001C7A7A">
          <w:rPr>
            <w:noProof/>
            <w:webHidden/>
          </w:rPr>
          <w:t>10</w:t>
        </w:r>
        <w:r>
          <w:rPr>
            <w:noProof/>
            <w:webHidden/>
          </w:rPr>
          <w:fldChar w:fldCharType="end"/>
        </w:r>
      </w:hyperlink>
    </w:p>
    <w:p w14:paraId="29352636" w14:textId="3F5D30C9"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03" w:history="1">
        <w:r w:rsidRPr="00820EE7">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 xml:space="preserve">Табеларни преглед карактеристика апликација </w:t>
        </w:r>
        <w:r w:rsidRPr="00820EE7">
          <w:rPr>
            <w:rStyle w:val="Hyperlink"/>
            <w:i/>
            <w:noProof/>
            <w:lang w:val="en-US"/>
          </w:rPr>
          <w:t>SrediMe</w:t>
        </w:r>
        <w:r w:rsidRPr="00820EE7">
          <w:rPr>
            <w:rStyle w:val="Hyperlink"/>
            <w:noProof/>
            <w:lang w:val="en-US"/>
          </w:rPr>
          <w:t xml:space="preserve">, </w:t>
        </w:r>
        <w:r w:rsidRPr="00820EE7">
          <w:rPr>
            <w:rStyle w:val="Hyperlink"/>
            <w:i/>
            <w:noProof/>
            <w:lang w:val="en-US"/>
          </w:rPr>
          <w:t>Fresha</w:t>
        </w:r>
        <w:r w:rsidRPr="00820EE7">
          <w:rPr>
            <w:rStyle w:val="Hyperlink"/>
            <w:i/>
            <w:noProof/>
            <w:lang w:val="sr-Cyrl-RS"/>
          </w:rPr>
          <w:t xml:space="preserve"> </w:t>
        </w:r>
        <w:r w:rsidRPr="00820EE7">
          <w:rPr>
            <w:rStyle w:val="Hyperlink"/>
            <w:noProof/>
            <w:lang w:val="sr-Cyrl-RS"/>
          </w:rPr>
          <w:t xml:space="preserve">и </w:t>
        </w:r>
        <w:r w:rsidRPr="00820EE7">
          <w:rPr>
            <w:rStyle w:val="Hyperlink"/>
            <w:i/>
            <w:noProof/>
            <w:lang w:val="en-US"/>
          </w:rPr>
          <w:t>BarberBooker</w:t>
        </w:r>
        <w:r>
          <w:rPr>
            <w:noProof/>
            <w:webHidden/>
          </w:rPr>
          <w:tab/>
        </w:r>
        <w:r>
          <w:rPr>
            <w:noProof/>
            <w:webHidden/>
          </w:rPr>
          <w:fldChar w:fldCharType="begin"/>
        </w:r>
        <w:r>
          <w:rPr>
            <w:noProof/>
            <w:webHidden/>
          </w:rPr>
          <w:instrText xml:space="preserve"> PAGEREF _Toc212567303 \h </w:instrText>
        </w:r>
        <w:r>
          <w:rPr>
            <w:noProof/>
            <w:webHidden/>
          </w:rPr>
        </w:r>
        <w:r>
          <w:rPr>
            <w:noProof/>
            <w:webHidden/>
          </w:rPr>
          <w:fldChar w:fldCharType="separate"/>
        </w:r>
        <w:r w:rsidR="001C7A7A">
          <w:rPr>
            <w:noProof/>
            <w:webHidden/>
          </w:rPr>
          <w:t>10</w:t>
        </w:r>
        <w:r>
          <w:rPr>
            <w:noProof/>
            <w:webHidden/>
          </w:rPr>
          <w:fldChar w:fldCharType="end"/>
        </w:r>
      </w:hyperlink>
    </w:p>
    <w:p w14:paraId="7707B21E" w14:textId="370693AA"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04" w:history="1">
        <w:r w:rsidRPr="00820EE7">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_Toc212567304 \h </w:instrText>
        </w:r>
        <w:r>
          <w:rPr>
            <w:noProof/>
            <w:webHidden/>
          </w:rPr>
        </w:r>
        <w:r>
          <w:rPr>
            <w:noProof/>
            <w:webHidden/>
          </w:rPr>
          <w:fldChar w:fldCharType="separate"/>
        </w:r>
        <w:r w:rsidR="001C7A7A">
          <w:rPr>
            <w:noProof/>
            <w:webHidden/>
          </w:rPr>
          <w:t>12</w:t>
        </w:r>
        <w:r>
          <w:rPr>
            <w:noProof/>
            <w:webHidden/>
          </w:rPr>
          <w:fldChar w:fldCharType="end"/>
        </w:r>
      </w:hyperlink>
    </w:p>
    <w:p w14:paraId="7D491431" w14:textId="6268E464"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05" w:history="1">
        <w:r w:rsidRPr="00820EE7">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_Toc212567305 \h </w:instrText>
        </w:r>
        <w:r>
          <w:rPr>
            <w:noProof/>
            <w:webHidden/>
          </w:rPr>
        </w:r>
        <w:r>
          <w:rPr>
            <w:noProof/>
            <w:webHidden/>
          </w:rPr>
          <w:fldChar w:fldCharType="separate"/>
        </w:r>
        <w:r w:rsidR="001C7A7A">
          <w:rPr>
            <w:noProof/>
            <w:webHidden/>
          </w:rPr>
          <w:t>12</w:t>
        </w:r>
        <w:r>
          <w:rPr>
            <w:noProof/>
            <w:webHidden/>
          </w:rPr>
          <w:fldChar w:fldCharType="end"/>
        </w:r>
      </w:hyperlink>
    </w:p>
    <w:p w14:paraId="7798A032" w14:textId="6BBC0A94"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6" w:history="1">
        <w:r w:rsidRPr="00820EE7">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Android Studio</w:t>
        </w:r>
        <w:r>
          <w:rPr>
            <w:noProof/>
            <w:webHidden/>
          </w:rPr>
          <w:tab/>
        </w:r>
        <w:r>
          <w:rPr>
            <w:noProof/>
            <w:webHidden/>
          </w:rPr>
          <w:fldChar w:fldCharType="begin"/>
        </w:r>
        <w:r>
          <w:rPr>
            <w:noProof/>
            <w:webHidden/>
          </w:rPr>
          <w:instrText xml:space="preserve"> PAGEREF _Toc212567306 \h </w:instrText>
        </w:r>
        <w:r>
          <w:rPr>
            <w:noProof/>
            <w:webHidden/>
          </w:rPr>
        </w:r>
        <w:r>
          <w:rPr>
            <w:noProof/>
            <w:webHidden/>
          </w:rPr>
          <w:fldChar w:fldCharType="separate"/>
        </w:r>
        <w:r w:rsidR="001C7A7A">
          <w:rPr>
            <w:noProof/>
            <w:webHidden/>
          </w:rPr>
          <w:t>12</w:t>
        </w:r>
        <w:r>
          <w:rPr>
            <w:noProof/>
            <w:webHidden/>
          </w:rPr>
          <w:fldChar w:fldCharType="end"/>
        </w:r>
      </w:hyperlink>
    </w:p>
    <w:p w14:paraId="35469CDE" w14:textId="0B2F6293"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7" w:history="1">
        <w:r w:rsidRPr="00820EE7">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rPr>
          <w:t>IntelliJ</w:t>
        </w:r>
        <w:r w:rsidRPr="00820EE7">
          <w:rPr>
            <w:rStyle w:val="Hyperlink"/>
            <w:noProof/>
            <w:lang w:val="sr-Cyrl-RS"/>
          </w:rPr>
          <w:t xml:space="preserve"> </w:t>
        </w:r>
        <w:r w:rsidRPr="00820EE7">
          <w:rPr>
            <w:rStyle w:val="Hyperlink"/>
            <w:noProof/>
            <w:lang w:val="en-US"/>
          </w:rPr>
          <w:t>IDEA</w:t>
        </w:r>
        <w:r>
          <w:rPr>
            <w:noProof/>
            <w:webHidden/>
          </w:rPr>
          <w:tab/>
        </w:r>
        <w:r>
          <w:rPr>
            <w:noProof/>
            <w:webHidden/>
          </w:rPr>
          <w:fldChar w:fldCharType="begin"/>
        </w:r>
        <w:r>
          <w:rPr>
            <w:noProof/>
            <w:webHidden/>
          </w:rPr>
          <w:instrText xml:space="preserve"> PAGEREF _Toc212567307 \h </w:instrText>
        </w:r>
        <w:r>
          <w:rPr>
            <w:noProof/>
            <w:webHidden/>
          </w:rPr>
        </w:r>
        <w:r>
          <w:rPr>
            <w:noProof/>
            <w:webHidden/>
          </w:rPr>
          <w:fldChar w:fldCharType="separate"/>
        </w:r>
        <w:r w:rsidR="001C7A7A">
          <w:rPr>
            <w:noProof/>
            <w:webHidden/>
          </w:rPr>
          <w:t>13</w:t>
        </w:r>
        <w:r>
          <w:rPr>
            <w:noProof/>
            <w:webHidden/>
          </w:rPr>
          <w:fldChar w:fldCharType="end"/>
        </w:r>
      </w:hyperlink>
    </w:p>
    <w:p w14:paraId="70FCD07B" w14:textId="00C2243B"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08" w:history="1">
        <w:r w:rsidRPr="00820EE7">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en-US"/>
          </w:rPr>
          <w:t>A</w:t>
        </w:r>
        <w:r w:rsidRPr="00820EE7">
          <w:rPr>
            <w:rStyle w:val="Hyperlink"/>
            <w:noProof/>
            <w:lang w:val="sr-Cyrl-RS"/>
          </w:rPr>
          <w:t>ндроид клијент</w:t>
        </w:r>
        <w:r>
          <w:rPr>
            <w:noProof/>
            <w:webHidden/>
          </w:rPr>
          <w:tab/>
        </w:r>
        <w:r>
          <w:rPr>
            <w:noProof/>
            <w:webHidden/>
          </w:rPr>
          <w:fldChar w:fldCharType="begin"/>
        </w:r>
        <w:r>
          <w:rPr>
            <w:noProof/>
            <w:webHidden/>
          </w:rPr>
          <w:instrText xml:space="preserve"> PAGEREF _Toc212567308 \h </w:instrText>
        </w:r>
        <w:r>
          <w:rPr>
            <w:noProof/>
            <w:webHidden/>
          </w:rPr>
        </w:r>
        <w:r>
          <w:rPr>
            <w:noProof/>
            <w:webHidden/>
          </w:rPr>
          <w:fldChar w:fldCharType="separate"/>
        </w:r>
        <w:r w:rsidR="001C7A7A">
          <w:rPr>
            <w:noProof/>
            <w:webHidden/>
          </w:rPr>
          <w:t>13</w:t>
        </w:r>
        <w:r>
          <w:rPr>
            <w:noProof/>
            <w:webHidden/>
          </w:rPr>
          <w:fldChar w:fldCharType="end"/>
        </w:r>
      </w:hyperlink>
    </w:p>
    <w:p w14:paraId="2DD6E4BD" w14:textId="6F94EA64"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09" w:history="1">
        <w:r w:rsidRPr="00820EE7">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Котлин програмски језик</w:t>
        </w:r>
        <w:r>
          <w:rPr>
            <w:noProof/>
            <w:webHidden/>
          </w:rPr>
          <w:tab/>
        </w:r>
        <w:r>
          <w:rPr>
            <w:noProof/>
            <w:webHidden/>
          </w:rPr>
          <w:fldChar w:fldCharType="begin"/>
        </w:r>
        <w:r>
          <w:rPr>
            <w:noProof/>
            <w:webHidden/>
          </w:rPr>
          <w:instrText xml:space="preserve"> PAGEREF _Toc212567309 \h </w:instrText>
        </w:r>
        <w:r>
          <w:rPr>
            <w:noProof/>
            <w:webHidden/>
          </w:rPr>
        </w:r>
        <w:r>
          <w:rPr>
            <w:noProof/>
            <w:webHidden/>
          </w:rPr>
          <w:fldChar w:fldCharType="separate"/>
        </w:r>
        <w:r w:rsidR="001C7A7A">
          <w:rPr>
            <w:noProof/>
            <w:webHidden/>
          </w:rPr>
          <w:t>13</w:t>
        </w:r>
        <w:r>
          <w:rPr>
            <w:noProof/>
            <w:webHidden/>
          </w:rPr>
          <w:fldChar w:fldCharType="end"/>
        </w:r>
      </w:hyperlink>
    </w:p>
    <w:p w14:paraId="2811E96C" w14:textId="3B048FD9"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0" w:history="1">
        <w:r w:rsidRPr="00820EE7">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Асинхроно програмирање уз Котлин корутине</w:t>
        </w:r>
        <w:r>
          <w:rPr>
            <w:noProof/>
            <w:webHidden/>
          </w:rPr>
          <w:tab/>
        </w:r>
        <w:r>
          <w:rPr>
            <w:noProof/>
            <w:webHidden/>
          </w:rPr>
          <w:fldChar w:fldCharType="begin"/>
        </w:r>
        <w:r>
          <w:rPr>
            <w:noProof/>
            <w:webHidden/>
          </w:rPr>
          <w:instrText xml:space="preserve"> PAGEREF _Toc212567310 \h </w:instrText>
        </w:r>
        <w:r>
          <w:rPr>
            <w:noProof/>
            <w:webHidden/>
          </w:rPr>
        </w:r>
        <w:r>
          <w:rPr>
            <w:noProof/>
            <w:webHidden/>
          </w:rPr>
          <w:fldChar w:fldCharType="separate"/>
        </w:r>
        <w:r w:rsidR="001C7A7A">
          <w:rPr>
            <w:noProof/>
            <w:webHidden/>
          </w:rPr>
          <w:t>13</w:t>
        </w:r>
        <w:r>
          <w:rPr>
            <w:noProof/>
            <w:webHidden/>
          </w:rPr>
          <w:fldChar w:fldCharType="end"/>
        </w:r>
      </w:hyperlink>
    </w:p>
    <w:p w14:paraId="5234A801" w14:textId="1D2FD47A"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1" w:history="1">
        <w:r w:rsidRPr="00820EE7">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Android Jetpack</w:t>
        </w:r>
        <w:r w:rsidRPr="00820EE7">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_Toc212567311 \h </w:instrText>
        </w:r>
        <w:r>
          <w:rPr>
            <w:noProof/>
            <w:webHidden/>
          </w:rPr>
        </w:r>
        <w:r>
          <w:rPr>
            <w:noProof/>
            <w:webHidden/>
          </w:rPr>
          <w:fldChar w:fldCharType="separate"/>
        </w:r>
        <w:r w:rsidR="001C7A7A">
          <w:rPr>
            <w:noProof/>
            <w:webHidden/>
          </w:rPr>
          <w:t>14</w:t>
        </w:r>
        <w:r>
          <w:rPr>
            <w:noProof/>
            <w:webHidden/>
          </w:rPr>
          <w:fldChar w:fldCharType="end"/>
        </w:r>
      </w:hyperlink>
    </w:p>
    <w:p w14:paraId="491E0B0D" w14:textId="75809E1D"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2" w:history="1">
        <w:r w:rsidRPr="00820EE7">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rPr>
          <w:t xml:space="preserve">Dependency Injection </w:t>
        </w:r>
        <w:r w:rsidRPr="00820EE7">
          <w:rPr>
            <w:rStyle w:val="Hyperlink"/>
            <w:noProof/>
            <w:lang w:val="sr-Cyrl-RS"/>
          </w:rPr>
          <w:t xml:space="preserve">уз </w:t>
        </w:r>
        <w:r w:rsidRPr="00820EE7">
          <w:rPr>
            <w:rStyle w:val="Hyperlink"/>
            <w:noProof/>
            <w:lang w:val="en-US"/>
          </w:rPr>
          <w:t>Hilt</w:t>
        </w:r>
        <w:r>
          <w:rPr>
            <w:noProof/>
            <w:webHidden/>
          </w:rPr>
          <w:tab/>
        </w:r>
        <w:r>
          <w:rPr>
            <w:noProof/>
            <w:webHidden/>
          </w:rPr>
          <w:fldChar w:fldCharType="begin"/>
        </w:r>
        <w:r>
          <w:rPr>
            <w:noProof/>
            <w:webHidden/>
          </w:rPr>
          <w:instrText xml:space="preserve"> PAGEREF _Toc212567312 \h </w:instrText>
        </w:r>
        <w:r>
          <w:rPr>
            <w:noProof/>
            <w:webHidden/>
          </w:rPr>
        </w:r>
        <w:r>
          <w:rPr>
            <w:noProof/>
            <w:webHidden/>
          </w:rPr>
          <w:fldChar w:fldCharType="separate"/>
        </w:r>
        <w:r w:rsidR="001C7A7A">
          <w:rPr>
            <w:noProof/>
            <w:webHidden/>
          </w:rPr>
          <w:t>15</w:t>
        </w:r>
        <w:r>
          <w:rPr>
            <w:noProof/>
            <w:webHidden/>
          </w:rPr>
          <w:fldChar w:fldCharType="end"/>
        </w:r>
      </w:hyperlink>
    </w:p>
    <w:p w14:paraId="209ABFA6" w14:textId="1AF4982C"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3" w:history="1">
        <w:r w:rsidRPr="00820EE7">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Мрежна комуникација уз </w:t>
        </w:r>
        <w:r w:rsidRPr="00820EE7">
          <w:rPr>
            <w:rStyle w:val="Hyperlink"/>
            <w:noProof/>
            <w:lang w:val="en-US"/>
          </w:rPr>
          <w:t>Retrofit</w:t>
        </w:r>
        <w:r>
          <w:rPr>
            <w:noProof/>
            <w:webHidden/>
          </w:rPr>
          <w:tab/>
        </w:r>
        <w:r>
          <w:rPr>
            <w:noProof/>
            <w:webHidden/>
          </w:rPr>
          <w:fldChar w:fldCharType="begin"/>
        </w:r>
        <w:r>
          <w:rPr>
            <w:noProof/>
            <w:webHidden/>
          </w:rPr>
          <w:instrText xml:space="preserve"> PAGEREF _Toc212567313 \h </w:instrText>
        </w:r>
        <w:r>
          <w:rPr>
            <w:noProof/>
            <w:webHidden/>
          </w:rPr>
        </w:r>
        <w:r>
          <w:rPr>
            <w:noProof/>
            <w:webHidden/>
          </w:rPr>
          <w:fldChar w:fldCharType="separate"/>
        </w:r>
        <w:r w:rsidR="001C7A7A">
          <w:rPr>
            <w:noProof/>
            <w:webHidden/>
          </w:rPr>
          <w:t>15</w:t>
        </w:r>
        <w:r>
          <w:rPr>
            <w:noProof/>
            <w:webHidden/>
          </w:rPr>
          <w:fldChar w:fldCharType="end"/>
        </w:r>
      </w:hyperlink>
    </w:p>
    <w:p w14:paraId="6BB7198B" w14:textId="774C1798"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14" w:history="1">
        <w:r w:rsidRPr="00820EE7">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i/>
            <w:noProof/>
            <w:lang w:val="en-US"/>
          </w:rPr>
          <w:t>Ktor</w:t>
        </w:r>
        <w:r w:rsidRPr="00820EE7">
          <w:rPr>
            <w:rStyle w:val="Hyperlink"/>
            <w:noProof/>
            <w:lang w:val="en-US"/>
          </w:rPr>
          <w:t xml:space="preserve"> </w:t>
        </w:r>
        <w:r w:rsidRPr="00820EE7">
          <w:rPr>
            <w:rStyle w:val="Hyperlink"/>
            <w:noProof/>
            <w:lang w:val="sr-Cyrl-RS"/>
          </w:rPr>
          <w:t>сервер</w:t>
        </w:r>
        <w:r>
          <w:rPr>
            <w:noProof/>
            <w:webHidden/>
          </w:rPr>
          <w:tab/>
        </w:r>
        <w:r>
          <w:rPr>
            <w:noProof/>
            <w:webHidden/>
          </w:rPr>
          <w:fldChar w:fldCharType="begin"/>
        </w:r>
        <w:r>
          <w:rPr>
            <w:noProof/>
            <w:webHidden/>
          </w:rPr>
          <w:instrText xml:space="preserve"> PAGEREF _Toc212567314 \h </w:instrText>
        </w:r>
        <w:r>
          <w:rPr>
            <w:noProof/>
            <w:webHidden/>
          </w:rPr>
        </w:r>
        <w:r>
          <w:rPr>
            <w:noProof/>
            <w:webHidden/>
          </w:rPr>
          <w:fldChar w:fldCharType="separate"/>
        </w:r>
        <w:r w:rsidR="001C7A7A">
          <w:rPr>
            <w:noProof/>
            <w:webHidden/>
          </w:rPr>
          <w:t>15</w:t>
        </w:r>
        <w:r>
          <w:rPr>
            <w:noProof/>
            <w:webHidden/>
          </w:rPr>
          <w:fldChar w:fldCharType="end"/>
        </w:r>
      </w:hyperlink>
    </w:p>
    <w:p w14:paraId="6A5BEC52" w14:textId="443D5EFD"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5" w:history="1">
        <w:r w:rsidRPr="00820EE7">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en-US"/>
          </w:rPr>
          <w:t xml:space="preserve">Ktor </w:t>
        </w:r>
        <w:r w:rsidRPr="00820EE7">
          <w:rPr>
            <w:rStyle w:val="Hyperlink"/>
            <w:noProof/>
            <w:lang w:val="sr-Cyrl-RS"/>
          </w:rPr>
          <w:t>радни оквир</w:t>
        </w:r>
        <w:r>
          <w:rPr>
            <w:noProof/>
            <w:webHidden/>
          </w:rPr>
          <w:tab/>
        </w:r>
        <w:r>
          <w:rPr>
            <w:noProof/>
            <w:webHidden/>
          </w:rPr>
          <w:fldChar w:fldCharType="begin"/>
        </w:r>
        <w:r>
          <w:rPr>
            <w:noProof/>
            <w:webHidden/>
          </w:rPr>
          <w:instrText xml:space="preserve"> PAGEREF _Toc212567315 \h </w:instrText>
        </w:r>
        <w:r>
          <w:rPr>
            <w:noProof/>
            <w:webHidden/>
          </w:rPr>
        </w:r>
        <w:r>
          <w:rPr>
            <w:noProof/>
            <w:webHidden/>
          </w:rPr>
          <w:fldChar w:fldCharType="separate"/>
        </w:r>
        <w:r w:rsidR="001C7A7A">
          <w:rPr>
            <w:noProof/>
            <w:webHidden/>
          </w:rPr>
          <w:t>16</w:t>
        </w:r>
        <w:r>
          <w:rPr>
            <w:noProof/>
            <w:webHidden/>
          </w:rPr>
          <w:fldChar w:fldCharType="end"/>
        </w:r>
      </w:hyperlink>
    </w:p>
    <w:p w14:paraId="6385E552" w14:textId="09E4DF24"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6" w:history="1">
        <w:r w:rsidRPr="00820EE7">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База података</w:t>
        </w:r>
        <w:r>
          <w:rPr>
            <w:noProof/>
            <w:webHidden/>
          </w:rPr>
          <w:tab/>
        </w:r>
        <w:r>
          <w:rPr>
            <w:noProof/>
            <w:webHidden/>
          </w:rPr>
          <w:fldChar w:fldCharType="begin"/>
        </w:r>
        <w:r>
          <w:rPr>
            <w:noProof/>
            <w:webHidden/>
          </w:rPr>
          <w:instrText xml:space="preserve"> PAGEREF _Toc212567316 \h </w:instrText>
        </w:r>
        <w:r>
          <w:rPr>
            <w:noProof/>
            <w:webHidden/>
          </w:rPr>
        </w:r>
        <w:r>
          <w:rPr>
            <w:noProof/>
            <w:webHidden/>
          </w:rPr>
          <w:fldChar w:fldCharType="separate"/>
        </w:r>
        <w:r w:rsidR="001C7A7A">
          <w:rPr>
            <w:noProof/>
            <w:webHidden/>
          </w:rPr>
          <w:t>16</w:t>
        </w:r>
        <w:r>
          <w:rPr>
            <w:noProof/>
            <w:webHidden/>
          </w:rPr>
          <w:fldChar w:fldCharType="end"/>
        </w:r>
      </w:hyperlink>
    </w:p>
    <w:p w14:paraId="22BB6B55" w14:textId="40024398"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7" w:history="1">
        <w:r w:rsidRPr="00820EE7">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Аутентикација уз </w:t>
        </w:r>
        <w:r w:rsidRPr="00820EE7">
          <w:rPr>
            <w:rStyle w:val="Hyperlink"/>
            <w:noProof/>
            <w:lang w:val="en-US"/>
          </w:rPr>
          <w:t>JWT (JSON Web Tokens)</w:t>
        </w:r>
        <w:r>
          <w:rPr>
            <w:noProof/>
            <w:webHidden/>
          </w:rPr>
          <w:tab/>
        </w:r>
        <w:r>
          <w:rPr>
            <w:noProof/>
            <w:webHidden/>
          </w:rPr>
          <w:fldChar w:fldCharType="begin"/>
        </w:r>
        <w:r>
          <w:rPr>
            <w:noProof/>
            <w:webHidden/>
          </w:rPr>
          <w:instrText xml:space="preserve"> PAGEREF _Toc212567317 \h </w:instrText>
        </w:r>
        <w:r>
          <w:rPr>
            <w:noProof/>
            <w:webHidden/>
          </w:rPr>
        </w:r>
        <w:r>
          <w:rPr>
            <w:noProof/>
            <w:webHidden/>
          </w:rPr>
          <w:fldChar w:fldCharType="separate"/>
        </w:r>
        <w:r w:rsidR="001C7A7A">
          <w:rPr>
            <w:noProof/>
            <w:webHidden/>
          </w:rPr>
          <w:t>17</w:t>
        </w:r>
        <w:r>
          <w:rPr>
            <w:noProof/>
            <w:webHidden/>
          </w:rPr>
          <w:fldChar w:fldCharType="end"/>
        </w:r>
      </w:hyperlink>
    </w:p>
    <w:p w14:paraId="0B116EFA" w14:textId="2ACF5CE6"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8" w:history="1">
        <w:r w:rsidRPr="00820EE7">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_Toc212567318 \h </w:instrText>
        </w:r>
        <w:r>
          <w:rPr>
            <w:noProof/>
            <w:webHidden/>
          </w:rPr>
        </w:r>
        <w:r>
          <w:rPr>
            <w:noProof/>
            <w:webHidden/>
          </w:rPr>
          <w:fldChar w:fldCharType="separate"/>
        </w:r>
        <w:r w:rsidR="001C7A7A">
          <w:rPr>
            <w:noProof/>
            <w:webHidden/>
          </w:rPr>
          <w:t>18</w:t>
        </w:r>
        <w:r>
          <w:rPr>
            <w:noProof/>
            <w:webHidden/>
          </w:rPr>
          <w:fldChar w:fldCharType="end"/>
        </w:r>
      </w:hyperlink>
    </w:p>
    <w:p w14:paraId="36DB3128" w14:textId="596F58F7"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19" w:history="1">
        <w:r w:rsidRPr="00820EE7">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Контејнеризација уз </w:t>
        </w:r>
        <w:r w:rsidRPr="00820EE7">
          <w:rPr>
            <w:rStyle w:val="Hyperlink"/>
            <w:noProof/>
            <w:lang w:val="en-US"/>
          </w:rPr>
          <w:t>Docker</w:t>
        </w:r>
        <w:r>
          <w:rPr>
            <w:noProof/>
            <w:webHidden/>
          </w:rPr>
          <w:tab/>
        </w:r>
        <w:r>
          <w:rPr>
            <w:noProof/>
            <w:webHidden/>
          </w:rPr>
          <w:fldChar w:fldCharType="begin"/>
        </w:r>
        <w:r>
          <w:rPr>
            <w:noProof/>
            <w:webHidden/>
          </w:rPr>
          <w:instrText xml:space="preserve"> PAGEREF _Toc212567319 \h </w:instrText>
        </w:r>
        <w:r>
          <w:rPr>
            <w:noProof/>
            <w:webHidden/>
          </w:rPr>
        </w:r>
        <w:r>
          <w:rPr>
            <w:noProof/>
            <w:webHidden/>
          </w:rPr>
          <w:fldChar w:fldCharType="separate"/>
        </w:r>
        <w:r w:rsidR="001C7A7A">
          <w:rPr>
            <w:noProof/>
            <w:webHidden/>
          </w:rPr>
          <w:t>18</w:t>
        </w:r>
        <w:r>
          <w:rPr>
            <w:noProof/>
            <w:webHidden/>
          </w:rPr>
          <w:fldChar w:fldCharType="end"/>
        </w:r>
      </w:hyperlink>
    </w:p>
    <w:p w14:paraId="11F99830" w14:textId="79607D77"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20" w:history="1">
        <w:r w:rsidRPr="00820EE7">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Имплементација</w:t>
        </w:r>
        <w:r>
          <w:rPr>
            <w:noProof/>
            <w:webHidden/>
          </w:rPr>
          <w:tab/>
        </w:r>
        <w:r>
          <w:rPr>
            <w:noProof/>
            <w:webHidden/>
          </w:rPr>
          <w:fldChar w:fldCharType="begin"/>
        </w:r>
        <w:r>
          <w:rPr>
            <w:noProof/>
            <w:webHidden/>
          </w:rPr>
          <w:instrText xml:space="preserve"> PAGEREF _Toc212567320 \h </w:instrText>
        </w:r>
        <w:r>
          <w:rPr>
            <w:noProof/>
            <w:webHidden/>
          </w:rPr>
        </w:r>
        <w:r>
          <w:rPr>
            <w:noProof/>
            <w:webHidden/>
          </w:rPr>
          <w:fldChar w:fldCharType="separate"/>
        </w:r>
        <w:r w:rsidR="001C7A7A">
          <w:rPr>
            <w:noProof/>
            <w:webHidden/>
          </w:rPr>
          <w:t>19</w:t>
        </w:r>
        <w:r>
          <w:rPr>
            <w:noProof/>
            <w:webHidden/>
          </w:rPr>
          <w:fldChar w:fldCharType="end"/>
        </w:r>
      </w:hyperlink>
    </w:p>
    <w:p w14:paraId="2F5015F2" w14:textId="522B5A67"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21" w:history="1">
        <w:r w:rsidRPr="00820EE7">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_Toc212567321 \h </w:instrText>
        </w:r>
        <w:r>
          <w:rPr>
            <w:noProof/>
            <w:webHidden/>
          </w:rPr>
        </w:r>
        <w:r>
          <w:rPr>
            <w:noProof/>
            <w:webHidden/>
          </w:rPr>
          <w:fldChar w:fldCharType="separate"/>
        </w:r>
        <w:r w:rsidR="001C7A7A">
          <w:rPr>
            <w:noProof/>
            <w:webHidden/>
          </w:rPr>
          <w:t>19</w:t>
        </w:r>
        <w:r>
          <w:rPr>
            <w:noProof/>
            <w:webHidden/>
          </w:rPr>
          <w:fldChar w:fldCharType="end"/>
        </w:r>
      </w:hyperlink>
    </w:p>
    <w:p w14:paraId="2E66BAB5" w14:textId="52D442F7"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2" w:history="1">
        <w:r w:rsidRPr="00820EE7">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_Toc212567322 \h </w:instrText>
        </w:r>
        <w:r>
          <w:rPr>
            <w:noProof/>
            <w:webHidden/>
          </w:rPr>
        </w:r>
        <w:r>
          <w:rPr>
            <w:noProof/>
            <w:webHidden/>
          </w:rPr>
          <w:fldChar w:fldCharType="separate"/>
        </w:r>
        <w:r w:rsidR="001C7A7A">
          <w:rPr>
            <w:noProof/>
            <w:webHidden/>
          </w:rPr>
          <w:t>19</w:t>
        </w:r>
        <w:r>
          <w:rPr>
            <w:noProof/>
            <w:webHidden/>
          </w:rPr>
          <w:fldChar w:fldCharType="end"/>
        </w:r>
      </w:hyperlink>
    </w:p>
    <w:p w14:paraId="36158AC5" w14:textId="61D6C686"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3" w:history="1">
        <w:r w:rsidRPr="00820EE7">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Архитектура</w:t>
        </w:r>
        <w:r w:rsidRPr="00820EE7">
          <w:rPr>
            <w:rStyle w:val="Hyperlink"/>
            <w:noProof/>
            <w:lang w:val="en-US"/>
          </w:rPr>
          <w:t xml:space="preserve"> </w:t>
        </w:r>
        <w:r w:rsidRPr="00820EE7">
          <w:rPr>
            <w:rStyle w:val="Hyperlink"/>
            <w:noProof/>
            <w:lang w:val="sr-Cyrl-RS"/>
          </w:rPr>
          <w:t>Андроид</w:t>
        </w:r>
        <w:r w:rsidRPr="00820EE7">
          <w:rPr>
            <w:rStyle w:val="Hyperlink"/>
            <w:noProof/>
          </w:rPr>
          <w:t xml:space="preserve"> </w:t>
        </w:r>
        <w:r w:rsidRPr="00820EE7">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_Toc212567323 \h </w:instrText>
        </w:r>
        <w:r>
          <w:rPr>
            <w:noProof/>
            <w:webHidden/>
          </w:rPr>
        </w:r>
        <w:r>
          <w:rPr>
            <w:noProof/>
            <w:webHidden/>
          </w:rPr>
          <w:fldChar w:fldCharType="separate"/>
        </w:r>
        <w:r w:rsidR="001C7A7A">
          <w:rPr>
            <w:noProof/>
            <w:webHidden/>
          </w:rPr>
          <w:t>21</w:t>
        </w:r>
        <w:r>
          <w:rPr>
            <w:noProof/>
            <w:webHidden/>
          </w:rPr>
          <w:fldChar w:fldCharType="end"/>
        </w:r>
      </w:hyperlink>
    </w:p>
    <w:p w14:paraId="7379794F" w14:textId="77C16EE3"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4" w:history="1">
        <w:r w:rsidRPr="00820EE7">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Архитектура </w:t>
        </w:r>
        <w:r w:rsidRPr="00820EE7">
          <w:rPr>
            <w:rStyle w:val="Hyperlink"/>
            <w:noProof/>
          </w:rPr>
          <w:t xml:space="preserve">Ktor </w:t>
        </w:r>
        <w:r w:rsidRPr="00820EE7">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_Toc212567324 \h </w:instrText>
        </w:r>
        <w:r>
          <w:rPr>
            <w:noProof/>
            <w:webHidden/>
          </w:rPr>
        </w:r>
        <w:r>
          <w:rPr>
            <w:noProof/>
            <w:webHidden/>
          </w:rPr>
          <w:fldChar w:fldCharType="separate"/>
        </w:r>
        <w:r w:rsidR="001C7A7A">
          <w:rPr>
            <w:noProof/>
            <w:webHidden/>
          </w:rPr>
          <w:t>22</w:t>
        </w:r>
        <w:r>
          <w:rPr>
            <w:noProof/>
            <w:webHidden/>
          </w:rPr>
          <w:fldChar w:fldCharType="end"/>
        </w:r>
      </w:hyperlink>
    </w:p>
    <w:p w14:paraId="162FD26C" w14:textId="5BDCEFF8"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25" w:history="1">
        <w:r w:rsidRPr="00820EE7">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База података</w:t>
        </w:r>
        <w:r>
          <w:rPr>
            <w:noProof/>
            <w:webHidden/>
          </w:rPr>
          <w:tab/>
        </w:r>
        <w:r>
          <w:rPr>
            <w:noProof/>
            <w:webHidden/>
          </w:rPr>
          <w:fldChar w:fldCharType="begin"/>
        </w:r>
        <w:r>
          <w:rPr>
            <w:noProof/>
            <w:webHidden/>
          </w:rPr>
          <w:instrText xml:space="preserve"> PAGEREF _Toc212567325 \h </w:instrText>
        </w:r>
        <w:r>
          <w:rPr>
            <w:noProof/>
            <w:webHidden/>
          </w:rPr>
        </w:r>
        <w:r>
          <w:rPr>
            <w:noProof/>
            <w:webHidden/>
          </w:rPr>
          <w:fldChar w:fldCharType="separate"/>
        </w:r>
        <w:r w:rsidR="001C7A7A">
          <w:rPr>
            <w:noProof/>
            <w:webHidden/>
          </w:rPr>
          <w:t>23</w:t>
        </w:r>
        <w:r>
          <w:rPr>
            <w:noProof/>
            <w:webHidden/>
          </w:rPr>
          <w:fldChar w:fldCharType="end"/>
        </w:r>
      </w:hyperlink>
    </w:p>
    <w:p w14:paraId="43A8437D" w14:textId="78AF69DC"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26" w:history="1">
        <w:r w:rsidRPr="00820EE7">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_Toc212567326 \h </w:instrText>
        </w:r>
        <w:r>
          <w:rPr>
            <w:noProof/>
            <w:webHidden/>
          </w:rPr>
        </w:r>
        <w:r>
          <w:rPr>
            <w:noProof/>
            <w:webHidden/>
          </w:rPr>
          <w:fldChar w:fldCharType="separate"/>
        </w:r>
        <w:r w:rsidR="001C7A7A">
          <w:rPr>
            <w:noProof/>
            <w:webHidden/>
          </w:rPr>
          <w:t>24</w:t>
        </w:r>
        <w:r>
          <w:rPr>
            <w:noProof/>
            <w:webHidden/>
          </w:rPr>
          <w:fldChar w:fldCharType="end"/>
        </w:r>
      </w:hyperlink>
    </w:p>
    <w:p w14:paraId="2931EC7A" w14:textId="67E9F9C0"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27" w:history="1">
        <w:r w:rsidRPr="00820EE7">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_Toc212567327 \h </w:instrText>
        </w:r>
        <w:r>
          <w:rPr>
            <w:noProof/>
            <w:webHidden/>
          </w:rPr>
        </w:r>
        <w:r>
          <w:rPr>
            <w:noProof/>
            <w:webHidden/>
          </w:rPr>
          <w:fldChar w:fldCharType="separate"/>
        </w:r>
        <w:r w:rsidR="001C7A7A">
          <w:rPr>
            <w:noProof/>
            <w:webHidden/>
          </w:rPr>
          <w:t>27</w:t>
        </w:r>
        <w:r>
          <w:rPr>
            <w:noProof/>
            <w:webHidden/>
          </w:rPr>
          <w:fldChar w:fldCharType="end"/>
        </w:r>
      </w:hyperlink>
    </w:p>
    <w:p w14:paraId="7B49C488" w14:textId="44AD10C4"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8" w:history="1">
        <w:r w:rsidRPr="00820EE7">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Аутентикација уз </w:t>
        </w:r>
        <w:r w:rsidRPr="00820EE7">
          <w:rPr>
            <w:rStyle w:val="Hyperlink"/>
            <w:noProof/>
            <w:lang w:val="en-US"/>
          </w:rPr>
          <w:t>JWT (JSON Web Tokens)</w:t>
        </w:r>
        <w:r>
          <w:rPr>
            <w:noProof/>
            <w:webHidden/>
          </w:rPr>
          <w:tab/>
        </w:r>
        <w:r>
          <w:rPr>
            <w:noProof/>
            <w:webHidden/>
          </w:rPr>
          <w:fldChar w:fldCharType="begin"/>
        </w:r>
        <w:r>
          <w:rPr>
            <w:noProof/>
            <w:webHidden/>
          </w:rPr>
          <w:instrText xml:space="preserve"> PAGEREF _Toc212567328 \h </w:instrText>
        </w:r>
        <w:r>
          <w:rPr>
            <w:noProof/>
            <w:webHidden/>
          </w:rPr>
        </w:r>
        <w:r>
          <w:rPr>
            <w:noProof/>
            <w:webHidden/>
          </w:rPr>
          <w:fldChar w:fldCharType="separate"/>
        </w:r>
        <w:r w:rsidR="001C7A7A">
          <w:rPr>
            <w:noProof/>
            <w:webHidden/>
          </w:rPr>
          <w:t>27</w:t>
        </w:r>
        <w:r>
          <w:rPr>
            <w:noProof/>
            <w:webHidden/>
          </w:rPr>
          <w:fldChar w:fldCharType="end"/>
        </w:r>
      </w:hyperlink>
    </w:p>
    <w:p w14:paraId="580588CB" w14:textId="5C5F15C1"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29" w:history="1">
        <w:r w:rsidRPr="00820EE7">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Резервациј</w:t>
        </w:r>
        <w:r w:rsidRPr="00820EE7">
          <w:rPr>
            <w:rStyle w:val="Hyperlink"/>
            <w:noProof/>
            <w:lang w:val="en-US"/>
          </w:rPr>
          <w:t>e</w:t>
        </w:r>
        <w:r>
          <w:rPr>
            <w:noProof/>
            <w:webHidden/>
          </w:rPr>
          <w:tab/>
        </w:r>
        <w:r>
          <w:rPr>
            <w:noProof/>
            <w:webHidden/>
          </w:rPr>
          <w:fldChar w:fldCharType="begin"/>
        </w:r>
        <w:r>
          <w:rPr>
            <w:noProof/>
            <w:webHidden/>
          </w:rPr>
          <w:instrText xml:space="preserve"> PAGEREF _Toc212567329 \h </w:instrText>
        </w:r>
        <w:r>
          <w:rPr>
            <w:noProof/>
            <w:webHidden/>
          </w:rPr>
        </w:r>
        <w:r>
          <w:rPr>
            <w:noProof/>
            <w:webHidden/>
          </w:rPr>
          <w:fldChar w:fldCharType="separate"/>
        </w:r>
        <w:r w:rsidR="001C7A7A">
          <w:rPr>
            <w:noProof/>
            <w:webHidden/>
          </w:rPr>
          <w:t>28</w:t>
        </w:r>
        <w:r>
          <w:rPr>
            <w:noProof/>
            <w:webHidden/>
          </w:rPr>
          <w:fldChar w:fldCharType="end"/>
        </w:r>
      </w:hyperlink>
    </w:p>
    <w:p w14:paraId="675DC975" w14:textId="1587397B"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30" w:history="1">
        <w:r w:rsidRPr="00820EE7">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Обавештења у виду </w:t>
        </w:r>
        <w:r w:rsidRPr="00820EE7">
          <w:rPr>
            <w:rStyle w:val="Hyperlink"/>
            <w:noProof/>
          </w:rPr>
          <w:t>p</w:t>
        </w:r>
        <w:r w:rsidRPr="00820EE7">
          <w:rPr>
            <w:rStyle w:val="Hyperlink"/>
            <w:noProof/>
            <w:lang w:val="en-US"/>
          </w:rPr>
          <w:t xml:space="preserve">ush </w:t>
        </w:r>
        <w:r w:rsidRPr="00820EE7">
          <w:rPr>
            <w:rStyle w:val="Hyperlink"/>
            <w:noProof/>
            <w:lang w:val="sr-Cyrl-RS"/>
          </w:rPr>
          <w:t xml:space="preserve">нотификација уз </w:t>
        </w:r>
        <w:r w:rsidRPr="00820EE7">
          <w:rPr>
            <w:rStyle w:val="Hyperlink"/>
            <w:noProof/>
            <w:lang w:val="en-US"/>
          </w:rPr>
          <w:t>FCM (Firebase Cloud Messaging)</w:t>
        </w:r>
        <w:r>
          <w:rPr>
            <w:noProof/>
            <w:webHidden/>
          </w:rPr>
          <w:tab/>
        </w:r>
        <w:r>
          <w:rPr>
            <w:noProof/>
            <w:webHidden/>
          </w:rPr>
          <w:fldChar w:fldCharType="begin"/>
        </w:r>
        <w:r>
          <w:rPr>
            <w:noProof/>
            <w:webHidden/>
          </w:rPr>
          <w:instrText xml:space="preserve"> PAGEREF _Toc212567330 \h </w:instrText>
        </w:r>
        <w:r>
          <w:rPr>
            <w:noProof/>
            <w:webHidden/>
          </w:rPr>
        </w:r>
        <w:r>
          <w:rPr>
            <w:noProof/>
            <w:webHidden/>
          </w:rPr>
          <w:fldChar w:fldCharType="separate"/>
        </w:r>
        <w:r w:rsidR="001C7A7A">
          <w:rPr>
            <w:noProof/>
            <w:webHidden/>
          </w:rPr>
          <w:t>29</w:t>
        </w:r>
        <w:r>
          <w:rPr>
            <w:noProof/>
            <w:webHidden/>
          </w:rPr>
          <w:fldChar w:fldCharType="end"/>
        </w:r>
      </w:hyperlink>
    </w:p>
    <w:p w14:paraId="1406750F" w14:textId="5A38B456" w:rsidR="001C097B" w:rsidRDefault="001C097B">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567331" w:history="1">
        <w:r w:rsidRPr="00820EE7">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820EE7">
          <w:rPr>
            <w:rStyle w:val="Hyperlink"/>
            <w:noProof/>
            <w:lang w:val="sr-Cyrl-RS"/>
          </w:rPr>
          <w:t xml:space="preserve">Интеграција са </w:t>
        </w:r>
        <w:r w:rsidRPr="00820EE7">
          <w:rPr>
            <w:rStyle w:val="Hyperlink"/>
            <w:noProof/>
            <w:lang w:val="en-US"/>
          </w:rPr>
          <w:t>Google Calendar</w:t>
        </w:r>
        <w:r>
          <w:rPr>
            <w:noProof/>
            <w:webHidden/>
          </w:rPr>
          <w:tab/>
        </w:r>
        <w:r>
          <w:rPr>
            <w:noProof/>
            <w:webHidden/>
          </w:rPr>
          <w:fldChar w:fldCharType="begin"/>
        </w:r>
        <w:r>
          <w:rPr>
            <w:noProof/>
            <w:webHidden/>
          </w:rPr>
          <w:instrText xml:space="preserve"> PAGEREF _Toc212567331 \h </w:instrText>
        </w:r>
        <w:r>
          <w:rPr>
            <w:noProof/>
            <w:webHidden/>
          </w:rPr>
        </w:r>
        <w:r>
          <w:rPr>
            <w:noProof/>
            <w:webHidden/>
          </w:rPr>
          <w:fldChar w:fldCharType="separate"/>
        </w:r>
        <w:r w:rsidR="001C7A7A">
          <w:rPr>
            <w:noProof/>
            <w:webHidden/>
          </w:rPr>
          <w:t>29</w:t>
        </w:r>
        <w:r>
          <w:rPr>
            <w:noProof/>
            <w:webHidden/>
          </w:rPr>
          <w:fldChar w:fldCharType="end"/>
        </w:r>
      </w:hyperlink>
    </w:p>
    <w:p w14:paraId="56C574F9" w14:textId="48F7453A"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2" w:history="1">
        <w:r w:rsidRPr="00820EE7">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i/>
            <w:noProof/>
            <w:lang w:val="sr-Cyrl-RS"/>
          </w:rPr>
          <w:t>Контејнеризација</w:t>
        </w:r>
        <w:r w:rsidRPr="00820EE7">
          <w:rPr>
            <w:rStyle w:val="Hyperlink"/>
            <w:noProof/>
            <w:lang w:val="sr-Cyrl-RS"/>
          </w:rPr>
          <w:t xml:space="preserve"> уз </w:t>
        </w:r>
        <w:r w:rsidRPr="00820EE7">
          <w:rPr>
            <w:rStyle w:val="Hyperlink"/>
            <w:i/>
            <w:noProof/>
            <w:lang w:val="en-US"/>
          </w:rPr>
          <w:t>Docker</w:t>
        </w:r>
        <w:r>
          <w:rPr>
            <w:noProof/>
            <w:webHidden/>
          </w:rPr>
          <w:tab/>
        </w:r>
        <w:r>
          <w:rPr>
            <w:noProof/>
            <w:webHidden/>
          </w:rPr>
          <w:fldChar w:fldCharType="begin"/>
        </w:r>
        <w:r>
          <w:rPr>
            <w:noProof/>
            <w:webHidden/>
          </w:rPr>
          <w:instrText xml:space="preserve"> PAGEREF _Toc212567332 \h </w:instrText>
        </w:r>
        <w:r>
          <w:rPr>
            <w:noProof/>
            <w:webHidden/>
          </w:rPr>
        </w:r>
        <w:r>
          <w:rPr>
            <w:noProof/>
            <w:webHidden/>
          </w:rPr>
          <w:fldChar w:fldCharType="separate"/>
        </w:r>
        <w:r w:rsidR="001C7A7A">
          <w:rPr>
            <w:noProof/>
            <w:webHidden/>
          </w:rPr>
          <w:t>29</w:t>
        </w:r>
        <w:r>
          <w:rPr>
            <w:noProof/>
            <w:webHidden/>
          </w:rPr>
          <w:fldChar w:fldCharType="end"/>
        </w:r>
      </w:hyperlink>
    </w:p>
    <w:p w14:paraId="70255AF5" w14:textId="76EE52D0"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33" w:history="1">
        <w:r w:rsidRPr="00820EE7">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RS"/>
          </w:rPr>
          <w:t>Функционалности</w:t>
        </w:r>
        <w:r>
          <w:rPr>
            <w:noProof/>
            <w:webHidden/>
          </w:rPr>
          <w:tab/>
        </w:r>
        <w:r>
          <w:rPr>
            <w:noProof/>
            <w:webHidden/>
          </w:rPr>
          <w:fldChar w:fldCharType="begin"/>
        </w:r>
        <w:r>
          <w:rPr>
            <w:noProof/>
            <w:webHidden/>
          </w:rPr>
          <w:instrText xml:space="preserve"> PAGEREF _Toc212567333 \h </w:instrText>
        </w:r>
        <w:r>
          <w:rPr>
            <w:noProof/>
            <w:webHidden/>
          </w:rPr>
        </w:r>
        <w:r>
          <w:rPr>
            <w:noProof/>
            <w:webHidden/>
          </w:rPr>
          <w:fldChar w:fldCharType="separate"/>
        </w:r>
        <w:r w:rsidR="001C7A7A">
          <w:rPr>
            <w:noProof/>
            <w:webHidden/>
          </w:rPr>
          <w:t>31</w:t>
        </w:r>
        <w:r>
          <w:rPr>
            <w:noProof/>
            <w:webHidden/>
          </w:rPr>
          <w:fldChar w:fldCharType="end"/>
        </w:r>
      </w:hyperlink>
    </w:p>
    <w:p w14:paraId="641F556C" w14:textId="0B822378"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4" w:history="1">
        <w:r w:rsidRPr="00820EE7">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_Toc212567334 \h </w:instrText>
        </w:r>
        <w:r>
          <w:rPr>
            <w:noProof/>
            <w:webHidden/>
          </w:rPr>
        </w:r>
        <w:r>
          <w:rPr>
            <w:noProof/>
            <w:webHidden/>
          </w:rPr>
          <w:fldChar w:fldCharType="separate"/>
        </w:r>
        <w:r w:rsidR="001C7A7A">
          <w:rPr>
            <w:noProof/>
            <w:webHidden/>
          </w:rPr>
          <w:t>31</w:t>
        </w:r>
        <w:r>
          <w:rPr>
            <w:noProof/>
            <w:webHidden/>
          </w:rPr>
          <w:fldChar w:fldCharType="end"/>
        </w:r>
      </w:hyperlink>
    </w:p>
    <w:p w14:paraId="211D0A25" w14:textId="3DFFA907"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5" w:history="1">
        <w:r w:rsidRPr="00820EE7">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_Toc212567335 \h </w:instrText>
        </w:r>
        <w:r>
          <w:rPr>
            <w:noProof/>
            <w:webHidden/>
          </w:rPr>
        </w:r>
        <w:r>
          <w:rPr>
            <w:noProof/>
            <w:webHidden/>
          </w:rPr>
          <w:fldChar w:fldCharType="separate"/>
        </w:r>
        <w:r w:rsidR="001C7A7A">
          <w:rPr>
            <w:noProof/>
            <w:webHidden/>
          </w:rPr>
          <w:t>32</w:t>
        </w:r>
        <w:r>
          <w:rPr>
            <w:noProof/>
            <w:webHidden/>
          </w:rPr>
          <w:fldChar w:fldCharType="end"/>
        </w:r>
      </w:hyperlink>
    </w:p>
    <w:p w14:paraId="721AF538" w14:textId="05E0885A"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6" w:history="1">
        <w:r w:rsidRPr="00820EE7">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_Toc212567336 \h </w:instrText>
        </w:r>
        <w:r>
          <w:rPr>
            <w:noProof/>
            <w:webHidden/>
          </w:rPr>
        </w:r>
        <w:r>
          <w:rPr>
            <w:noProof/>
            <w:webHidden/>
          </w:rPr>
          <w:fldChar w:fldCharType="separate"/>
        </w:r>
        <w:r w:rsidR="001C7A7A">
          <w:rPr>
            <w:noProof/>
            <w:webHidden/>
          </w:rPr>
          <w:t>33</w:t>
        </w:r>
        <w:r>
          <w:rPr>
            <w:noProof/>
            <w:webHidden/>
          </w:rPr>
          <w:fldChar w:fldCharType="end"/>
        </w:r>
      </w:hyperlink>
    </w:p>
    <w:p w14:paraId="0F3E6600" w14:textId="31133A07"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37" w:history="1">
        <w:r w:rsidRPr="00820EE7">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 xml:space="preserve">Ограничења мобилне апликације </w:t>
        </w:r>
        <w:r w:rsidRPr="00820EE7">
          <w:rPr>
            <w:rStyle w:val="Hyperlink"/>
            <w:i/>
            <w:noProof/>
            <w:lang w:val="en-US"/>
          </w:rPr>
          <w:t>BarberBooker</w:t>
        </w:r>
        <w:r w:rsidRPr="00820EE7">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_Toc212567337 \h </w:instrText>
        </w:r>
        <w:r>
          <w:rPr>
            <w:noProof/>
            <w:webHidden/>
          </w:rPr>
        </w:r>
        <w:r>
          <w:rPr>
            <w:noProof/>
            <w:webHidden/>
          </w:rPr>
          <w:fldChar w:fldCharType="separate"/>
        </w:r>
        <w:r w:rsidR="001C7A7A">
          <w:rPr>
            <w:noProof/>
            <w:webHidden/>
          </w:rPr>
          <w:t>35</w:t>
        </w:r>
        <w:r>
          <w:rPr>
            <w:noProof/>
            <w:webHidden/>
          </w:rPr>
          <w:fldChar w:fldCharType="end"/>
        </w:r>
      </w:hyperlink>
    </w:p>
    <w:p w14:paraId="67DBBCD4" w14:textId="7D34106B"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38" w:history="1">
        <w:r w:rsidRPr="00820EE7">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CS"/>
          </w:rPr>
          <w:t>Закључак</w:t>
        </w:r>
        <w:r>
          <w:rPr>
            <w:noProof/>
            <w:webHidden/>
          </w:rPr>
          <w:tab/>
        </w:r>
        <w:r>
          <w:rPr>
            <w:noProof/>
            <w:webHidden/>
          </w:rPr>
          <w:fldChar w:fldCharType="begin"/>
        </w:r>
        <w:r>
          <w:rPr>
            <w:noProof/>
            <w:webHidden/>
          </w:rPr>
          <w:instrText xml:space="preserve"> PAGEREF _Toc212567338 \h </w:instrText>
        </w:r>
        <w:r>
          <w:rPr>
            <w:noProof/>
            <w:webHidden/>
          </w:rPr>
        </w:r>
        <w:r>
          <w:rPr>
            <w:noProof/>
            <w:webHidden/>
          </w:rPr>
          <w:fldChar w:fldCharType="separate"/>
        </w:r>
        <w:r w:rsidR="001C7A7A">
          <w:rPr>
            <w:noProof/>
            <w:webHidden/>
          </w:rPr>
          <w:t>37</w:t>
        </w:r>
        <w:r>
          <w:rPr>
            <w:noProof/>
            <w:webHidden/>
          </w:rPr>
          <w:fldChar w:fldCharType="end"/>
        </w:r>
      </w:hyperlink>
    </w:p>
    <w:p w14:paraId="73E7FF02" w14:textId="72E1915E" w:rsidR="001C097B" w:rsidRDefault="001C097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39" w:history="1">
        <w:r w:rsidRPr="00820EE7">
          <w:rPr>
            <w:rStyle w:val="Hyperlink"/>
            <w:noProof/>
            <w:lang w:val="sr-Cyrl-CS"/>
          </w:rPr>
          <w:t>Литература</w:t>
        </w:r>
        <w:r>
          <w:rPr>
            <w:noProof/>
            <w:webHidden/>
          </w:rPr>
          <w:tab/>
        </w:r>
        <w:r>
          <w:rPr>
            <w:noProof/>
            <w:webHidden/>
          </w:rPr>
          <w:fldChar w:fldCharType="begin"/>
        </w:r>
        <w:r>
          <w:rPr>
            <w:noProof/>
            <w:webHidden/>
          </w:rPr>
          <w:instrText xml:space="preserve"> PAGEREF _Toc212567339 \h </w:instrText>
        </w:r>
        <w:r>
          <w:rPr>
            <w:noProof/>
            <w:webHidden/>
          </w:rPr>
        </w:r>
        <w:r>
          <w:rPr>
            <w:noProof/>
            <w:webHidden/>
          </w:rPr>
          <w:fldChar w:fldCharType="separate"/>
        </w:r>
        <w:r w:rsidR="001C7A7A">
          <w:rPr>
            <w:noProof/>
            <w:webHidden/>
          </w:rPr>
          <w:t>38</w:t>
        </w:r>
        <w:r>
          <w:rPr>
            <w:noProof/>
            <w:webHidden/>
          </w:rPr>
          <w:fldChar w:fldCharType="end"/>
        </w:r>
      </w:hyperlink>
    </w:p>
    <w:p w14:paraId="262EE272" w14:textId="6012EB68" w:rsidR="001C097B" w:rsidRDefault="001C097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0" w:history="1">
        <w:r w:rsidRPr="00820EE7">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_Toc212567340 \h </w:instrText>
        </w:r>
        <w:r>
          <w:rPr>
            <w:noProof/>
            <w:webHidden/>
          </w:rPr>
        </w:r>
        <w:r>
          <w:rPr>
            <w:noProof/>
            <w:webHidden/>
          </w:rPr>
          <w:fldChar w:fldCharType="separate"/>
        </w:r>
        <w:r w:rsidR="001C7A7A">
          <w:rPr>
            <w:noProof/>
            <w:webHidden/>
          </w:rPr>
          <w:t>40</w:t>
        </w:r>
        <w:r>
          <w:rPr>
            <w:noProof/>
            <w:webHidden/>
          </w:rPr>
          <w:fldChar w:fldCharType="end"/>
        </w:r>
      </w:hyperlink>
    </w:p>
    <w:p w14:paraId="6FB1E67C" w14:textId="6D0C64BA" w:rsidR="001C097B" w:rsidRDefault="001C097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1" w:history="1">
        <w:r w:rsidRPr="00820EE7">
          <w:rPr>
            <w:rStyle w:val="Hyperlink"/>
            <w:noProof/>
            <w:lang w:val="sr-Cyrl-CS"/>
          </w:rPr>
          <w:t>Списак слика</w:t>
        </w:r>
        <w:r>
          <w:rPr>
            <w:noProof/>
            <w:webHidden/>
          </w:rPr>
          <w:tab/>
        </w:r>
        <w:r>
          <w:rPr>
            <w:noProof/>
            <w:webHidden/>
          </w:rPr>
          <w:fldChar w:fldCharType="begin"/>
        </w:r>
        <w:r>
          <w:rPr>
            <w:noProof/>
            <w:webHidden/>
          </w:rPr>
          <w:instrText xml:space="preserve"> PAGEREF _Toc212567341 \h </w:instrText>
        </w:r>
        <w:r>
          <w:rPr>
            <w:noProof/>
            <w:webHidden/>
          </w:rPr>
        </w:r>
        <w:r>
          <w:rPr>
            <w:noProof/>
            <w:webHidden/>
          </w:rPr>
          <w:fldChar w:fldCharType="separate"/>
        </w:r>
        <w:r w:rsidR="001C7A7A">
          <w:rPr>
            <w:noProof/>
            <w:webHidden/>
          </w:rPr>
          <w:t>41</w:t>
        </w:r>
        <w:r>
          <w:rPr>
            <w:noProof/>
            <w:webHidden/>
          </w:rPr>
          <w:fldChar w:fldCharType="end"/>
        </w:r>
      </w:hyperlink>
    </w:p>
    <w:p w14:paraId="16E4104C" w14:textId="68140279" w:rsidR="001C097B" w:rsidRDefault="001C097B">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2" w:history="1">
        <w:r w:rsidRPr="00820EE7">
          <w:rPr>
            <w:rStyle w:val="Hyperlink"/>
            <w:noProof/>
            <w:lang w:val="sr-Cyrl-CS"/>
          </w:rPr>
          <w:t>Списак табела</w:t>
        </w:r>
        <w:r>
          <w:rPr>
            <w:noProof/>
            <w:webHidden/>
          </w:rPr>
          <w:tab/>
        </w:r>
        <w:r>
          <w:rPr>
            <w:noProof/>
            <w:webHidden/>
          </w:rPr>
          <w:fldChar w:fldCharType="begin"/>
        </w:r>
        <w:r>
          <w:rPr>
            <w:noProof/>
            <w:webHidden/>
          </w:rPr>
          <w:instrText xml:space="preserve"> PAGEREF _Toc212567342 \h </w:instrText>
        </w:r>
        <w:r>
          <w:rPr>
            <w:noProof/>
            <w:webHidden/>
          </w:rPr>
        </w:r>
        <w:r>
          <w:rPr>
            <w:noProof/>
            <w:webHidden/>
          </w:rPr>
          <w:fldChar w:fldCharType="separate"/>
        </w:r>
        <w:r w:rsidR="001C7A7A">
          <w:rPr>
            <w:noProof/>
            <w:webHidden/>
          </w:rPr>
          <w:t>42</w:t>
        </w:r>
        <w:r>
          <w:rPr>
            <w:noProof/>
            <w:webHidden/>
          </w:rPr>
          <w:fldChar w:fldCharType="end"/>
        </w:r>
      </w:hyperlink>
    </w:p>
    <w:p w14:paraId="4651E0CB" w14:textId="0E7B8FA2"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3" w:history="1">
        <w:r w:rsidRPr="00820EE7">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RS"/>
          </w:rPr>
          <w:t xml:space="preserve">Кориснички интерфејс мобилне апликације </w:t>
        </w:r>
        <w:r w:rsidRPr="00820EE7">
          <w:rPr>
            <w:rStyle w:val="Hyperlink"/>
            <w:i/>
            <w:iCs/>
            <w:noProof/>
          </w:rPr>
          <w:t>BarberBooker</w:t>
        </w:r>
        <w:r w:rsidRPr="00820EE7">
          <w:rPr>
            <w:rStyle w:val="Hyperlink"/>
            <w:noProof/>
          </w:rPr>
          <w:t xml:space="preserve"> </w:t>
        </w:r>
        <w:r w:rsidRPr="00820EE7">
          <w:rPr>
            <w:rStyle w:val="Hyperlink"/>
            <w:noProof/>
            <w:lang w:val="sr-Cyrl-RS"/>
          </w:rPr>
          <w:t>из угла госта</w:t>
        </w:r>
        <w:r>
          <w:rPr>
            <w:noProof/>
            <w:webHidden/>
          </w:rPr>
          <w:tab/>
        </w:r>
        <w:r>
          <w:rPr>
            <w:noProof/>
            <w:webHidden/>
          </w:rPr>
          <w:fldChar w:fldCharType="begin"/>
        </w:r>
        <w:r>
          <w:rPr>
            <w:noProof/>
            <w:webHidden/>
          </w:rPr>
          <w:instrText xml:space="preserve"> PAGEREF _Toc212567343 \h </w:instrText>
        </w:r>
        <w:r>
          <w:rPr>
            <w:noProof/>
            <w:webHidden/>
          </w:rPr>
        </w:r>
        <w:r>
          <w:rPr>
            <w:noProof/>
            <w:webHidden/>
          </w:rPr>
          <w:fldChar w:fldCharType="separate"/>
        </w:r>
        <w:r w:rsidR="001C7A7A">
          <w:rPr>
            <w:noProof/>
            <w:webHidden/>
          </w:rPr>
          <w:t>43</w:t>
        </w:r>
        <w:r>
          <w:rPr>
            <w:noProof/>
            <w:webHidden/>
          </w:rPr>
          <w:fldChar w:fldCharType="end"/>
        </w:r>
      </w:hyperlink>
    </w:p>
    <w:p w14:paraId="4E299387" w14:textId="3C4BEBEC"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4" w:history="1">
        <w:r w:rsidRPr="00820EE7">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_Toc212567344 \h </w:instrText>
        </w:r>
        <w:r>
          <w:rPr>
            <w:noProof/>
            <w:webHidden/>
          </w:rPr>
        </w:r>
        <w:r>
          <w:rPr>
            <w:noProof/>
            <w:webHidden/>
          </w:rPr>
          <w:fldChar w:fldCharType="separate"/>
        </w:r>
        <w:r w:rsidR="001C7A7A">
          <w:rPr>
            <w:noProof/>
            <w:webHidden/>
          </w:rPr>
          <w:t>43</w:t>
        </w:r>
        <w:r>
          <w:rPr>
            <w:noProof/>
            <w:webHidden/>
          </w:rPr>
          <w:fldChar w:fldCharType="end"/>
        </w:r>
      </w:hyperlink>
    </w:p>
    <w:p w14:paraId="2C0D7C55" w14:textId="5C5E7D69"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5" w:history="1">
        <w:r w:rsidRPr="00820EE7">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Регистрација</w:t>
        </w:r>
        <w:r>
          <w:rPr>
            <w:noProof/>
            <w:webHidden/>
          </w:rPr>
          <w:tab/>
        </w:r>
        <w:r>
          <w:rPr>
            <w:noProof/>
            <w:webHidden/>
          </w:rPr>
          <w:fldChar w:fldCharType="begin"/>
        </w:r>
        <w:r>
          <w:rPr>
            <w:noProof/>
            <w:webHidden/>
          </w:rPr>
          <w:instrText xml:space="preserve"> PAGEREF _Toc212567345 \h </w:instrText>
        </w:r>
        <w:r>
          <w:rPr>
            <w:noProof/>
            <w:webHidden/>
          </w:rPr>
        </w:r>
        <w:r>
          <w:rPr>
            <w:noProof/>
            <w:webHidden/>
          </w:rPr>
          <w:fldChar w:fldCharType="separate"/>
        </w:r>
        <w:r w:rsidR="001C7A7A">
          <w:rPr>
            <w:noProof/>
            <w:webHidden/>
          </w:rPr>
          <w:t>44</w:t>
        </w:r>
        <w:r>
          <w:rPr>
            <w:noProof/>
            <w:webHidden/>
          </w:rPr>
          <w:fldChar w:fldCharType="end"/>
        </w:r>
      </w:hyperlink>
    </w:p>
    <w:p w14:paraId="1C679E00" w14:textId="3F9EAA89"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6" w:history="1">
        <w:r w:rsidRPr="00820EE7">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Пријава</w:t>
        </w:r>
        <w:r>
          <w:rPr>
            <w:noProof/>
            <w:webHidden/>
          </w:rPr>
          <w:tab/>
        </w:r>
        <w:r>
          <w:rPr>
            <w:noProof/>
            <w:webHidden/>
          </w:rPr>
          <w:fldChar w:fldCharType="begin"/>
        </w:r>
        <w:r>
          <w:rPr>
            <w:noProof/>
            <w:webHidden/>
          </w:rPr>
          <w:instrText xml:space="preserve"> PAGEREF _Toc212567346 \h </w:instrText>
        </w:r>
        <w:r>
          <w:rPr>
            <w:noProof/>
            <w:webHidden/>
          </w:rPr>
        </w:r>
        <w:r>
          <w:rPr>
            <w:noProof/>
            <w:webHidden/>
          </w:rPr>
          <w:fldChar w:fldCharType="separate"/>
        </w:r>
        <w:r w:rsidR="001C7A7A">
          <w:rPr>
            <w:noProof/>
            <w:webHidden/>
          </w:rPr>
          <w:t>44</w:t>
        </w:r>
        <w:r>
          <w:rPr>
            <w:noProof/>
            <w:webHidden/>
          </w:rPr>
          <w:fldChar w:fldCharType="end"/>
        </w:r>
      </w:hyperlink>
    </w:p>
    <w:p w14:paraId="4E2526AA" w14:textId="588080AD"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47" w:history="1">
        <w:r w:rsidRPr="00820EE7">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RS"/>
          </w:rPr>
          <w:t xml:space="preserve">Кориснички интерфејс мобилне апликације </w:t>
        </w:r>
        <w:r w:rsidRPr="00820EE7">
          <w:rPr>
            <w:rStyle w:val="Hyperlink"/>
            <w:i/>
            <w:iCs/>
            <w:noProof/>
            <w:lang w:val="en-US"/>
          </w:rPr>
          <w:t>BarberBooker</w:t>
        </w:r>
        <w:r w:rsidRPr="00820EE7">
          <w:rPr>
            <w:rStyle w:val="Hyperlink"/>
            <w:noProof/>
            <w:lang w:val="en-US"/>
          </w:rPr>
          <w:t xml:space="preserve"> </w:t>
        </w:r>
        <w:r w:rsidRPr="00820EE7">
          <w:rPr>
            <w:rStyle w:val="Hyperlink"/>
            <w:noProof/>
            <w:lang w:val="sr-Cyrl-RS"/>
          </w:rPr>
          <w:t>из угла клијента</w:t>
        </w:r>
        <w:r>
          <w:rPr>
            <w:noProof/>
            <w:webHidden/>
          </w:rPr>
          <w:tab/>
        </w:r>
        <w:r>
          <w:rPr>
            <w:noProof/>
            <w:webHidden/>
          </w:rPr>
          <w:fldChar w:fldCharType="begin"/>
        </w:r>
        <w:r>
          <w:rPr>
            <w:noProof/>
            <w:webHidden/>
          </w:rPr>
          <w:instrText xml:space="preserve"> PAGEREF _Toc212567347 \h </w:instrText>
        </w:r>
        <w:r>
          <w:rPr>
            <w:noProof/>
            <w:webHidden/>
          </w:rPr>
        </w:r>
        <w:r>
          <w:rPr>
            <w:noProof/>
            <w:webHidden/>
          </w:rPr>
          <w:fldChar w:fldCharType="separate"/>
        </w:r>
        <w:r w:rsidR="001C7A7A">
          <w:rPr>
            <w:noProof/>
            <w:webHidden/>
          </w:rPr>
          <w:t>46</w:t>
        </w:r>
        <w:r>
          <w:rPr>
            <w:noProof/>
            <w:webHidden/>
          </w:rPr>
          <w:fldChar w:fldCharType="end"/>
        </w:r>
      </w:hyperlink>
    </w:p>
    <w:p w14:paraId="0249183C" w14:textId="1991CB3C"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8" w:history="1">
        <w:r w:rsidRPr="00820EE7">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_Toc212567348 \h </w:instrText>
        </w:r>
        <w:r>
          <w:rPr>
            <w:noProof/>
            <w:webHidden/>
          </w:rPr>
        </w:r>
        <w:r>
          <w:rPr>
            <w:noProof/>
            <w:webHidden/>
          </w:rPr>
          <w:fldChar w:fldCharType="separate"/>
        </w:r>
        <w:r w:rsidR="001C7A7A">
          <w:rPr>
            <w:noProof/>
            <w:webHidden/>
          </w:rPr>
          <w:t>46</w:t>
        </w:r>
        <w:r>
          <w:rPr>
            <w:noProof/>
            <w:webHidden/>
          </w:rPr>
          <w:fldChar w:fldCharType="end"/>
        </w:r>
      </w:hyperlink>
    </w:p>
    <w:p w14:paraId="49336C6B" w14:textId="585BFF28"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49" w:history="1">
        <w:r w:rsidRPr="00820EE7">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_Toc212567349 \h </w:instrText>
        </w:r>
        <w:r>
          <w:rPr>
            <w:noProof/>
            <w:webHidden/>
          </w:rPr>
        </w:r>
        <w:r>
          <w:rPr>
            <w:noProof/>
            <w:webHidden/>
          </w:rPr>
          <w:fldChar w:fldCharType="separate"/>
        </w:r>
        <w:r w:rsidR="001C7A7A">
          <w:rPr>
            <w:noProof/>
            <w:webHidden/>
          </w:rPr>
          <w:t>46</w:t>
        </w:r>
        <w:r>
          <w:rPr>
            <w:noProof/>
            <w:webHidden/>
          </w:rPr>
          <w:fldChar w:fldCharType="end"/>
        </w:r>
      </w:hyperlink>
    </w:p>
    <w:p w14:paraId="54D32EAC" w14:textId="4C1F7F0D"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50" w:history="1">
        <w:r w:rsidRPr="00820EE7">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Резервације</w:t>
        </w:r>
        <w:r>
          <w:rPr>
            <w:noProof/>
            <w:webHidden/>
          </w:rPr>
          <w:tab/>
        </w:r>
        <w:r>
          <w:rPr>
            <w:noProof/>
            <w:webHidden/>
          </w:rPr>
          <w:fldChar w:fldCharType="begin"/>
        </w:r>
        <w:r>
          <w:rPr>
            <w:noProof/>
            <w:webHidden/>
          </w:rPr>
          <w:instrText xml:space="preserve"> PAGEREF _Toc212567350 \h </w:instrText>
        </w:r>
        <w:r>
          <w:rPr>
            <w:noProof/>
            <w:webHidden/>
          </w:rPr>
        </w:r>
        <w:r>
          <w:rPr>
            <w:noProof/>
            <w:webHidden/>
          </w:rPr>
          <w:fldChar w:fldCharType="separate"/>
        </w:r>
        <w:r w:rsidR="001C7A7A">
          <w:rPr>
            <w:noProof/>
            <w:webHidden/>
          </w:rPr>
          <w:t>47</w:t>
        </w:r>
        <w:r>
          <w:rPr>
            <w:noProof/>
            <w:webHidden/>
          </w:rPr>
          <w:fldChar w:fldCharType="end"/>
        </w:r>
      </w:hyperlink>
    </w:p>
    <w:p w14:paraId="44B2593F" w14:textId="680BDBB3" w:rsidR="001C097B" w:rsidRDefault="001C097B">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567351" w:history="1">
        <w:r w:rsidRPr="00820EE7">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820EE7">
          <w:rPr>
            <w:rStyle w:val="Hyperlink"/>
            <w:noProof/>
            <w:lang w:val="sr-Cyrl-RS"/>
          </w:rPr>
          <w:t xml:space="preserve">Кориснички интерфејс мобилне апликације </w:t>
        </w:r>
        <w:r w:rsidRPr="00820EE7">
          <w:rPr>
            <w:rStyle w:val="Hyperlink"/>
            <w:i/>
            <w:iCs/>
            <w:noProof/>
            <w:lang w:val="en-US"/>
          </w:rPr>
          <w:t>BarberBooker</w:t>
        </w:r>
        <w:r w:rsidRPr="00820EE7">
          <w:rPr>
            <w:rStyle w:val="Hyperlink"/>
            <w:noProof/>
            <w:lang w:val="en-US"/>
          </w:rPr>
          <w:t xml:space="preserve"> </w:t>
        </w:r>
        <w:r w:rsidRPr="00820EE7">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_Toc212567351 \h </w:instrText>
        </w:r>
        <w:r>
          <w:rPr>
            <w:noProof/>
            <w:webHidden/>
          </w:rPr>
        </w:r>
        <w:r>
          <w:rPr>
            <w:noProof/>
            <w:webHidden/>
          </w:rPr>
          <w:fldChar w:fldCharType="separate"/>
        </w:r>
        <w:r w:rsidR="001C7A7A">
          <w:rPr>
            <w:noProof/>
            <w:webHidden/>
          </w:rPr>
          <w:t>48</w:t>
        </w:r>
        <w:r>
          <w:rPr>
            <w:noProof/>
            <w:webHidden/>
          </w:rPr>
          <w:fldChar w:fldCharType="end"/>
        </w:r>
      </w:hyperlink>
    </w:p>
    <w:p w14:paraId="09169AC9" w14:textId="3487B507"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52" w:history="1">
        <w:r w:rsidRPr="00820EE7">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_Toc212567352 \h </w:instrText>
        </w:r>
        <w:r>
          <w:rPr>
            <w:noProof/>
            <w:webHidden/>
          </w:rPr>
        </w:r>
        <w:r>
          <w:rPr>
            <w:noProof/>
            <w:webHidden/>
          </w:rPr>
          <w:fldChar w:fldCharType="separate"/>
        </w:r>
        <w:r w:rsidR="001C7A7A">
          <w:rPr>
            <w:noProof/>
            <w:webHidden/>
          </w:rPr>
          <w:t>48</w:t>
        </w:r>
        <w:r>
          <w:rPr>
            <w:noProof/>
            <w:webHidden/>
          </w:rPr>
          <w:fldChar w:fldCharType="end"/>
        </w:r>
      </w:hyperlink>
    </w:p>
    <w:p w14:paraId="433CBCC7" w14:textId="7655507B" w:rsidR="001C097B" w:rsidRDefault="001C097B">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567353" w:history="1">
        <w:r w:rsidRPr="00820EE7">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820EE7">
          <w:rPr>
            <w:rStyle w:val="Hyperlink"/>
            <w:noProof/>
            <w:lang w:val="sr-Cyrl-RS"/>
          </w:rPr>
          <w:t>Резервације</w:t>
        </w:r>
        <w:r>
          <w:rPr>
            <w:noProof/>
            <w:webHidden/>
          </w:rPr>
          <w:tab/>
        </w:r>
        <w:r>
          <w:rPr>
            <w:noProof/>
            <w:webHidden/>
          </w:rPr>
          <w:fldChar w:fldCharType="begin"/>
        </w:r>
        <w:r>
          <w:rPr>
            <w:noProof/>
            <w:webHidden/>
          </w:rPr>
          <w:instrText xml:space="preserve"> PAGEREF _Toc212567353 \h </w:instrText>
        </w:r>
        <w:r>
          <w:rPr>
            <w:noProof/>
            <w:webHidden/>
          </w:rPr>
        </w:r>
        <w:r>
          <w:rPr>
            <w:noProof/>
            <w:webHidden/>
          </w:rPr>
          <w:fldChar w:fldCharType="separate"/>
        </w:r>
        <w:r w:rsidR="001C7A7A">
          <w:rPr>
            <w:noProof/>
            <w:webHidden/>
          </w:rPr>
          <w:t>48</w:t>
        </w:r>
        <w:r>
          <w:rPr>
            <w:noProof/>
            <w:webHidden/>
          </w:rPr>
          <w:fldChar w:fldCharType="end"/>
        </w:r>
      </w:hyperlink>
    </w:p>
    <w:p w14:paraId="772EA480" w14:textId="0C22FB22"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567287"/>
      <w:r w:rsidR="006412E1" w:rsidRPr="006B315E">
        <w:rPr>
          <w:lang w:val="sr-Cyrl-CS"/>
        </w:rPr>
        <w:t>Увод</w:t>
      </w:r>
      <w:bookmarkEnd w:id="2"/>
      <w:r w:rsidR="00E7161C" w:rsidRPr="006B315E">
        <w:rPr>
          <w:lang w:val="sr-Cyrl-CS"/>
        </w:rPr>
        <w:t xml:space="preserve"> </w:t>
      </w:r>
    </w:p>
    <w:p w14:paraId="2B0C00C8" w14:textId="41B5AE83"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E91216" w:rsidRPr="00E91216">
        <w:rPr>
          <w:iCs/>
          <w:lang w:val="en-US"/>
        </w:rPr>
        <w:t>Андроид</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547E0CAA" w:rsidR="00603BD4" w:rsidRPr="006F375A" w:rsidRDefault="00603BD4" w:rsidP="00603BD4">
      <w:pPr>
        <w:pStyle w:val="Osnovnitekst"/>
        <w:rPr>
          <w:lang w:val="en-US"/>
        </w:rPr>
      </w:pPr>
      <w:r>
        <w:rPr>
          <w:lang w:val="sr-Cyrl-RS"/>
        </w:rPr>
        <w:t xml:space="preserve">Сродне </w:t>
      </w:r>
      <w:r w:rsidR="00E91216" w:rsidRPr="00E91216">
        <w:rPr>
          <w:iCs/>
          <w:lang w:val="en-US"/>
        </w:rPr>
        <w:t>Андроид</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569E5BE6" w14:textId="04743865" w:rsidR="004D6E33" w:rsidRPr="003479EA" w:rsidRDefault="00DC12CF" w:rsidP="00603BD4">
      <w:pPr>
        <w:pStyle w:val="Osnovnitekst"/>
        <w:rPr>
          <w:lang w:val="en-GB"/>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E91216" w:rsidRPr="00E91216">
        <w:rPr>
          <w:iCs/>
          <w:lang w:val="sr-Cyrl-RS"/>
        </w:rPr>
        <w:t>Андроид</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w:t>
      </w:r>
      <w:r w:rsidR="003A32A3">
        <w:rPr>
          <w:lang w:val="sr-Cyrl-RS"/>
        </w:rPr>
        <w:t xml:space="preserve">На крају тог поглавља ће бити представљен </w:t>
      </w:r>
      <w:r w:rsidR="00230344">
        <w:rPr>
          <w:lang w:val="sr-Cyrl-RS"/>
        </w:rPr>
        <w:t xml:space="preserve">и </w:t>
      </w:r>
      <w:r w:rsidR="003A32A3">
        <w:rPr>
          <w:lang w:val="sr-Cyrl-RS"/>
        </w:rPr>
        <w:t>табеларни преглед карактеристика</w:t>
      </w:r>
      <w:r w:rsidR="00076A21">
        <w:rPr>
          <w:lang w:val="sr-Cyrl-RS"/>
        </w:rPr>
        <w:t xml:space="preserve"> обе ов</w:t>
      </w:r>
      <w:r w:rsidR="00733EDE">
        <w:rPr>
          <w:lang w:val="sr-Cyrl-RS"/>
        </w:rPr>
        <w:t>е</w:t>
      </w:r>
      <w:r w:rsidR="00076A21">
        <w:rPr>
          <w:lang w:val="sr-Cyrl-RS"/>
        </w:rPr>
        <w:t xml:space="preserve"> апликације, при чему ће бити обухваћена и апликација </w:t>
      </w:r>
      <w:r w:rsidR="00076A21" w:rsidRPr="00B546E0">
        <w:rPr>
          <w:i/>
          <w:iCs/>
          <w:lang w:val="en-US"/>
        </w:rPr>
        <w:t>BarberBooker</w:t>
      </w:r>
      <w:r w:rsidR="00076A21">
        <w:rPr>
          <w:lang w:val="en-US"/>
        </w:rPr>
        <w:t xml:space="preserve"> </w:t>
      </w:r>
      <w:r w:rsidR="00076A21">
        <w:rPr>
          <w:lang w:val="sr-Cyrl-RS"/>
        </w:rPr>
        <w:t xml:space="preserve">ради истицања предности и </w:t>
      </w:r>
      <w:r w:rsidR="004F1587">
        <w:rPr>
          <w:lang w:val="sr-Cyrl-RS"/>
        </w:rPr>
        <w:t>мана</w:t>
      </w:r>
      <w:r w:rsidR="00076A21">
        <w:rPr>
          <w:lang w:val="sr-Cyrl-RS"/>
        </w:rPr>
        <w:t xml:space="preserve"> овог рада у односу на постојећа решења на тржишту.</w:t>
      </w:r>
      <w:r w:rsidR="003A32A3">
        <w:rPr>
          <w:lang w:val="sr-Cyrl-RS"/>
        </w:rPr>
        <w:t xml:space="preserve"> </w:t>
      </w:r>
      <w:r w:rsidR="00172F1E">
        <w:rPr>
          <w:lang w:val="sr-Cyrl-RS"/>
        </w:rPr>
        <w:t xml:space="preserve">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w:t>
      </w:r>
      <w:r w:rsidR="00FD79FC">
        <w:rPr>
          <w:lang w:val="sr-Cyrl-RS"/>
        </w:rPr>
        <w:t xml:space="preserve">У шестом поглављу </w:t>
      </w:r>
      <w:r w:rsidR="00062F22">
        <w:rPr>
          <w:lang w:val="sr-Cyrl-RS"/>
        </w:rPr>
        <w:t>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r w:rsidR="003479EA">
        <w:rPr>
          <w:lang w:val="sr-Cyrl-RS"/>
        </w:rPr>
        <w:t xml:space="preserve"> Коначно, у прилозима овог рада се могу видети слике корисничког интерфејса мобилне апликације </w:t>
      </w:r>
      <w:r w:rsidR="003479EA" w:rsidRPr="003526EB">
        <w:rPr>
          <w:i/>
          <w:iCs/>
          <w:lang w:val="en-GB"/>
        </w:rPr>
        <w:t>BarberBooker</w:t>
      </w:r>
      <w:r w:rsidR="003479EA">
        <w:rPr>
          <w:lang w:val="en-GB"/>
        </w:rPr>
        <w:t>.</w:t>
      </w:r>
    </w:p>
    <w:p w14:paraId="5ECB229F" w14:textId="4448B864" w:rsidR="00F06BB2" w:rsidRPr="006B315E" w:rsidRDefault="00E96D67" w:rsidP="002E288B">
      <w:pPr>
        <w:pStyle w:val="Inivonaslova-Poglavlje"/>
        <w:rPr>
          <w:lang w:val="sr-Cyrl-CS"/>
        </w:rPr>
      </w:pPr>
      <w:bookmarkStart w:id="3" w:name="_Toc212567288"/>
      <w:r>
        <w:rPr>
          <w:lang w:val="sr-Cyrl-CS"/>
        </w:rPr>
        <w:lastRenderedPageBreak/>
        <w:t>Преглед постојећих решења</w:t>
      </w:r>
      <w:bookmarkEnd w:id="3"/>
    </w:p>
    <w:p w14:paraId="00E778C0" w14:textId="27B1F123"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00E91216" w:rsidRPr="00E91216">
        <w:rPr>
          <w:iCs/>
          <w:lang w:val="en-US"/>
        </w:rPr>
        <w:t>Андроид</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567289"/>
      <w:r>
        <w:rPr>
          <w:lang w:val="sr-Cyrl-RS"/>
        </w:rPr>
        <w:t xml:space="preserve">Мобилна апликација </w:t>
      </w:r>
      <w:r w:rsidR="000E0D21">
        <w:rPr>
          <w:i/>
          <w:iCs w:val="0"/>
          <w:lang w:val="en-US"/>
        </w:rPr>
        <w:t>SrediMe</w:t>
      </w:r>
      <w:bookmarkEnd w:id="4"/>
    </w:p>
    <w:p w14:paraId="66BBE76C" w14:textId="1EEF26FD" w:rsidR="009246C1" w:rsidRPr="00EE5C0F" w:rsidRDefault="00D83B97" w:rsidP="009246C1">
      <w:pPr>
        <w:pStyle w:val="Osnovnitekst"/>
        <w:rPr>
          <w:lang w:val="en-US"/>
        </w:rPr>
      </w:pPr>
      <w:bookmarkStart w:id="5" w:name="_Hlk211700401"/>
      <w:r>
        <w:rPr>
          <w:iCs/>
          <w:lang w:val="sr-Cyrl-RS"/>
        </w:rPr>
        <w:t>Мобилна</w:t>
      </w:r>
      <w:r w:rsidR="003248BC">
        <w:rPr>
          <w:lang w:val="en-US"/>
        </w:rPr>
        <w:t xml:space="preserve"> </w:t>
      </w:r>
      <w:r w:rsidR="003248BC">
        <w:rPr>
          <w:lang w:val="sr-Cyrl-RS"/>
        </w:rPr>
        <w:t>апликација</w:t>
      </w:r>
      <w:r w:rsidR="001C6595">
        <w:rPr>
          <w:lang w:val="sr-Cyrl-RS"/>
        </w:rPr>
        <w:t xml:space="preserve"> </w:t>
      </w:r>
      <w:r w:rsidR="001C6595" w:rsidRPr="002241F5">
        <w:rPr>
          <w:i/>
          <w:iCs/>
          <w:lang w:val="en-US"/>
        </w:rPr>
        <w:t>SrediMe</w:t>
      </w:r>
      <w:r w:rsidR="003248BC">
        <w:rPr>
          <w:lang w:val="sr-Cyrl-RS"/>
        </w:rPr>
        <w:t xml:space="preserve">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A6054D">
        <w:rPr>
          <w:lang w:val="sr-Cyrl-RS"/>
        </w:rPr>
        <w:t xml:space="preserve">Апликација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567290"/>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567291"/>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62C414" w:rsidR="00BE1C62" w:rsidRPr="0010166A" w:rsidRDefault="00BE1C62" w:rsidP="00FD5004">
      <w:pPr>
        <w:pStyle w:val="Oznakaslike"/>
        <w:rPr>
          <w:lang w:val="sr-Cyrl-RS"/>
        </w:rPr>
      </w:pPr>
      <w:bookmarkStart w:id="8" w:name="_Toc212567264"/>
      <w:r w:rsidRPr="006B315E">
        <w:rPr>
          <w:lang w:val="sr-Cyrl-CS"/>
        </w:rPr>
        <w:t xml:space="preserve">Слика </w:t>
      </w:r>
      <w:r w:rsidR="00FD5004">
        <w:rPr>
          <w:lang w:val="sr-Cyrl-CS"/>
        </w:rPr>
        <w:t>2.1.</w:t>
      </w:r>
      <w:r w:rsidR="00E06428">
        <w:rPr>
          <w:lang w:val="en-US"/>
        </w:rPr>
        <w:t>2</w:t>
      </w:r>
      <w:r w:rsidR="00FD5004">
        <w:rPr>
          <w:lang w:val="sr-Cyrl-CS"/>
        </w:rPr>
        <w:t>.1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567292"/>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567293"/>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567294"/>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567295"/>
      <w:bookmarkEnd w:id="12"/>
      <w:r>
        <w:rPr>
          <w:lang w:val="en-US"/>
        </w:rPr>
        <w:t>SrediMe PRO</w:t>
      </w:r>
      <w:bookmarkEnd w:id="13"/>
    </w:p>
    <w:p w14:paraId="0799A005" w14:textId="2A2897D2" w:rsidR="009D0B68" w:rsidRPr="00B86553" w:rsidRDefault="00BB6EF6" w:rsidP="009D0B68">
      <w:pPr>
        <w:pStyle w:val="Osnovnitekst"/>
        <w:rPr>
          <w:lang w:val="en-US"/>
        </w:rPr>
      </w:pPr>
      <w:bookmarkStart w:id="14" w:name="_Hlk211722915"/>
      <w:r>
        <w:rPr>
          <w:lang w:val="sr-Cyrl-RS"/>
        </w:rPr>
        <w:t xml:space="preserve">Мобилна апликација </w:t>
      </w:r>
      <w:r w:rsidR="00D0694F" w:rsidRPr="00C24F91">
        <w:rPr>
          <w:i/>
          <w:iCs/>
          <w:lang w:val="en-US"/>
        </w:rPr>
        <w:t>SrediMe PRO</w:t>
      </w:r>
      <w:r w:rsidR="00D0694F">
        <w:rPr>
          <w:lang w:val="en-US"/>
        </w:rPr>
        <w:t xml:space="preserve"> </w:t>
      </w:r>
      <w:r w:rsidR="00D0694F">
        <w:rPr>
          <w:lang w:val="sr-Cyrl-RS"/>
        </w:rPr>
        <w:t xml:space="preserve">је одвојена апликација од </w:t>
      </w:r>
      <w:r w:rsidR="0095742B">
        <w:rPr>
          <w:lang w:val="sr-Cyrl-RS"/>
        </w:rPr>
        <w:t xml:space="preserve">апликације </w:t>
      </w:r>
      <w:r w:rsidR="00D0694F" w:rsidRPr="00C24F91">
        <w:rPr>
          <w:i/>
          <w:iCs/>
          <w:lang w:val="en-US"/>
        </w:rPr>
        <w:t>SrediMe</w:t>
      </w:r>
      <w:r w:rsidR="00D0694F">
        <w:rPr>
          <w:lang w:val="en-US"/>
        </w:rPr>
        <w:t xml:space="preserve"> </w:t>
      </w:r>
      <w:r w:rsidR="00D0694F">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C56D0">
        <w:rPr>
          <w:lang w:val="en-US"/>
        </w:rPr>
        <w:t>[4]</w:t>
      </w:r>
    </w:p>
    <w:p w14:paraId="5465EA33" w14:textId="5C879A7E" w:rsidR="002D25F2" w:rsidRDefault="00D46F02" w:rsidP="00D46F02">
      <w:pPr>
        <w:pStyle w:val="IInivonaslova-Potpoglavlje"/>
        <w:rPr>
          <w:lang w:val="sr-Cyrl-RS"/>
        </w:rPr>
      </w:pPr>
      <w:bookmarkStart w:id="15" w:name="_Toc212567296"/>
      <w:bookmarkEnd w:id="14"/>
      <w:r>
        <w:rPr>
          <w:lang w:val="sr-Cyrl-RS"/>
        </w:rPr>
        <w:t>Мобилна апликација</w:t>
      </w:r>
      <w:r>
        <w:rPr>
          <w:lang w:val="en-US"/>
        </w:rPr>
        <w:t xml:space="preserve"> </w:t>
      </w:r>
      <w:r w:rsidRPr="00D46F02">
        <w:rPr>
          <w:i/>
          <w:iCs w:val="0"/>
          <w:lang w:val="en-US"/>
        </w:rPr>
        <w:t>Fresha</w:t>
      </w:r>
      <w:bookmarkEnd w:id="15"/>
    </w:p>
    <w:p w14:paraId="4D4ED116" w14:textId="4581E107" w:rsidR="00FE7297" w:rsidRPr="00FE7297" w:rsidRDefault="009611D8" w:rsidP="003C4A26">
      <w:pPr>
        <w:pStyle w:val="Osnovnitekst"/>
        <w:rPr>
          <w:lang w:val="sr-Cyrl-RS"/>
        </w:rPr>
      </w:pPr>
      <w:r>
        <w:rPr>
          <w:iCs/>
          <w:lang w:val="sr-Cyrl-RS"/>
        </w:rPr>
        <w:t>Мобилна</w:t>
      </w:r>
      <w:r w:rsidR="00FE7297" w:rsidRPr="00FE7297">
        <w:rPr>
          <w:lang w:val="sr-Cyrl-RS"/>
        </w:rPr>
        <w:t xml:space="preserve"> апликација</w:t>
      </w:r>
      <w:r>
        <w:rPr>
          <w:lang w:val="sr-Cyrl-RS"/>
        </w:rPr>
        <w:t xml:space="preserve"> </w:t>
      </w:r>
      <w:r w:rsidRPr="00CA3E8A">
        <w:rPr>
          <w:i/>
          <w:iCs/>
          <w:lang w:val="en-US"/>
        </w:rPr>
        <w:t>Fresha</w:t>
      </w:r>
      <w:r w:rsidR="00FE7297" w:rsidRPr="00FE7297">
        <w:rPr>
          <w:lang w:val="sr-Cyrl-RS"/>
        </w:rPr>
        <w:t xml:space="preserve"> омогућава </w:t>
      </w:r>
      <w:r w:rsidR="003657F4">
        <w:rPr>
          <w:lang w:val="sr-Cyrl-RS"/>
        </w:rPr>
        <w:t>клијентима широм света</w:t>
      </w:r>
      <w:r w:rsidR="00FE7297" w:rsidRPr="00FE7297">
        <w:rPr>
          <w:lang w:val="sr-Cyrl-RS"/>
        </w:rPr>
        <w:t xml:space="preserve"> проналазак</w:t>
      </w:r>
      <w:r w:rsidR="003C4A26">
        <w:rPr>
          <w:lang w:val="sr-Cyrl-RS"/>
        </w:rPr>
        <w:t xml:space="preserve"> </w:t>
      </w:r>
      <w:r w:rsidR="003A71AA">
        <w:rPr>
          <w:lang w:val="sr-Cyrl-RS"/>
        </w:rPr>
        <w:t>разноврсних</w:t>
      </w:r>
      <w:r w:rsidR="00FE7297" w:rsidRPr="00FE7297">
        <w:rPr>
          <w:lang w:val="sr-Cyrl-RS"/>
        </w:rPr>
        <w:t xml:space="preserve"> услуга које пружају салони лепоте, као и </w:t>
      </w:r>
      <w:r w:rsidR="00157A6C">
        <w:rPr>
          <w:lang w:val="sr-Cyrl-RS"/>
        </w:rPr>
        <w:t xml:space="preserve">једноставно </w:t>
      </w:r>
      <w:r w:rsidR="00FE7297" w:rsidRPr="00FE7297">
        <w:rPr>
          <w:lang w:val="sr-Cyrl-RS"/>
        </w:rPr>
        <w:t xml:space="preserve">заказивање термина. Ова апликација је намењена за </w:t>
      </w:r>
      <w:r w:rsidR="002D33CA">
        <w:rPr>
          <w:lang w:val="sr-Cyrl-RS"/>
        </w:rPr>
        <w:t>глобално</w:t>
      </w:r>
      <w:r w:rsidR="00FE7297"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AC56D0">
        <w:rPr>
          <w:lang w:val="en-US"/>
        </w:rPr>
        <w:t>[5]</w:t>
      </w:r>
      <w:r w:rsidR="00EA007F">
        <w:rPr>
          <w:lang w:val="en-US"/>
        </w:rPr>
        <w:t xml:space="preserve"> </w:t>
      </w:r>
      <w:r w:rsidR="000B703C">
        <w:rPr>
          <w:lang w:val="sr-Cyrl-RS"/>
        </w:rPr>
        <w:t xml:space="preserve">Апликација </w:t>
      </w:r>
      <w:r w:rsidR="00EA007F" w:rsidRPr="00EA007F">
        <w:rPr>
          <w:i/>
          <w:iCs/>
          <w:lang w:val="en-US"/>
        </w:rPr>
        <w:t>Fresha</w:t>
      </w:r>
      <w:r w:rsidR="00FE7297"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00FE7297" w:rsidRPr="00FE7297">
        <w:rPr>
          <w:lang w:val="sr-Cyrl-RS"/>
        </w:rPr>
        <w:t xml:space="preserve"> преузимања и просечну оцену </w:t>
      </w:r>
      <w:r w:rsidR="00966148">
        <w:rPr>
          <w:lang w:val="sr-Cyrl-RS"/>
        </w:rPr>
        <w:t>5.0</w:t>
      </w:r>
      <w:r w:rsidR="00FE7297" w:rsidRPr="00FE7297">
        <w:rPr>
          <w:lang w:val="sr-Cyrl-RS"/>
        </w:rPr>
        <w:t xml:space="preserve">/5.0 за </w:t>
      </w:r>
      <w:r w:rsidR="002A28ED">
        <w:rPr>
          <w:lang w:val="sr-Cyrl-RS"/>
        </w:rPr>
        <w:t>69</w:t>
      </w:r>
      <w:r w:rsidR="00F1138F">
        <w:rPr>
          <w:lang w:val="sr-Cyrl-RS"/>
        </w:rPr>
        <w:t xml:space="preserve"> </w:t>
      </w:r>
      <w:r w:rsidR="002A28ED">
        <w:rPr>
          <w:lang w:val="sr-Cyrl-RS"/>
        </w:rPr>
        <w:t>505</w:t>
      </w:r>
      <w:r w:rsidR="00FE7297" w:rsidRPr="00FE7297">
        <w:rPr>
          <w:lang w:val="sr-Cyrl-RS"/>
        </w:rPr>
        <w:t xml:space="preserve"> рецензија. Прва верзија апликације је објављена на </w:t>
      </w:r>
      <w:r w:rsidR="00FE7297" w:rsidRPr="007353EA">
        <w:rPr>
          <w:i/>
          <w:iCs/>
          <w:lang w:val="sr-Cyrl-RS"/>
        </w:rPr>
        <w:t>Google Play</w:t>
      </w:r>
      <w:r w:rsidR="00FE7297" w:rsidRPr="00FE7297">
        <w:rPr>
          <w:lang w:val="sr-Cyrl-RS"/>
        </w:rPr>
        <w:t xml:space="preserve"> </w:t>
      </w:r>
      <w:r w:rsidR="007353EA">
        <w:rPr>
          <w:lang w:val="sr-Cyrl-RS"/>
        </w:rPr>
        <w:t>1.12.2017.</w:t>
      </w:r>
      <w:r w:rsidR="00FE7297" w:rsidRPr="00FE7297">
        <w:rPr>
          <w:lang w:val="sr-Cyrl-RS"/>
        </w:rPr>
        <w:t xml:space="preserve"> [</w:t>
      </w:r>
      <w:r w:rsidR="001B5027">
        <w:rPr>
          <w:lang w:val="en-US"/>
        </w:rPr>
        <w:t>2</w:t>
      </w:r>
      <w:r w:rsidR="00FE7297" w:rsidRPr="00FE7297">
        <w:rPr>
          <w:lang w:val="sr-Cyrl-RS"/>
        </w:rPr>
        <w:t>]</w:t>
      </w:r>
    </w:p>
    <w:p w14:paraId="795BCBB1" w14:textId="4682CE96" w:rsidR="000D0164" w:rsidRDefault="000D0164" w:rsidP="000D0164">
      <w:pPr>
        <w:pStyle w:val="IIInivonaslova-Odeljak"/>
        <w:rPr>
          <w:lang w:val="sr-Cyrl-RS"/>
        </w:rPr>
      </w:pPr>
      <w:bookmarkStart w:id="16" w:name="_Toc212567297"/>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567298"/>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74F2A29E" w:rsidR="0015056E" w:rsidRPr="009046A8" w:rsidRDefault="0015056E" w:rsidP="009046A8">
      <w:pPr>
        <w:pStyle w:val="Oznakaslike"/>
        <w:rPr>
          <w:lang w:val="sr-Cyrl-RS"/>
        </w:rPr>
      </w:pPr>
      <w:bookmarkStart w:id="18" w:name="_Toc212567265"/>
      <w:r w:rsidRPr="006B315E">
        <w:rPr>
          <w:lang w:val="sr-Cyrl-CS"/>
        </w:rPr>
        <w:t xml:space="preserve">Слика </w:t>
      </w:r>
      <w:r>
        <w:rPr>
          <w:lang w:val="sr-Cyrl-CS"/>
        </w:rPr>
        <w:t>2.</w:t>
      </w:r>
      <w:r>
        <w:rPr>
          <w:lang w:val="en-US"/>
        </w:rPr>
        <w:t>2</w:t>
      </w:r>
      <w:r>
        <w:rPr>
          <w:lang w:val="sr-Cyrl-CS"/>
        </w:rPr>
        <w:t>.</w:t>
      </w:r>
      <w:r w:rsidR="00463931">
        <w:rPr>
          <w:lang w:val="en-US"/>
        </w:rPr>
        <w:t>2</w:t>
      </w:r>
      <w:r>
        <w:rPr>
          <w:lang w:val="sr-Cyrl-CS"/>
        </w:rPr>
        <w:t>.1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567299"/>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42254D7D"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AC56D0">
        <w:rPr>
          <w:lang w:val="en-US"/>
        </w:rPr>
        <w:t>[5]</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567300"/>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567301"/>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567302"/>
      <w:r>
        <w:rPr>
          <w:lang w:val="en-US"/>
        </w:rPr>
        <w:t>Fresha for business</w:t>
      </w:r>
      <w:bookmarkEnd w:id="22"/>
    </w:p>
    <w:p w14:paraId="241D913A" w14:textId="63E638DF" w:rsidR="00FE0547" w:rsidRPr="00FE0547" w:rsidRDefault="00E05280" w:rsidP="00FE0547">
      <w:pPr>
        <w:pStyle w:val="Osnovnitekst"/>
        <w:rPr>
          <w:lang w:val="sr-Cyrl-RS"/>
        </w:rPr>
      </w:pPr>
      <w:r>
        <w:rPr>
          <w:lang w:val="sr-Cyrl-RS"/>
        </w:rPr>
        <w:t xml:space="preserve">Мобилна апликација </w:t>
      </w:r>
      <w:r w:rsidR="00721133" w:rsidRPr="00721133">
        <w:rPr>
          <w:i/>
          <w:iCs/>
          <w:lang w:val="en-US"/>
        </w:rPr>
        <w:t>Fresha for business</w:t>
      </w:r>
      <w:r w:rsidR="00721133">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AC56D0">
        <w:rPr>
          <w:lang w:val="sr-Cyrl-RS"/>
        </w:rPr>
        <w:t>[6]</w:t>
      </w:r>
    </w:p>
    <w:p w14:paraId="08A4488A" w14:textId="107F544D" w:rsidR="00F759D8" w:rsidRDefault="00F759D8" w:rsidP="00F759D8">
      <w:pPr>
        <w:pStyle w:val="IInivonaslova-Potpoglavlje"/>
        <w:rPr>
          <w:lang w:val="sr-Cyrl-RS"/>
        </w:rPr>
      </w:pPr>
      <w:bookmarkStart w:id="23" w:name="_Toc212567303"/>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2567285"/>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r w:rsidR="00F37FA9">
        <w:rPr>
          <w:i/>
          <w:iCs/>
          <w:lang w:val="sr-Cyrl-RS"/>
        </w:rPr>
        <w:t xml:space="preserve"> </w:t>
      </w:r>
      <w:r w:rsidR="00F37FA9">
        <w:rPr>
          <w:lang w:val="sr-Cyrl-RS"/>
        </w:rPr>
        <w:t xml:space="preserve">и </w:t>
      </w:r>
      <w:r w:rsidR="00F37FA9" w:rsidRPr="00F37FA9">
        <w:rPr>
          <w:i/>
          <w:iCs/>
          <w:lang w:val="en-US"/>
        </w:rPr>
        <w:t>BarberBooker</w:t>
      </w:r>
      <w:bookmarkEnd w:id="25"/>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10A7EC3F" w:rsidR="00796BA1" w:rsidRPr="006B315E" w:rsidRDefault="00796BA1" w:rsidP="00796BA1">
            <w:pPr>
              <w:jc w:val="center"/>
              <w:rPr>
                <w:sz w:val="20"/>
                <w:szCs w:val="20"/>
                <w:lang w:val="sr-Cyrl-CS"/>
              </w:rPr>
            </w:pPr>
            <w:r>
              <w:rPr>
                <w:sz w:val="20"/>
                <w:szCs w:val="20"/>
                <w:lang w:val="sr-Cyrl-CS"/>
              </w:rPr>
              <w:t xml:space="preserve">преко 120 </w:t>
            </w:r>
            <w:r w:rsidR="00AC56D0">
              <w:rPr>
                <w:sz w:val="20"/>
                <w:szCs w:val="20"/>
                <w:lang w:val="en-US"/>
              </w:rPr>
              <w:t>[5]</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7DFC45BB"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w:t>
            </w:r>
            <w:r w:rsidR="00AC56D0">
              <w:rPr>
                <w:sz w:val="20"/>
                <w:szCs w:val="20"/>
                <w:lang w:val="en-US"/>
              </w:rPr>
              <w:t>[4]</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00C3BAE5"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sidR="00AC56D0">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567304"/>
      <w:bookmarkEnd w:id="1"/>
      <w:r>
        <w:rPr>
          <w:lang w:val="sr-Cyrl-CS"/>
        </w:rPr>
        <w:lastRenderedPageBreak/>
        <w:t>Преглед коришћених технологија</w:t>
      </w:r>
      <w:bookmarkEnd w:id="26"/>
    </w:p>
    <w:p w14:paraId="10EBE7A2" w14:textId="5165BA2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E91216" w:rsidRPr="00E91216">
        <w:rPr>
          <w:iCs/>
          <w:lang w:val="en-US"/>
        </w:rPr>
        <w:t>Андроид</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567305"/>
      <w:r>
        <w:rPr>
          <w:lang w:val="sr-Cyrl-RS"/>
        </w:rPr>
        <w:t>Развојна окружења</w:t>
      </w:r>
      <w:bookmarkEnd w:id="27"/>
    </w:p>
    <w:p w14:paraId="53AAB179" w14:textId="6EDE43E4"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82132A">
        <w:rPr>
          <w:lang w:val="sr-Cyrl-RS"/>
        </w:rPr>
        <w:t xml:space="preserve"> </w:t>
      </w:r>
      <w:r w:rsidR="00474719">
        <w:rPr>
          <w:lang w:val="sr-Cyrl-RS"/>
        </w:rPr>
        <w:t>То су окружења</w:t>
      </w:r>
      <w:r w:rsidR="007F37C7">
        <w:rPr>
          <w:lang w:val="sr-Cyrl-RS"/>
        </w:rPr>
        <w:t xml:space="preserve"> </w:t>
      </w:r>
      <w:r w:rsidR="00E93202" w:rsidRPr="00E93202">
        <w:rPr>
          <w:i/>
          <w:lang w:val="en-US"/>
        </w:rPr>
        <w:t>Android</w:t>
      </w:r>
      <w:r w:rsidR="00E93202">
        <w:rPr>
          <w:iCs/>
          <w:lang w:val="en-US"/>
        </w:rPr>
        <w:t xml:space="preserve"> </w:t>
      </w:r>
      <w:r w:rsidR="007F37C7" w:rsidRPr="001669BC">
        <w:rPr>
          <w:i/>
          <w:iCs/>
          <w:lang w:val="en-US"/>
        </w:rPr>
        <w:t>Studio</w:t>
      </w:r>
      <w:r w:rsidR="004703D3">
        <w:rPr>
          <w:lang w:val="en-US"/>
        </w:rPr>
        <w:t xml:space="preserve"> (</w:t>
      </w:r>
      <w:r w:rsidR="004703D3">
        <w:rPr>
          <w:lang w:val="sr-Cyrl-RS"/>
        </w:rPr>
        <w:t xml:space="preserve">верзија </w:t>
      </w:r>
      <w:r w:rsidR="00E93202" w:rsidRPr="00E93202">
        <w:rPr>
          <w:i/>
          <w:lang w:val="en-US"/>
        </w:rPr>
        <w:t>Android</w:t>
      </w:r>
      <w:r w:rsidR="00E93202">
        <w:rPr>
          <w:iCs/>
          <w:lang w:val="en-US"/>
        </w:rPr>
        <w:t xml:space="preserve"> </w:t>
      </w:r>
      <w:r w:rsidR="004703D3" w:rsidRPr="00D14600">
        <w:rPr>
          <w:i/>
          <w:iCs/>
          <w:lang w:val="en-US"/>
        </w:rPr>
        <w:t>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6849BC63" w:rsidR="00392A4C" w:rsidRDefault="00E93202" w:rsidP="00392A4C">
      <w:pPr>
        <w:pStyle w:val="IIInivonaslova-Odeljak"/>
        <w:rPr>
          <w:lang w:val="en-US"/>
        </w:rPr>
      </w:pPr>
      <w:bookmarkStart w:id="28" w:name="_Toc212567306"/>
      <w:r>
        <w:rPr>
          <w:lang w:val="en-US"/>
        </w:rPr>
        <w:t xml:space="preserve">Android </w:t>
      </w:r>
      <w:r w:rsidR="00392A4C">
        <w:rPr>
          <w:lang w:val="en-US"/>
        </w:rPr>
        <w:t>Studio</w:t>
      </w:r>
      <w:bookmarkEnd w:id="28"/>
    </w:p>
    <w:p w14:paraId="0ACE6ED5" w14:textId="2FA78005" w:rsidR="00392A4C" w:rsidRDefault="00BF4E20" w:rsidP="00E011CF">
      <w:pPr>
        <w:pStyle w:val="Osnovnitekst"/>
        <w:rPr>
          <w:lang w:val="en-US"/>
        </w:rPr>
      </w:pPr>
      <w:r>
        <w:rPr>
          <w:iCs/>
          <w:lang w:val="sr-Cyrl-RS"/>
        </w:rPr>
        <w:t xml:space="preserve">Окружење </w:t>
      </w:r>
      <w:r w:rsidR="009F2ACE" w:rsidRPr="009F2ACE">
        <w:rPr>
          <w:i/>
          <w:lang w:val="en-US"/>
        </w:rPr>
        <w:t>Android</w:t>
      </w:r>
      <w:r w:rsidR="00FC54B5" w:rsidRPr="00B44180">
        <w:rPr>
          <w:i/>
          <w:iCs/>
          <w:lang w:val="en-US"/>
        </w:rPr>
        <w:t xml:space="preserve"> Studio</w:t>
      </w:r>
      <w:r w:rsidR="00FC54B5">
        <w:rPr>
          <w:lang w:val="en-US"/>
        </w:rPr>
        <w:t xml:space="preserve"> </w:t>
      </w:r>
      <w:r w:rsidR="00FC54B5">
        <w:rPr>
          <w:lang w:val="sr-Cyrl-RS"/>
        </w:rPr>
        <w:t>је званично интегрисано развојно окружење</w:t>
      </w:r>
      <w:r w:rsidR="000E164F">
        <w:rPr>
          <w:lang w:val="sr-Cyrl-RS"/>
        </w:rPr>
        <w:t xml:space="preserve"> </w:t>
      </w:r>
      <w:r w:rsidR="00FC54B5">
        <w:rPr>
          <w:lang w:val="sr-Cyrl-RS"/>
        </w:rPr>
        <w:t>за развој</w:t>
      </w:r>
      <w:r w:rsidR="005B7AD7">
        <w:rPr>
          <w:lang w:val="sr-Cyrl-RS"/>
        </w:rPr>
        <w:t xml:space="preserve"> Андроид </w:t>
      </w:r>
      <w:r w:rsidR="00FC54B5">
        <w:rPr>
          <w:lang w:val="en-US"/>
        </w:rPr>
        <w:t>a</w:t>
      </w:r>
      <w:r w:rsidR="00FC54B5">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E91216" w:rsidRPr="00E91216">
        <w:rPr>
          <w:iCs/>
          <w:lang w:val="en-US"/>
        </w:rPr>
        <w:t>Андроид</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0125BF6C" w:rsidR="006E2A16" w:rsidRDefault="006E2A16" w:rsidP="006E2A16">
      <w:pPr>
        <w:pStyle w:val="Nabrajanje"/>
        <w:rPr>
          <w:lang w:val="sr-Cyrl-RS"/>
        </w:rPr>
      </w:pPr>
      <w:r>
        <w:rPr>
          <w:lang w:val="sr-Cyrl-RS"/>
        </w:rPr>
        <w:t xml:space="preserve">јединствено окружење за развој апликација за све </w:t>
      </w:r>
      <w:r w:rsidR="00E91216" w:rsidRPr="00E91216">
        <w:rPr>
          <w:iCs/>
          <w:lang w:val="en-US"/>
        </w:rPr>
        <w:t>Андроид</w:t>
      </w:r>
      <w:r>
        <w:rPr>
          <w:lang w:val="en-US"/>
        </w:rPr>
        <w:t xml:space="preserve"> </w:t>
      </w:r>
      <w:r>
        <w:rPr>
          <w:lang w:val="sr-Cyrl-RS"/>
        </w:rPr>
        <w:t>уређаје</w:t>
      </w:r>
    </w:p>
    <w:p w14:paraId="6C779110" w14:textId="40CCB0E9" w:rsidR="006E2A16" w:rsidRDefault="009F4107" w:rsidP="006E2A16">
      <w:pPr>
        <w:pStyle w:val="Nabrajanje"/>
        <w:rPr>
          <w:lang w:val="sr-Cyrl-RS"/>
        </w:rPr>
      </w:pPr>
      <w:r>
        <w:rPr>
          <w:lang w:val="sr-Cyrl-RS"/>
        </w:rPr>
        <w:t xml:space="preserve">функционалност </w:t>
      </w:r>
      <w:r w:rsidR="006E2A16" w:rsidRPr="008C213E">
        <w:rPr>
          <w:i/>
          <w:iCs/>
          <w:lang w:val="en-US"/>
        </w:rPr>
        <w:t>Live Edit</w:t>
      </w:r>
      <w:r w:rsidR="00070412">
        <w:rPr>
          <w:lang w:val="sr-Cyrl-RS"/>
        </w:rPr>
        <w:t xml:space="preserve"> </w:t>
      </w:r>
      <w:r w:rsidR="006E2A16">
        <w:rPr>
          <w:lang w:val="sr-Cyrl-RS"/>
        </w:rPr>
        <w:t>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08B7A675" w:rsidR="00ED5370" w:rsidRDefault="004C58AA" w:rsidP="00ED5370">
      <w:pPr>
        <w:pStyle w:val="Nabrajanje"/>
        <w:rPr>
          <w:lang w:val="sr-Cyrl-RS"/>
        </w:rPr>
      </w:pPr>
      <w:r>
        <w:rPr>
          <w:lang w:val="sr-Cyrl-RS"/>
        </w:rPr>
        <w:t xml:space="preserve">интеграција са </w:t>
      </w:r>
      <w:r w:rsidR="00401F8F" w:rsidRPr="00A24FB3">
        <w:rPr>
          <w:i/>
          <w:iCs/>
          <w:lang w:val="en-US"/>
        </w:rPr>
        <w:t>GitHub</w:t>
      </w:r>
      <w:r w:rsidR="00401F8F">
        <w:rPr>
          <w:lang w:val="en-US"/>
        </w:rPr>
        <w:t xml:space="preserve"> </w:t>
      </w:r>
      <w:r w:rsidR="001C1CF0">
        <w:rPr>
          <w:lang w:val="sr-Cyrl-RS"/>
        </w:rPr>
        <w:t xml:space="preserve">платформом </w:t>
      </w:r>
      <w:r w:rsidR="00401F8F">
        <w:rPr>
          <w:lang w:val="sr-Cyrl-RS"/>
        </w:rPr>
        <w:t xml:space="preserve">која олакшава </w:t>
      </w:r>
      <w:r w:rsidR="008D6B99">
        <w:rPr>
          <w:lang w:val="sr-Cyrl-RS"/>
        </w:rPr>
        <w:t>увоз</w:t>
      </w:r>
      <w:r w:rsidR="00401F8F">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6E1BE4A8" w:rsidR="008F66F8" w:rsidRDefault="001B5736" w:rsidP="008F66F8">
      <w:pPr>
        <w:pStyle w:val="Nabrajanje"/>
        <w:rPr>
          <w:lang w:val="sr-Cyrl-RS"/>
        </w:rPr>
      </w:pPr>
      <w:r>
        <w:rPr>
          <w:lang w:val="sr-Cyrl-RS"/>
        </w:rPr>
        <w:t xml:space="preserve">алати </w:t>
      </w:r>
      <w:r w:rsidR="008F66F8" w:rsidRPr="006F691E">
        <w:rPr>
          <w:i/>
          <w:iCs/>
          <w:lang w:val="en-US"/>
        </w:rPr>
        <w:t>Lint</w:t>
      </w:r>
      <w:r w:rsidR="008F66F8">
        <w:rPr>
          <w:lang w:val="en-US"/>
        </w:rPr>
        <w:t xml:space="preserve"> </w:t>
      </w:r>
      <w:r w:rsidR="008F66F8">
        <w:rPr>
          <w:lang w:val="sr-Cyrl-RS"/>
        </w:rPr>
        <w:t>за аутоматску детекцију проблема везаних за перформансе, компатибилност верзија библиотека и многих других</w:t>
      </w:r>
    </w:p>
    <w:p w14:paraId="44B64305" w14:textId="56B50594"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w:t>
      </w:r>
      <w:r w:rsidR="00AC56D0">
        <w:rPr>
          <w:lang w:val="en-US"/>
        </w:rPr>
        <w:t>[7]</w:t>
      </w:r>
    </w:p>
    <w:p w14:paraId="1A67613A" w14:textId="66EF6D2F" w:rsidR="00392A4C" w:rsidRDefault="00392A4C" w:rsidP="00392A4C">
      <w:pPr>
        <w:pStyle w:val="IIInivonaslova-Odeljak"/>
      </w:pPr>
      <w:bookmarkStart w:id="29" w:name="_Toc212567307"/>
      <w:r>
        <w:lastRenderedPageBreak/>
        <w:t>IntelliJ</w:t>
      </w:r>
      <w:r w:rsidR="002C4C27">
        <w:rPr>
          <w:lang w:val="sr-Cyrl-RS"/>
        </w:rPr>
        <w:t xml:space="preserve"> </w:t>
      </w:r>
      <w:r w:rsidR="002C4C27">
        <w:rPr>
          <w:lang w:val="en-US"/>
        </w:rPr>
        <w:t>IDEA</w:t>
      </w:r>
      <w:bookmarkEnd w:id="29"/>
    </w:p>
    <w:p w14:paraId="41E56548" w14:textId="47634353" w:rsidR="00F412DB" w:rsidRPr="004F57B8" w:rsidRDefault="00720124" w:rsidP="004F57B8">
      <w:pPr>
        <w:pStyle w:val="Osnovnitekst"/>
        <w:rPr>
          <w:lang w:val="en-US"/>
        </w:rPr>
      </w:pPr>
      <w:r>
        <w:rPr>
          <w:lang w:val="sr-Cyrl-RS"/>
        </w:rPr>
        <w:t xml:space="preserve">Окружење </w:t>
      </w:r>
      <w:r w:rsidR="00FD6490" w:rsidRPr="00FD6490">
        <w:rPr>
          <w:i/>
          <w:iCs/>
          <w:lang w:val="en-US"/>
        </w:rPr>
        <w:t>IntelliJ IDEA</w:t>
      </w:r>
      <w:r w:rsidR="00FD6490">
        <w:rPr>
          <w:lang w:val="en-US"/>
        </w:rPr>
        <w:t xml:space="preserve"> </w:t>
      </w:r>
      <w:r w:rsidR="00FD6490">
        <w:rPr>
          <w:lang w:val="sr-Cyrl-RS"/>
        </w:rPr>
        <w:t xml:space="preserve">је интегрисано развојно окружење </w:t>
      </w:r>
      <w:r w:rsidR="00E83A06">
        <w:rPr>
          <w:lang w:val="sr-Cyrl-RS"/>
        </w:rPr>
        <w:t xml:space="preserve">које је примарно намењено </w:t>
      </w:r>
      <w:r w:rsidR="00FD6490">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w:t>
      </w:r>
      <w:r w:rsidR="005515FC">
        <w:rPr>
          <w:lang w:val="sr-Cyrl-RS"/>
        </w:rPr>
        <w:t>у Јава</w:t>
      </w:r>
      <w:r w:rsidR="00F412DB">
        <w:rPr>
          <w:lang w:val="sr-Cyrl-RS"/>
        </w:rPr>
        <w:t>,</w:t>
      </w:r>
      <w:r w:rsidR="00FD6490">
        <w:rPr>
          <w:lang w:val="sr-Cyrl-RS"/>
        </w:rPr>
        <w:t xml:space="preserve"> </w:t>
      </w:r>
      <w:r w:rsidR="005515FC">
        <w:rPr>
          <w:lang w:val="sr-Cyrl-RS"/>
        </w:rPr>
        <w:t>Котлин</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sidR="00FD6490">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AC56D0">
        <w:rPr>
          <w:lang w:val="en-US"/>
        </w:rPr>
        <w:t>[8]</w:t>
      </w:r>
    </w:p>
    <w:p w14:paraId="0B09BD0C" w14:textId="3490E16A" w:rsidR="00392A4C" w:rsidRDefault="00CE559D" w:rsidP="00392A4C">
      <w:pPr>
        <w:pStyle w:val="IInivonaslova-Potpoglavlje"/>
        <w:rPr>
          <w:lang w:val="en-US"/>
        </w:rPr>
      </w:pPr>
      <w:bookmarkStart w:id="30" w:name="_Toc212567308"/>
      <w:r>
        <w:rPr>
          <w:lang w:val="en-US"/>
        </w:rPr>
        <w:t>A</w:t>
      </w:r>
      <w:r>
        <w:rPr>
          <w:lang w:val="sr-Cyrl-RS"/>
        </w:rPr>
        <w:t>ндроид к</w:t>
      </w:r>
      <w:r w:rsidR="00392A4C">
        <w:rPr>
          <w:lang w:val="sr-Cyrl-RS"/>
        </w:rPr>
        <w:t>лијент</w:t>
      </w:r>
      <w:bookmarkEnd w:id="30"/>
    </w:p>
    <w:p w14:paraId="4CCFA04E" w14:textId="66BAC4F1" w:rsidR="00DA5ABD" w:rsidRPr="00574FB8" w:rsidRDefault="00E717A0" w:rsidP="00DA5ABD">
      <w:pPr>
        <w:pStyle w:val="Osnovnitekst"/>
        <w:rPr>
          <w:lang w:val="sr-Cyrl-RS"/>
        </w:rPr>
      </w:pPr>
      <w:bookmarkStart w:id="31" w:name="_Hlk212048117"/>
      <w:r>
        <w:rPr>
          <w:lang w:val="sr-Cyrl-RS"/>
        </w:rPr>
        <w:t xml:space="preserve">Избор правих технологија за развој </w:t>
      </w:r>
      <w:r w:rsidR="00E91216" w:rsidRPr="00E91216">
        <w:rPr>
          <w:iCs/>
          <w:lang w:val="en-US"/>
        </w:rPr>
        <w:t>Андроид</w:t>
      </w:r>
      <w:r>
        <w:rPr>
          <w:lang w:val="en-US"/>
        </w:rPr>
        <w:t xml:space="preserve"> </w:t>
      </w:r>
      <w:r>
        <w:rPr>
          <w:lang w:val="sr-Cyrl-RS"/>
        </w:rPr>
        <w:t>апликације је пресудан</w:t>
      </w:r>
      <w:r w:rsidR="007A1867">
        <w:rPr>
          <w:lang w:val="sr-Cyrl-RS"/>
        </w:rPr>
        <w:t xml:space="preserve"> за</w:t>
      </w:r>
      <w:r w:rsidR="006F1011">
        <w:rPr>
          <w:lang w:val="sr-Cyrl-RS"/>
        </w:rPr>
        <w:t xml:space="preserve"> </w:t>
      </w:r>
      <w:r w:rsidR="008F01D9">
        <w:rPr>
          <w:lang w:val="sr-Cyrl-RS"/>
        </w:rPr>
        <w:t xml:space="preserve">квалитет коначног производа. </w:t>
      </w:r>
      <w:r w:rsidR="00DA5ABD">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00DA5ABD" w:rsidRPr="00DA5ABD">
        <w:rPr>
          <w:i/>
          <w:iCs/>
          <w:lang w:val="en-US"/>
        </w:rPr>
        <w:t>BarberBooker</w:t>
      </w:r>
      <w:r w:rsidR="00DA5ABD">
        <w:rPr>
          <w:lang w:val="en-US"/>
        </w:rPr>
        <w:t>.</w:t>
      </w:r>
      <w:r w:rsidR="00510877">
        <w:rPr>
          <w:lang w:val="sr-Cyrl-RS"/>
        </w:rPr>
        <w:t xml:space="preserve"> </w:t>
      </w:r>
      <w:r w:rsidR="00574FB8">
        <w:rPr>
          <w:lang w:val="sr-Cyrl-RS"/>
        </w:rPr>
        <w:t xml:space="preserve">Биће објашњен </w:t>
      </w:r>
      <w:r w:rsidR="003D7ABC">
        <w:rPr>
          <w:lang w:val="sr-Cyrl-RS"/>
        </w:rPr>
        <w:t xml:space="preserve">Котлин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EA008A">
        <w:rPr>
          <w:lang w:val="sr-Cyrl-RS"/>
        </w:rPr>
        <w:t xml:space="preserve">Котлин </w:t>
      </w:r>
      <w:r w:rsidR="00574FB8">
        <w:rPr>
          <w:lang w:val="sr-Cyrl-RS"/>
        </w:rPr>
        <w:t xml:space="preserve">корутине, различите </w:t>
      </w:r>
      <w:r w:rsidR="000763E3" w:rsidRPr="000763E3">
        <w:rPr>
          <w:i/>
          <w:lang w:val="en-US"/>
        </w:rPr>
        <w:t>Android</w:t>
      </w:r>
      <w:r w:rsidR="000763E3">
        <w:rPr>
          <w:iCs/>
          <w:lang w:val="en-US"/>
        </w:rPr>
        <w:t xml:space="preserve"> </w:t>
      </w:r>
      <w:r w:rsidR="00574FB8" w:rsidRPr="008A79D9">
        <w:rPr>
          <w:i/>
          <w:iCs/>
          <w:lang w:val="en-US"/>
        </w:rPr>
        <w:t>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BD262F2" w:rsidR="00392A4C" w:rsidRDefault="00DD3057" w:rsidP="00392A4C">
      <w:pPr>
        <w:pStyle w:val="IIInivonaslova-Odeljak"/>
        <w:rPr>
          <w:lang w:val="sr-Cyrl-RS"/>
        </w:rPr>
      </w:pPr>
      <w:bookmarkStart w:id="32" w:name="_Toc212567309"/>
      <w:bookmarkEnd w:id="31"/>
      <w:r>
        <w:rPr>
          <w:lang w:val="sr-Cyrl-RS"/>
        </w:rPr>
        <w:t xml:space="preserve">Котлин </w:t>
      </w:r>
      <w:r w:rsidR="00392A4C">
        <w:rPr>
          <w:lang w:val="sr-Cyrl-RS"/>
        </w:rPr>
        <w:t>програмски језик</w:t>
      </w:r>
      <w:bookmarkEnd w:id="32"/>
    </w:p>
    <w:p w14:paraId="6DD0771B" w14:textId="4365C0A0" w:rsidR="004C46CC" w:rsidRPr="00692C65" w:rsidRDefault="00417256" w:rsidP="00AF563D">
      <w:pPr>
        <w:pStyle w:val="Osnovnitekst"/>
        <w:rPr>
          <w:lang w:val="sr-Cyrl-RS"/>
        </w:rPr>
      </w:pPr>
      <w:r>
        <w:rPr>
          <w:lang w:val="sr-Cyrl-RS"/>
        </w:rPr>
        <w:t xml:space="preserve">Котлин </w:t>
      </w:r>
      <w:r w:rsidR="004C46CC">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E80FEA">
        <w:rPr>
          <w:lang w:val="sr-Cyrl-RS"/>
        </w:rPr>
        <w:t xml:space="preserve">Котлин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3A7C46">
        <w:rPr>
          <w:lang w:val="sr-Cyrl-RS"/>
        </w:rPr>
        <w:t>Јава</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Постоји више варијанти</w:t>
      </w:r>
      <w:r w:rsidR="00F836A3">
        <w:rPr>
          <w:lang w:val="sr-Cyrl-RS"/>
        </w:rPr>
        <w:t xml:space="preserve"> Котлин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9B58EA">
        <w:rPr>
          <w:lang w:val="sr-Cyrl-RS"/>
        </w:rPr>
        <w:t>Котлин</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412ED2">
        <w:rPr>
          <w:lang w:val="sr-Cyrl-RS"/>
        </w:rPr>
        <w:t>Котлин</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4A23BF">
        <w:rPr>
          <w:lang w:val="sr-Cyrl-RS"/>
        </w:rPr>
        <w:t>Котли</w:t>
      </w:r>
      <w:r w:rsidR="0069598A">
        <w:rPr>
          <w:lang w:val="sr-Cyrl-RS"/>
        </w:rPr>
        <w:t>н</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AC56D0">
        <w:rPr>
          <w:lang w:val="en-US"/>
        </w:rPr>
        <w:t>[9]</w:t>
      </w:r>
      <w:r w:rsidR="007F4773">
        <w:rPr>
          <w:lang w:val="sr-Cyrl-RS"/>
        </w:rPr>
        <w:t xml:space="preserve"> </w:t>
      </w:r>
      <w:r w:rsidR="00D65CF2">
        <w:rPr>
          <w:lang w:val="sr-Cyrl-RS"/>
        </w:rPr>
        <w:t xml:space="preserve">Котлин </w:t>
      </w:r>
      <w:r w:rsidR="00DF6797">
        <w:rPr>
          <w:lang w:val="sr-Cyrl-RS"/>
        </w:rPr>
        <w:t xml:space="preserve">програмски језик је одабран за овај рад зато што је </w:t>
      </w:r>
      <w:r w:rsidR="00DF6797" w:rsidRPr="00BB16D7">
        <w:rPr>
          <w:i/>
          <w:iCs/>
          <w:lang w:val="en-US"/>
        </w:rPr>
        <w:t>Google</w:t>
      </w:r>
      <w:r w:rsidR="00DF6797">
        <w:rPr>
          <w:lang w:val="en-US"/>
        </w:rPr>
        <w:t xml:space="preserve"> </w:t>
      </w:r>
      <w:r w:rsidR="00DF6797">
        <w:rPr>
          <w:lang w:val="sr-Cyrl-RS"/>
        </w:rPr>
        <w:t>још 2019. године објавио да ће све будуће</w:t>
      </w:r>
      <w:r w:rsidR="00DF6797">
        <w:rPr>
          <w:lang w:val="en-US"/>
        </w:rPr>
        <w:t xml:space="preserve"> </w:t>
      </w:r>
      <w:r w:rsidR="00E91216" w:rsidRPr="00E91216">
        <w:rPr>
          <w:iCs/>
          <w:lang w:val="en-US"/>
        </w:rPr>
        <w:t>Андроид</w:t>
      </w:r>
      <w:r w:rsidR="00DF6797">
        <w:rPr>
          <w:lang w:val="sr-Cyrl-RS"/>
        </w:rPr>
        <w:t xml:space="preserve"> библиотеке и докуменатција</w:t>
      </w:r>
      <w:r w:rsidR="00DF6797">
        <w:rPr>
          <w:lang w:val="en-US"/>
        </w:rPr>
        <w:t xml:space="preserve"> </w:t>
      </w:r>
      <w:r w:rsidR="00DF6797">
        <w:rPr>
          <w:lang w:val="sr-Cyrl-RS"/>
        </w:rPr>
        <w:t>примарно бити намењене за овај језик.</w:t>
      </w:r>
      <w:r w:rsidR="00561D8B">
        <w:rPr>
          <w:lang w:val="sr-Cyrl-RS"/>
        </w:rPr>
        <w:t xml:space="preserve"> </w:t>
      </w:r>
      <w:r w:rsidR="00AC56D0">
        <w:rPr>
          <w:lang w:val="en-US"/>
        </w:rPr>
        <w:t>[10]</w:t>
      </w:r>
      <w:r w:rsidR="00DF6797">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p>
    <w:p w14:paraId="3CA66056" w14:textId="14BCDEE3" w:rsidR="00122351" w:rsidRDefault="00574FB8" w:rsidP="00647A94">
      <w:pPr>
        <w:pStyle w:val="IIInivonaslova-Odeljak"/>
        <w:rPr>
          <w:lang w:val="sr-Cyrl-RS"/>
        </w:rPr>
      </w:pPr>
      <w:bookmarkStart w:id="33" w:name="_Toc212567310"/>
      <w:r>
        <w:rPr>
          <w:lang w:val="sr-Cyrl-RS"/>
        </w:rPr>
        <w:t xml:space="preserve">Асинхроно програмирање уз </w:t>
      </w:r>
      <w:r w:rsidR="00E412A5">
        <w:rPr>
          <w:lang w:val="sr-Cyrl-RS"/>
        </w:rPr>
        <w:t xml:space="preserve">Котлин </w:t>
      </w:r>
      <w:r>
        <w:rPr>
          <w:lang w:val="sr-Cyrl-RS"/>
        </w:rPr>
        <w:t>корутине</w:t>
      </w:r>
      <w:bookmarkEnd w:id="33"/>
    </w:p>
    <w:p w14:paraId="136A417B" w14:textId="5C8879A9" w:rsidR="00495B20" w:rsidRDefault="00C57BC4" w:rsidP="002227C2">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43206A">
        <w:rPr>
          <w:lang w:val="sr-Cyrl-RS"/>
        </w:rPr>
        <w:t xml:space="preserve"> </w:t>
      </w:r>
      <w:r w:rsidR="00AC56D0">
        <w:rPr>
          <w:lang w:val="en-US"/>
        </w:rPr>
        <w:t>[11]</w:t>
      </w:r>
      <w:r w:rsidR="002227C2">
        <w:rPr>
          <w:lang w:val="sr-Cyrl-RS"/>
        </w:rPr>
        <w:t xml:space="preserve"> </w:t>
      </w:r>
      <w:r w:rsidR="00495B20">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AC56D0">
        <w:rPr>
          <w:lang w:val="en-US"/>
        </w:rPr>
        <w:t>[12]</w:t>
      </w:r>
    </w:p>
    <w:p w14:paraId="311636E4" w14:textId="53E45509" w:rsidR="00CA2559" w:rsidRPr="002752D9" w:rsidRDefault="00227AF8" w:rsidP="00647A94">
      <w:pPr>
        <w:pStyle w:val="Osnovnitekst"/>
        <w:rPr>
          <w:lang w:val="en-US"/>
        </w:rPr>
      </w:pPr>
      <w:r>
        <w:rPr>
          <w:lang w:val="sr-Cyrl-RS"/>
        </w:rPr>
        <w:t xml:space="preserve">Програмски језик </w:t>
      </w:r>
      <w:r w:rsidR="005F7C55">
        <w:rPr>
          <w:lang w:val="sr-Cyrl-RS"/>
        </w:rPr>
        <w:t xml:space="preserve">Котлин </w:t>
      </w:r>
      <w:r>
        <w:rPr>
          <w:lang w:val="sr-Cyrl-RS"/>
        </w:rPr>
        <w:t>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AC56D0">
        <w:rPr>
          <w:lang w:val="en-US"/>
        </w:rPr>
        <w:t>[12]</w:t>
      </w:r>
    </w:p>
    <w:p w14:paraId="38B299AE" w14:textId="66EA46CF" w:rsidR="00C34373" w:rsidRPr="0038396D" w:rsidRDefault="00CA2559" w:rsidP="00010F8A">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w:t>
      </w:r>
      <w:r w:rsidR="00E56995">
        <w:rPr>
          <w:lang w:val="sr-Cyrl-RS"/>
        </w:rPr>
        <w:lastRenderedPageBreak/>
        <w:t xml:space="preserve">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w:t>
      </w:r>
      <w:r w:rsidR="00AC56D0">
        <w:rPr>
          <w:lang w:val="en-US"/>
        </w:rPr>
        <w:t>[12]</w:t>
      </w:r>
      <w:r w:rsidR="00010F8A">
        <w:rPr>
          <w:lang w:val="sr-Cyrl-RS"/>
        </w:rPr>
        <w:t xml:space="preserve"> </w:t>
      </w:r>
      <w:r w:rsidR="00C34373">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w:t>
      </w:r>
      <w:r w:rsidR="00406E81">
        <w:rPr>
          <w:i/>
          <w:iCs/>
          <w:lang w:val="en-US"/>
        </w:rPr>
        <w:t>-android</w:t>
      </w:r>
      <w:r w:rsidR="0038396D">
        <w:rPr>
          <w:lang w:val="sr-Cyrl-RS"/>
        </w:rPr>
        <w:t>.</w:t>
      </w:r>
    </w:p>
    <w:p w14:paraId="770E8DAB" w14:textId="448D5484" w:rsidR="00392A4C" w:rsidRDefault="00205393" w:rsidP="00392A4C">
      <w:pPr>
        <w:pStyle w:val="IIInivonaslova-Odeljak"/>
        <w:rPr>
          <w:lang w:val="sr-Cyrl-RS"/>
        </w:rPr>
      </w:pPr>
      <w:bookmarkStart w:id="34" w:name="_Toc212567311"/>
      <w:r>
        <w:rPr>
          <w:lang w:val="en-US"/>
        </w:rPr>
        <w:t xml:space="preserve">Android </w:t>
      </w:r>
      <w:r w:rsidR="00392A4C">
        <w:rPr>
          <w:lang w:val="en-US"/>
        </w:rPr>
        <w:t>Jetpack</w:t>
      </w:r>
      <w:r w:rsidR="00392A4C">
        <w:rPr>
          <w:lang w:val="sr-Cyrl-RS"/>
        </w:rPr>
        <w:t xml:space="preserve"> технологије</w:t>
      </w:r>
      <w:bookmarkEnd w:id="34"/>
    </w:p>
    <w:p w14:paraId="0650C1CD" w14:textId="5D6DE37A" w:rsidR="00EE2754" w:rsidRPr="007168B5" w:rsidRDefault="002B0E1B" w:rsidP="00EE2754">
      <w:pPr>
        <w:pStyle w:val="Osnovnitekst"/>
        <w:rPr>
          <w:lang w:val="sr-Cyrl-RS"/>
        </w:rPr>
      </w:pPr>
      <w:r>
        <w:rPr>
          <w:lang w:val="sr-Cyrl-RS"/>
        </w:rPr>
        <w:t xml:space="preserve">Библиотеке и алати обухваћени оквиром </w:t>
      </w:r>
      <w:r w:rsidR="00AF6C34">
        <w:rPr>
          <w:i/>
          <w:iCs/>
          <w:lang w:val="en-US"/>
        </w:rPr>
        <w:t xml:space="preserve">Android </w:t>
      </w:r>
      <w:r w:rsidR="00F41356" w:rsidRPr="00C81823">
        <w:rPr>
          <w:i/>
          <w:iCs/>
          <w:lang w:val="en-US"/>
        </w:rPr>
        <w:t>Jetpack</w:t>
      </w:r>
      <w:r w:rsidR="00F41356">
        <w:rPr>
          <w:lang w:val="sr-Cyrl-RS"/>
        </w:rPr>
        <w:t xml:space="preserve"> представља</w:t>
      </w:r>
      <w:r w:rsidR="001C1416">
        <w:rPr>
          <w:lang w:val="sr-Cyrl-RS"/>
        </w:rPr>
        <w:t xml:space="preserve"> </w:t>
      </w:r>
      <w:r w:rsidR="000C18B8">
        <w:rPr>
          <w:lang w:val="sr-Cyrl-RS"/>
        </w:rPr>
        <w:t xml:space="preserve">скуп модерних библиотека, алата и компоненти које упрошћавају развој </w:t>
      </w:r>
      <w:r w:rsidR="00E91216" w:rsidRPr="00E91216">
        <w:rPr>
          <w:iCs/>
          <w:lang w:val="en-US"/>
        </w:rPr>
        <w:t>Андроид</w:t>
      </w:r>
      <w:r w:rsidR="00B30F72">
        <w:rPr>
          <w:i/>
          <w:iCs/>
          <w:lang w:val="en-US"/>
        </w:rPr>
        <w:t xml:space="preserve"> </w:t>
      </w:r>
      <w:r w:rsidR="00FA531B">
        <w:rPr>
          <w:lang w:val="sr-Cyrl-RS"/>
        </w:rPr>
        <w:t>апликација.</w:t>
      </w:r>
      <w:r w:rsidR="00F41356">
        <w:rPr>
          <w:lang w:val="sr-Cyrl-RS"/>
        </w:rPr>
        <w:t xml:space="preserve"> </w:t>
      </w:r>
      <w:r w:rsidR="00EE2754">
        <w:rPr>
          <w:lang w:val="sr-Cyrl-RS"/>
        </w:rPr>
        <w:t>У овом делу ће бити наведене неке од најважнијих</w:t>
      </w:r>
      <w:r w:rsidR="00DA5217">
        <w:rPr>
          <w:lang w:val="en-US"/>
        </w:rPr>
        <w:t xml:space="preserve"> </w:t>
      </w:r>
      <w:r w:rsidR="00DA5217">
        <w:rPr>
          <w:i/>
          <w:iCs/>
          <w:lang w:val="en-US"/>
        </w:rPr>
        <w:t xml:space="preserve">Android </w:t>
      </w:r>
      <w:r w:rsidR="00EE2754" w:rsidRPr="00EE2754">
        <w:rPr>
          <w:i/>
          <w:iCs/>
          <w:lang w:val="en-US"/>
        </w:rPr>
        <w:t>Jetpack</w:t>
      </w:r>
      <w:r w:rsidR="00EE2754">
        <w:rPr>
          <w:lang w:val="en-US"/>
        </w:rPr>
        <w:t xml:space="preserve"> </w:t>
      </w:r>
      <w:r w:rsidR="00EE2754">
        <w:rPr>
          <w:lang w:val="sr-Cyrl-RS"/>
        </w:rPr>
        <w:t xml:space="preserve">технологија које су коришћене при изради мобилне апликације </w:t>
      </w:r>
      <w:r w:rsidR="00EE2754" w:rsidRPr="00EE2754">
        <w:rPr>
          <w:i/>
          <w:iCs/>
          <w:lang w:val="en-US"/>
        </w:rPr>
        <w:t>BarberBooker</w:t>
      </w:r>
      <w:r w:rsidR="00EE2754">
        <w:rPr>
          <w:lang w:val="en-US"/>
        </w:rPr>
        <w:t>.</w:t>
      </w:r>
      <w:r w:rsidR="00FA4B1B">
        <w:rPr>
          <w:lang w:val="sr-Cyrl-RS"/>
        </w:rPr>
        <w:t xml:space="preserve"> Биће обрађен</w:t>
      </w:r>
      <w:r w:rsidR="00FA4B1B">
        <w:rPr>
          <w:lang w:val="en-US"/>
        </w:rPr>
        <w:t xml:space="preserve"> </w:t>
      </w:r>
      <w:r w:rsidR="00FA4B1B" w:rsidRPr="00FA4B1B">
        <w:rPr>
          <w:i/>
          <w:iCs/>
          <w:lang w:val="en-US"/>
        </w:rPr>
        <w:t>Jetpack Compose</w:t>
      </w:r>
      <w:r w:rsidR="00FA4B1B">
        <w:rPr>
          <w:lang w:val="sr-Cyrl-RS"/>
        </w:rPr>
        <w:t xml:space="preserve"> скуп алата</w:t>
      </w:r>
      <w:r w:rsidR="00FA4B1B">
        <w:rPr>
          <w:lang w:val="en-US"/>
        </w:rPr>
        <w:t xml:space="preserve">, </w:t>
      </w:r>
      <w:r w:rsidR="00376D67" w:rsidRPr="00376D67">
        <w:rPr>
          <w:i/>
          <w:iCs/>
          <w:lang w:val="en-US"/>
        </w:rPr>
        <w:t>Lifecycle</w:t>
      </w:r>
      <w:r w:rsidR="00376D67">
        <w:rPr>
          <w:lang w:val="sr-Cyrl-RS"/>
        </w:rPr>
        <w:t xml:space="preserve"> класа, </w:t>
      </w:r>
      <w:r w:rsidR="007168B5" w:rsidRPr="007168B5">
        <w:rPr>
          <w:i/>
          <w:iCs/>
          <w:lang w:val="en-GB"/>
        </w:rPr>
        <w:t>ViewModel</w:t>
      </w:r>
      <w:r w:rsidR="007168B5">
        <w:rPr>
          <w:lang w:val="en-GB"/>
        </w:rPr>
        <w:t xml:space="preserve"> </w:t>
      </w:r>
      <w:r w:rsidR="007168B5">
        <w:rPr>
          <w:lang w:val="sr-Cyrl-RS"/>
        </w:rPr>
        <w:t>класа</w:t>
      </w:r>
      <w:r w:rsidR="00376D67">
        <w:rPr>
          <w:lang w:val="en-US"/>
        </w:rPr>
        <w:t xml:space="preserve"> </w:t>
      </w:r>
      <w:r w:rsidR="007168B5">
        <w:rPr>
          <w:lang w:val="sr-Cyrl-RS"/>
        </w:rPr>
        <w:t>и</w:t>
      </w:r>
      <w:r w:rsidR="008A50DF">
        <w:rPr>
          <w:lang w:val="sr-Cyrl-RS"/>
        </w:rPr>
        <w:t xml:space="preserve"> библиотека коришћена за имплементацију навигације унутар апликације</w:t>
      </w:r>
      <w:r w:rsidR="007168B5">
        <w:rPr>
          <w:lang w:val="sr-Cyrl-RS"/>
        </w:rPr>
        <w:t>.</w:t>
      </w:r>
    </w:p>
    <w:p w14:paraId="0C978626" w14:textId="3F22878A" w:rsidR="00C60A00" w:rsidRDefault="00392A4C" w:rsidP="00531F08">
      <w:pPr>
        <w:pStyle w:val="IVnivonaslova-Pododeljak"/>
        <w:rPr>
          <w:lang w:val="en-US"/>
        </w:rPr>
      </w:pPr>
      <w:r>
        <w:rPr>
          <w:lang w:val="en-US"/>
        </w:rPr>
        <w:t>Jetpack Compose</w:t>
      </w:r>
    </w:p>
    <w:p w14:paraId="38BE314D" w14:textId="3946BDDE" w:rsidR="00531F08" w:rsidRDefault="00675DF0" w:rsidP="00531F08">
      <w:pPr>
        <w:pStyle w:val="Osnovnitekst"/>
        <w:rPr>
          <w:lang w:val="en-US"/>
        </w:rPr>
      </w:pPr>
      <w:r>
        <w:rPr>
          <w:lang w:val="sr-Cyrl-RS"/>
        </w:rPr>
        <w:t xml:space="preserve">Алати који чине </w:t>
      </w:r>
      <w:r w:rsidR="00991458" w:rsidRPr="00A26A22">
        <w:rPr>
          <w:i/>
          <w:iCs/>
          <w:lang w:val="en-US"/>
        </w:rPr>
        <w:t>Jetpack Compose</w:t>
      </w:r>
      <w:r w:rsidR="00991458">
        <w:rPr>
          <w:lang w:val="en-US"/>
        </w:rPr>
        <w:t xml:space="preserve"> </w:t>
      </w:r>
      <w:r>
        <w:rPr>
          <w:lang w:val="sr-Cyrl-RS"/>
        </w:rPr>
        <w:t>представљају</w:t>
      </w:r>
      <w:r w:rsidR="00991458">
        <w:rPr>
          <w:lang w:val="sr-Cyrl-RS"/>
        </w:rPr>
        <w:t xml:space="preserve"> модеран скуп алата за имплементацију корисничких интерфејса у </w:t>
      </w:r>
      <w:r w:rsidR="00E91216" w:rsidRPr="00E91216">
        <w:rPr>
          <w:iCs/>
          <w:lang w:val="en-US"/>
        </w:rPr>
        <w:t>Андроид</w:t>
      </w:r>
      <w:r w:rsidR="00991458">
        <w:rPr>
          <w:lang w:val="en-US"/>
        </w:rPr>
        <w:t xml:space="preserve"> </w:t>
      </w:r>
      <w:r w:rsidR="00991458">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51D5805D" w:rsidR="001252C1" w:rsidRPr="001252C1" w:rsidRDefault="00774B60" w:rsidP="001252C1">
      <w:pPr>
        <w:pStyle w:val="Nabrajanje"/>
        <w:rPr>
          <w:i/>
          <w:iCs/>
          <w:lang w:val="sr-Cyrl-RS"/>
        </w:rPr>
      </w:pPr>
      <w:r>
        <w:rPr>
          <w:i/>
          <w:iCs/>
        </w:rPr>
        <w:t>android</w:t>
      </w:r>
      <w:r w:rsidR="001252C1" w:rsidRPr="001252C1">
        <w:rPr>
          <w:i/>
          <w:iCs/>
        </w:rPr>
        <w:t>x.activity:activity-compose</w:t>
      </w:r>
      <w:r w:rsidR="00C853FA">
        <w:rPr>
          <w:i/>
          <w:iCs/>
          <w:lang w:val="sr-Cyrl-RS"/>
        </w:rPr>
        <w:t xml:space="preserve"> </w:t>
      </w:r>
      <w:r w:rsidR="00C853FA">
        <w:rPr>
          <w:lang w:val="sr-Cyrl-RS"/>
        </w:rPr>
        <w:t>(верзија 1.8.2)</w:t>
      </w:r>
    </w:p>
    <w:p w14:paraId="20F2260B" w14:textId="520D9C60" w:rsidR="001252C1" w:rsidRPr="001252C1" w:rsidRDefault="00803D9F" w:rsidP="001252C1">
      <w:pPr>
        <w:pStyle w:val="Nabrajanje"/>
        <w:rPr>
          <w:i/>
          <w:iCs/>
          <w:lang w:val="sr-Cyrl-RS"/>
        </w:rPr>
      </w:pPr>
      <w:r>
        <w:rPr>
          <w:i/>
          <w:iCs/>
        </w:rPr>
        <w:t>androidx</w:t>
      </w:r>
      <w:r w:rsidR="001252C1" w:rsidRPr="001252C1">
        <w:rPr>
          <w:i/>
          <w:iCs/>
        </w:rPr>
        <w:t>.compose.ui:ui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3A37FC81" w:rsidR="001252C1" w:rsidRPr="001252C1" w:rsidRDefault="00231F6A" w:rsidP="001252C1">
      <w:pPr>
        <w:pStyle w:val="Nabrajanje"/>
        <w:rPr>
          <w:i/>
          <w:iCs/>
          <w:lang w:val="sr-Cyrl-RS"/>
        </w:rPr>
      </w:pPr>
      <w:r>
        <w:rPr>
          <w:i/>
          <w:iCs/>
        </w:rPr>
        <w:t>androidx</w:t>
      </w:r>
      <w:r w:rsidR="001252C1" w:rsidRPr="001252C1">
        <w:rPr>
          <w:i/>
          <w:iCs/>
        </w:rPr>
        <w:t>.compose.ui:ui-graphics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64B198" w:rsidR="001252C1" w:rsidRPr="001252C1" w:rsidRDefault="002935DB" w:rsidP="001252C1">
      <w:pPr>
        <w:pStyle w:val="Nabrajanje"/>
        <w:rPr>
          <w:i/>
          <w:iCs/>
          <w:lang w:val="sr-Cyrl-RS"/>
        </w:rPr>
      </w:pPr>
      <w:r>
        <w:rPr>
          <w:i/>
          <w:iCs/>
        </w:rPr>
        <w:t>androidx</w:t>
      </w:r>
      <w:r w:rsidR="001252C1" w:rsidRPr="001252C1">
        <w:rPr>
          <w:i/>
          <w:iCs/>
        </w:rPr>
        <w:t>.compose.ui:ui-tooling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73CCA586" w:rsidR="001252C1" w:rsidRPr="001252C1" w:rsidRDefault="00231F6A" w:rsidP="001252C1">
      <w:pPr>
        <w:pStyle w:val="Nabrajanje"/>
        <w:rPr>
          <w:i/>
          <w:iCs/>
          <w:lang w:val="sr-Cyrl-RS"/>
        </w:rPr>
      </w:pPr>
      <w:r>
        <w:rPr>
          <w:i/>
          <w:iCs/>
        </w:rPr>
        <w:t>androidx</w:t>
      </w:r>
      <w:r w:rsidR="001252C1" w:rsidRPr="001252C1">
        <w:rPr>
          <w:i/>
          <w:iCs/>
        </w:rPr>
        <w:t>.compose.ui:ui-tooling-preview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6245430" w:rsidR="001252C1" w:rsidRPr="001252C1" w:rsidRDefault="00231F6A" w:rsidP="001252C1">
      <w:pPr>
        <w:pStyle w:val="Nabrajanje"/>
        <w:rPr>
          <w:i/>
          <w:iCs/>
          <w:lang w:val="sr-Cyrl-RS"/>
        </w:rPr>
      </w:pPr>
      <w:r>
        <w:rPr>
          <w:i/>
          <w:iCs/>
        </w:rPr>
        <w:t>androidx</w:t>
      </w:r>
      <w:r w:rsidR="001252C1" w:rsidRPr="001252C1">
        <w:rPr>
          <w:i/>
          <w:iCs/>
        </w:rPr>
        <w:t>.compose.material3:material3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38589FA8" w:rsidR="001252C1" w:rsidRDefault="00231F6A" w:rsidP="001252C1">
      <w:pPr>
        <w:pStyle w:val="Nabrajanje"/>
        <w:rPr>
          <w:lang w:val="sr-Cyrl-RS"/>
        </w:rPr>
      </w:pPr>
      <w:r>
        <w:rPr>
          <w:i/>
          <w:iCs/>
        </w:rPr>
        <w:t>androidx</w:t>
      </w:r>
      <w:r w:rsidR="001252C1" w:rsidRPr="001252C1">
        <w:rPr>
          <w:i/>
          <w:iCs/>
        </w:rPr>
        <w:t>.compose.material:material-icons-extended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09FF1500" w:rsidR="00831C4C" w:rsidRPr="00F22BD6" w:rsidRDefault="007F33CB" w:rsidP="00831C4C">
      <w:pPr>
        <w:pStyle w:val="Osnovnitekst"/>
        <w:rPr>
          <w:lang w:val="en-US"/>
        </w:rPr>
      </w:pPr>
      <w:r>
        <w:rPr>
          <w:lang w:val="sr-Cyrl-RS"/>
        </w:rPr>
        <w:t xml:space="preserve">Систем </w:t>
      </w:r>
      <w:r w:rsidR="00831C4C" w:rsidRPr="00831C4C">
        <w:rPr>
          <w:i/>
          <w:iCs/>
          <w:lang w:val="en-US"/>
        </w:rPr>
        <w:t>Compose</w:t>
      </w:r>
      <w:r w:rsidR="00831C4C">
        <w:rPr>
          <w:lang w:val="en-US"/>
        </w:rPr>
        <w:t xml:space="preserve"> BOM </w:t>
      </w:r>
      <w:r w:rsidR="00831C4C">
        <w:rPr>
          <w:lang w:val="sr-Cyrl-RS"/>
        </w:rPr>
        <w:t xml:space="preserve">омогућава да програмери мање брину о међусобној компатибилности између различитих верзија </w:t>
      </w:r>
      <w:r w:rsidR="00831C4C" w:rsidRPr="00467911">
        <w:rPr>
          <w:i/>
          <w:iCs/>
          <w:lang w:val="en-US"/>
        </w:rPr>
        <w:t>Compose</w:t>
      </w:r>
      <w:r w:rsidR="00831C4C">
        <w:rPr>
          <w:lang w:val="en-US"/>
        </w:rPr>
        <w:t xml:space="preserve"> </w:t>
      </w:r>
      <w:r w:rsidR="00831C4C">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00831C4C" w:rsidRPr="00467911">
        <w:rPr>
          <w:i/>
          <w:iCs/>
          <w:lang w:val="en-US"/>
        </w:rPr>
        <w:t>Compose</w:t>
      </w:r>
      <w:r w:rsidR="00831C4C">
        <w:rPr>
          <w:lang w:val="en-US"/>
        </w:rPr>
        <w:t xml:space="preserve"> BOM</w:t>
      </w:r>
      <w:r w:rsidR="00831C4C">
        <w:rPr>
          <w:lang w:val="sr-Cyrl-RS"/>
        </w:rPr>
        <w:t xml:space="preserve"> коју желе да користе</w:t>
      </w:r>
      <w:r w:rsidR="00595D88">
        <w:rPr>
          <w:lang w:val="sr-Cyrl-RS"/>
        </w:rPr>
        <w:t>.</w:t>
      </w:r>
      <w:r w:rsidR="00831C4C">
        <w:rPr>
          <w:lang w:val="sr-Cyrl-RS"/>
        </w:rPr>
        <w:t xml:space="preserve"> </w:t>
      </w:r>
      <w:r w:rsidR="002600C9">
        <w:rPr>
          <w:lang w:val="sr-Cyrl-RS"/>
        </w:rPr>
        <w:t>Т</w:t>
      </w:r>
      <w:r w:rsidR="00831C4C">
        <w:rPr>
          <w:lang w:val="sr-Cyrl-RS"/>
        </w:rPr>
        <w:t xml:space="preserve">о ће аутоматски обезбедити да све библиотеке које користе исту верзију </w:t>
      </w:r>
      <w:r w:rsidR="00831C4C" w:rsidRPr="00467911">
        <w:rPr>
          <w:i/>
          <w:iCs/>
          <w:lang w:val="en-US"/>
        </w:rPr>
        <w:t>Compose</w:t>
      </w:r>
      <w:r w:rsidR="00831C4C">
        <w:rPr>
          <w:lang w:val="en-US"/>
        </w:rPr>
        <w:t xml:space="preserve"> BOM</w:t>
      </w:r>
      <w:r w:rsidR="00831C4C">
        <w:rPr>
          <w:lang w:val="sr-Cyrl-RS"/>
        </w:rPr>
        <w:t xml:space="preserve"> </w:t>
      </w:r>
      <w:r w:rsidR="003F47BC">
        <w:rPr>
          <w:lang w:val="sr-Cyrl-RS"/>
        </w:rPr>
        <w:t>буду</w:t>
      </w:r>
      <w:r w:rsidR="00831C4C">
        <w:rPr>
          <w:lang w:val="sr-Cyrl-RS"/>
        </w:rPr>
        <w:t xml:space="preserve"> компатибилне.</w:t>
      </w:r>
      <w:r w:rsidR="00F22BD6">
        <w:rPr>
          <w:lang w:val="sr-Cyrl-RS"/>
        </w:rPr>
        <w:t xml:space="preserve"> </w:t>
      </w:r>
      <w:r w:rsidR="00AC56D0">
        <w:rPr>
          <w:lang w:val="en-US"/>
        </w:rPr>
        <w:t>[13]</w:t>
      </w:r>
    </w:p>
    <w:p w14:paraId="1B45467E" w14:textId="77777777" w:rsidR="00392A4C" w:rsidRDefault="00392A4C" w:rsidP="00392A4C">
      <w:pPr>
        <w:pStyle w:val="IVnivonaslova-Pododeljak"/>
      </w:pPr>
      <w:r>
        <w:t>Lifecycle</w:t>
      </w:r>
    </w:p>
    <w:p w14:paraId="4B8CC419" w14:textId="0FCE2BF0" w:rsidR="00EF50B2" w:rsidRPr="00D62DB6" w:rsidRDefault="007B3CF2" w:rsidP="00035073">
      <w:pPr>
        <w:pStyle w:val="Osnovnitekst"/>
        <w:rPr>
          <w:lang w:val="en-US"/>
        </w:rPr>
      </w:pPr>
      <w:r>
        <w:rPr>
          <w:lang w:val="sr-Cyrl-RS"/>
        </w:rPr>
        <w:t xml:space="preserve">Класа </w:t>
      </w:r>
      <w:r w:rsidR="007F0F9E" w:rsidRPr="002266CE">
        <w:rPr>
          <w:i/>
          <w:iCs/>
        </w:rPr>
        <w:t>Lifecycle</w:t>
      </w:r>
      <w:r w:rsidR="000A3D79">
        <w:rPr>
          <w:lang w:val="sr-Cyrl-RS"/>
        </w:rPr>
        <w:t xml:space="preserve"> </w:t>
      </w:r>
      <w:r w:rsidR="007F0F9E">
        <w:rPr>
          <w:lang w:val="sr-Cyrl-RS"/>
        </w:rPr>
        <w:t xml:space="preserve">садржи информације о животу </w:t>
      </w:r>
      <w:r w:rsidR="00D90B23">
        <w:rPr>
          <w:lang w:val="sr-Cyrl-RS"/>
        </w:rPr>
        <w:t xml:space="preserve">неке </w:t>
      </w:r>
      <w:r w:rsidR="007F0F9E">
        <w:rPr>
          <w:lang w:val="sr-Cyrl-RS"/>
        </w:rPr>
        <w:t xml:space="preserve">компоненте и омогућава осталим објектима да сазнају тренутно стање </w:t>
      </w:r>
      <w:r w:rsidR="002A5AE4">
        <w:rPr>
          <w:lang w:val="sr-Cyrl-RS"/>
        </w:rPr>
        <w:t xml:space="preserve">те </w:t>
      </w:r>
      <w:r w:rsidR="007F0F9E">
        <w:rPr>
          <w:lang w:val="sr-Cyrl-RS"/>
        </w:rPr>
        <w:t>компоненте</w:t>
      </w:r>
      <w:r w:rsidR="00035073">
        <w:rPr>
          <w:lang w:val="sr-Cyrl-RS"/>
        </w:rPr>
        <w:t xml:space="preserve"> и реагују у складу с тим</w:t>
      </w:r>
      <w:r w:rsidR="007F0F9E">
        <w:rPr>
          <w:lang w:val="sr-Cyrl-RS"/>
        </w:rPr>
        <w:t>. Овим се обезбеђује синхронизација</w:t>
      </w:r>
      <w:r w:rsidR="0062135B">
        <w:rPr>
          <w:lang w:val="sr-Cyrl-RS"/>
        </w:rPr>
        <w:t xml:space="preserve"> између извршавања</w:t>
      </w:r>
      <w:r w:rsidR="007F0F9E">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w:t>
      </w:r>
      <w:r w:rsidR="00AC56D0">
        <w:rPr>
          <w:lang w:val="en-US"/>
        </w:rPr>
        <w:t>[14]</w:t>
      </w:r>
      <w:r w:rsidR="009A6714">
        <w:rPr>
          <w:lang w:val="en-US"/>
        </w:rPr>
        <w:t xml:space="preserve"> </w:t>
      </w:r>
      <w:r w:rsidR="009A6714">
        <w:rPr>
          <w:lang w:val="sr-Cyrl-RS"/>
        </w:rPr>
        <w:t>У овом раду коришћена је верзија 2.7.0 библиотеке</w:t>
      </w:r>
      <w:r w:rsidR="00B06FFA" w:rsidRPr="00B06FFA">
        <w:rPr>
          <w:i/>
          <w:iCs/>
        </w:rPr>
        <w:t xml:space="preserve"> </w:t>
      </w:r>
      <w:r w:rsidR="00B06FFA">
        <w:rPr>
          <w:i/>
          <w:iCs/>
        </w:rPr>
        <w:t>androidx</w:t>
      </w:r>
      <w:r w:rsidR="009A6714" w:rsidRPr="009A6714">
        <w:rPr>
          <w:i/>
          <w:iCs/>
          <w:lang w:val="sr-Cyrl-RS"/>
        </w:rPr>
        <w:t>.lifecycle:lifecycle-runtime-ktx</w:t>
      </w:r>
      <w:r w:rsidR="009A6714">
        <w:rPr>
          <w:lang w:val="sr-Cyrl-RS"/>
        </w:rPr>
        <w:t>.</w:t>
      </w:r>
    </w:p>
    <w:p w14:paraId="73EADD23" w14:textId="58CCFE86" w:rsidR="00035073" w:rsidRDefault="00392A4C" w:rsidP="00897D26">
      <w:pPr>
        <w:pStyle w:val="IVnivonaslova-Pododeljak"/>
      </w:pPr>
      <w:r>
        <w:lastRenderedPageBreak/>
        <w:t>ViewModel</w:t>
      </w:r>
    </w:p>
    <w:p w14:paraId="6E1DCA61" w14:textId="343A2C85" w:rsidR="00897D26" w:rsidRPr="00897D26" w:rsidRDefault="001D2558" w:rsidP="00897D26">
      <w:pPr>
        <w:pStyle w:val="Osnovnitekst"/>
        <w:rPr>
          <w:lang w:val="sr-Cyrl-RS"/>
        </w:rPr>
      </w:pPr>
      <w:r>
        <w:rPr>
          <w:iCs/>
          <w:lang w:val="sr-Cyrl-RS"/>
        </w:rPr>
        <w:t xml:space="preserve">Класа </w:t>
      </w:r>
      <w:r w:rsidR="00076FF4" w:rsidRPr="009D3082">
        <w:rPr>
          <w:i/>
          <w:iCs/>
          <w:lang w:val="en-US"/>
        </w:rPr>
        <w:t>ViewModel</w:t>
      </w:r>
      <w:r w:rsidR="00076FF4">
        <w:rPr>
          <w:lang w:val="en-US"/>
        </w:rPr>
        <w:t xml:space="preserve"> </w:t>
      </w:r>
      <w:r w:rsidR="00076FF4">
        <w:rPr>
          <w:lang w:val="sr-Cyrl-RS"/>
        </w:rPr>
        <w:t>је намењена за енкапсулацију кода који се тиче</w:t>
      </w:r>
      <w:r w:rsidR="00473EFE">
        <w:rPr>
          <w:lang w:val="sr-Cyrl-RS"/>
        </w:rPr>
        <w:t xml:space="preserve"> логике за приказ података</w:t>
      </w:r>
      <w:r w:rsidR="00076FF4">
        <w:rPr>
          <w:lang w:val="sr-Cyrl-RS"/>
        </w:rPr>
        <w:t xml:space="preserve">, као и </w:t>
      </w:r>
      <w:r w:rsidR="00C652B7">
        <w:rPr>
          <w:lang w:val="sr-Cyrl-RS"/>
        </w:rPr>
        <w:t>за</w:t>
      </w:r>
      <w:r w:rsidR="00076FF4">
        <w:rPr>
          <w:lang w:val="sr-Cyrl-RS"/>
        </w:rPr>
        <w:t xml:space="preserve"> чува</w:t>
      </w:r>
      <w:r w:rsidR="00C652B7">
        <w:rPr>
          <w:lang w:val="sr-Cyrl-RS"/>
        </w:rPr>
        <w:t>ње</w:t>
      </w:r>
      <w:r w:rsidR="00076FF4">
        <w:rPr>
          <w:lang w:val="sr-Cyrl-RS"/>
        </w:rPr>
        <w:t xml:space="preserve"> стањ</w:t>
      </w:r>
      <w:r w:rsidR="00C652B7">
        <w:rPr>
          <w:lang w:val="sr-Cyrl-RS"/>
        </w:rPr>
        <w:t>а</w:t>
      </w:r>
      <w:r w:rsidR="00076FF4">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AC56D0">
        <w:rPr>
          <w:lang w:val="en-US"/>
        </w:rPr>
        <w:t>[15]</w:t>
      </w:r>
      <w:r w:rsidR="00CD6314">
        <w:rPr>
          <w:lang w:val="sr-Cyrl-RS"/>
        </w:rPr>
        <w:t xml:space="preserve"> </w:t>
      </w:r>
      <w:r w:rsidR="00897D26">
        <w:rPr>
          <w:lang w:val="sr-Cyrl-RS"/>
        </w:rPr>
        <w:t xml:space="preserve">У овом раду коришћена је верзија 2.8.3 библиотеке </w:t>
      </w:r>
      <w:r w:rsidR="00345602">
        <w:rPr>
          <w:i/>
          <w:iCs/>
        </w:rPr>
        <w:t>androidx</w:t>
      </w:r>
      <w:r w:rsidR="00897D26" w:rsidRPr="00897D26">
        <w:rPr>
          <w:i/>
          <w:iCs/>
          <w:lang w:val="sr-Cyrl-RS"/>
        </w:rPr>
        <w:t>.lifecycle:lifecycle-viewmodel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t>Навигација</w:t>
      </w:r>
    </w:p>
    <w:p w14:paraId="0178B61C" w14:textId="143D5B1B"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E91216" w:rsidRPr="00E91216">
        <w:rPr>
          <w:iCs/>
          <w:lang w:val="en-US"/>
        </w:rPr>
        <w:t>Андроид</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w:t>
      </w:r>
      <w:r w:rsidR="00AC56D0">
        <w:rPr>
          <w:lang w:val="en-US"/>
        </w:rPr>
        <w:t>[16]</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библиотеке</w:t>
      </w:r>
      <w:r w:rsidR="00767538">
        <w:rPr>
          <w:lang w:val="en-US"/>
        </w:rPr>
        <w:t xml:space="preserve"> </w:t>
      </w:r>
      <w:r w:rsidR="00767538">
        <w:rPr>
          <w:i/>
          <w:iCs/>
        </w:rPr>
        <w:t>androidx</w:t>
      </w:r>
      <w:r w:rsidR="00E00919" w:rsidRPr="00DB5ADE">
        <w:rPr>
          <w:i/>
          <w:iCs/>
          <w:lang w:val="sr-Cyrl-RS"/>
        </w:rPr>
        <w:t>.navigation:navigation-compose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567312"/>
      <w:r>
        <w:t xml:space="preserve">Dependency Injection </w:t>
      </w:r>
      <w:r>
        <w:rPr>
          <w:lang w:val="sr-Cyrl-RS"/>
        </w:rPr>
        <w:t xml:space="preserve">уз </w:t>
      </w:r>
      <w:r>
        <w:rPr>
          <w:lang w:val="en-US"/>
        </w:rPr>
        <w:t>Hilt</w:t>
      </w:r>
      <w:bookmarkEnd w:id="35"/>
    </w:p>
    <w:p w14:paraId="38B5D097" w14:textId="7B088412" w:rsidR="00520B3D" w:rsidRDefault="00821052" w:rsidP="00520B3D">
      <w:pPr>
        <w:pStyle w:val="Osnovnitekst"/>
        <w:rPr>
          <w:lang w:val="en-US"/>
        </w:rPr>
      </w:pPr>
      <w:r>
        <w:rPr>
          <w:lang w:val="sr-Cyrl-RS"/>
        </w:rPr>
        <w:t>Аутоматско</w:t>
      </w:r>
      <w:r w:rsidR="00DA4951">
        <w:rPr>
          <w:lang w:val="sr-Cyrl-RS"/>
        </w:rPr>
        <w:t xml:space="preserve"> </w:t>
      </w:r>
      <w:r>
        <w:rPr>
          <w:lang w:val="sr-Cyrl-RS"/>
        </w:rPr>
        <w:t xml:space="preserve">инстанцирање зависности, тј. </w:t>
      </w:r>
      <w:r w:rsidR="00520B3D" w:rsidRPr="00DB0568">
        <w:rPr>
          <w:i/>
          <w:iCs/>
          <w:lang w:val="en-US"/>
        </w:rPr>
        <w:t>Dependency Injection</w:t>
      </w:r>
      <w:r w:rsidR="009C2F0E">
        <w:rPr>
          <w:lang w:val="sr-Cyrl-RS"/>
        </w:rPr>
        <w:t>,</w:t>
      </w:r>
      <w:r w:rsidR="00520B3D">
        <w:rPr>
          <w:lang w:val="en-US"/>
        </w:rPr>
        <w:t xml:space="preserve"> </w:t>
      </w:r>
      <w:r w:rsidR="00520B3D">
        <w:rPr>
          <w:lang w:val="sr-Cyrl-RS"/>
        </w:rPr>
        <w:t xml:space="preserve">је добро познат </w:t>
      </w:r>
      <w:r w:rsidR="00CA43F5">
        <w:rPr>
          <w:lang w:val="sr-Cyrl-RS"/>
        </w:rPr>
        <w:t>шаблон</w:t>
      </w:r>
      <w:r w:rsidR="00520B3D">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AC56D0">
        <w:rPr>
          <w:lang w:val="en-US"/>
        </w:rPr>
        <w:t>[17]</w:t>
      </w:r>
    </w:p>
    <w:p w14:paraId="0D78F44E" w14:textId="5BE5EFAE" w:rsidR="00D5260A" w:rsidRPr="00833732" w:rsidRDefault="005B16B7" w:rsidP="00520B3D">
      <w:pPr>
        <w:pStyle w:val="Osnovnitekst"/>
        <w:rPr>
          <w:lang w:val="sr-Cyrl-RS"/>
        </w:rPr>
      </w:pPr>
      <w:r>
        <w:rPr>
          <w:lang w:val="sr-Cyrl-RS"/>
        </w:rPr>
        <w:t>Б</w:t>
      </w:r>
      <w:r>
        <w:rPr>
          <w:lang w:val="sr-Cyrl-RS"/>
        </w:rPr>
        <w:t xml:space="preserve">иблиотека </w:t>
      </w:r>
      <w:r w:rsidR="00F3780C" w:rsidRPr="00885D4F">
        <w:rPr>
          <w:i/>
          <w:iCs/>
          <w:lang w:val="en-US"/>
        </w:rPr>
        <w:t>Hilt</w:t>
      </w:r>
      <w:r w:rsidR="00652624">
        <w:rPr>
          <w:lang w:val="sr-Cyrl-RS"/>
        </w:rPr>
        <w:t xml:space="preserve"> омогућава </w:t>
      </w:r>
      <w:r w:rsidR="00652624" w:rsidRPr="00A37B72">
        <w:rPr>
          <w:i/>
          <w:iCs/>
          <w:lang w:val="en-US"/>
        </w:rPr>
        <w:t>Dependency Injection</w:t>
      </w:r>
      <w:r w:rsidR="00652624">
        <w:rPr>
          <w:lang w:val="en-US"/>
        </w:rPr>
        <w:t xml:space="preserve"> </w:t>
      </w:r>
      <w:r w:rsidR="00652624">
        <w:rPr>
          <w:lang w:val="sr-Cyrl-RS"/>
        </w:rPr>
        <w:t xml:space="preserve">у </w:t>
      </w:r>
      <w:r w:rsidR="00E91216" w:rsidRPr="00E91216">
        <w:rPr>
          <w:iCs/>
          <w:lang w:val="en-US"/>
        </w:rPr>
        <w:t>Андроид</w:t>
      </w:r>
      <w:r w:rsidR="00652624">
        <w:rPr>
          <w:lang w:val="en-US"/>
        </w:rPr>
        <w:t xml:space="preserve"> </w:t>
      </w:r>
      <w:r w:rsidR="00652624">
        <w:rPr>
          <w:lang w:val="sr-Cyrl-RS"/>
        </w:rPr>
        <w:t>апликацијама.</w:t>
      </w:r>
      <w:r w:rsidR="00F3780C">
        <w:rPr>
          <w:lang w:val="sr-Cyrl-RS"/>
        </w:rPr>
        <w:t xml:space="preserve"> </w:t>
      </w:r>
      <w:r w:rsidR="00380057">
        <w:rPr>
          <w:lang w:val="sr-Cyrl-RS"/>
        </w:rPr>
        <w:t>Б</w:t>
      </w:r>
      <w:r w:rsidR="00380057">
        <w:rPr>
          <w:lang w:val="sr-Cyrl-RS"/>
        </w:rPr>
        <w:t>иблиотека</w:t>
      </w:r>
      <w:r w:rsidR="00380057">
        <w:rPr>
          <w:i/>
          <w:iCs/>
          <w:lang w:val="sr-Cyrl-RS"/>
        </w:rPr>
        <w:t xml:space="preserve"> </w:t>
      </w:r>
      <w:r w:rsidR="00885D4F" w:rsidRPr="00885D4F">
        <w:rPr>
          <w:i/>
          <w:iCs/>
          <w:lang w:val="en-US"/>
        </w:rPr>
        <w:t>Hilt</w:t>
      </w:r>
      <w:r w:rsidR="00885D4F">
        <w:rPr>
          <w:lang w:val="en-US"/>
        </w:rPr>
        <w:t xml:space="preserve"> </w:t>
      </w:r>
      <w:r w:rsidR="00885D4F">
        <w:rPr>
          <w:lang w:val="sr-Cyrl-RS"/>
        </w:rPr>
        <w:t xml:space="preserve">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5F181D" w:rsidRPr="005F181D">
        <w:rPr>
          <w:i/>
          <w:lang w:val="en-US"/>
        </w:rPr>
        <w:t>Android</w:t>
      </w:r>
      <w:r w:rsidR="005F181D">
        <w:rPr>
          <w:iCs/>
          <w:lang w:val="en-US"/>
        </w:rPr>
        <w:t xml:space="preserve"> </w:t>
      </w:r>
      <w:r w:rsidR="00885D4F" w:rsidRPr="00885D4F">
        <w:rPr>
          <w:i/>
          <w:iCs/>
          <w:lang w:val="en-US"/>
        </w:rPr>
        <w:t>Studio</w:t>
      </w:r>
      <w:r w:rsidR="00885D4F">
        <w:rPr>
          <w:lang w:val="en-US"/>
        </w:rPr>
        <w:t xml:space="preserve">. </w:t>
      </w:r>
      <w:r w:rsidR="00AC56D0">
        <w:rPr>
          <w:lang w:val="en-US"/>
        </w:rPr>
        <w:t>[18]</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w:t>
      </w:r>
      <w:r w:rsidR="008F67BC">
        <w:rPr>
          <w:i/>
          <w:iCs/>
          <w:lang w:val="en-US"/>
        </w:rPr>
        <w: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F07744">
        <w:rPr>
          <w:i/>
          <w:iCs/>
          <w:lang w:val="en-US"/>
        </w:rPr>
        <w:t>androidx</w:t>
      </w:r>
      <w:r w:rsidR="00833732" w:rsidRPr="00833732">
        <w:rPr>
          <w:i/>
          <w:iCs/>
          <w:lang w:val="sr-Cyrl-RS"/>
        </w:rPr>
        <w:t>-hilt-navigation-compose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567313"/>
      <w:r>
        <w:rPr>
          <w:lang w:val="sr-Cyrl-RS"/>
        </w:rPr>
        <w:t xml:space="preserve">Мрежна комуникација уз </w:t>
      </w:r>
      <w:r>
        <w:rPr>
          <w:lang w:val="en-US"/>
        </w:rPr>
        <w:t>Retrofit</w:t>
      </w:r>
      <w:bookmarkEnd w:id="36"/>
    </w:p>
    <w:p w14:paraId="01262CEC" w14:textId="6B9B40BB" w:rsidR="005028FF" w:rsidRPr="0061635A" w:rsidRDefault="00832992" w:rsidP="005028FF">
      <w:pPr>
        <w:pStyle w:val="Osnovnitekst"/>
        <w:rPr>
          <w:lang w:val="en-US"/>
        </w:rPr>
      </w:pPr>
      <w:r>
        <w:rPr>
          <w:iCs/>
          <w:lang w:val="sr-Cyrl-RS"/>
        </w:rPr>
        <w:t xml:space="preserve">Библиотека </w:t>
      </w:r>
      <w:r w:rsidR="00C930F6" w:rsidRPr="00CD0F99">
        <w:rPr>
          <w:i/>
          <w:iCs/>
          <w:lang w:val="en-US"/>
        </w:rPr>
        <w:t>Retrofit</w:t>
      </w:r>
      <w:r w:rsidR="00C930F6">
        <w:rPr>
          <w:lang w:val="en-US"/>
        </w:rPr>
        <w:t xml:space="preserve"> </w:t>
      </w:r>
      <w:r w:rsidR="00C930F6">
        <w:rPr>
          <w:lang w:val="sr-Cyrl-RS"/>
        </w:rPr>
        <w:t>омогућава да</w:t>
      </w:r>
      <w:r w:rsidR="00CD0F99">
        <w:rPr>
          <w:lang w:val="sr-Cyrl-RS"/>
        </w:rPr>
        <w:t xml:space="preserve"> </w:t>
      </w:r>
      <w:r w:rsidR="00E91216" w:rsidRPr="00E91216">
        <w:rPr>
          <w:iCs/>
          <w:lang w:val="en-US"/>
        </w:rPr>
        <w:t>Андроид</w:t>
      </w:r>
      <w:r w:rsidR="00CD0F99">
        <w:rPr>
          <w:lang w:val="sr-Cyrl-RS"/>
        </w:rPr>
        <w:t xml:space="preserve"> апликације</w:t>
      </w:r>
      <w:r w:rsidR="00C930F6">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E91216" w:rsidRPr="00E91216">
        <w:rPr>
          <w:iCs/>
          <w:lang w:val="en-US"/>
        </w:rPr>
        <w:t>Андроид</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567314"/>
      <w:r w:rsidRPr="001D037E">
        <w:rPr>
          <w:i/>
          <w:iCs w:val="0"/>
          <w:lang w:val="en-US"/>
        </w:rPr>
        <w:t>Ktor</w:t>
      </w:r>
      <w:r>
        <w:rPr>
          <w:lang w:val="en-US"/>
        </w:rPr>
        <w:t xml:space="preserve"> </w:t>
      </w:r>
      <w:r>
        <w:rPr>
          <w:lang w:val="sr-Cyrl-RS"/>
        </w:rPr>
        <w:t>сервер</w:t>
      </w:r>
      <w:bookmarkEnd w:id="37"/>
    </w:p>
    <w:p w14:paraId="43794FC2" w14:textId="2C770581" w:rsidR="007C6003" w:rsidRPr="00E813AC" w:rsidRDefault="00BE6B56" w:rsidP="007C6003">
      <w:pPr>
        <w:pStyle w:val="Osnovnitekst"/>
        <w:rPr>
          <w:lang w:val="en-GB"/>
        </w:rPr>
      </w:pPr>
      <w:r>
        <w:rPr>
          <w:lang w:val="sr-Cyrl-RS"/>
        </w:rPr>
        <w:t xml:space="preserve">Одабир </w:t>
      </w:r>
      <w:r w:rsidR="000B514B">
        <w:rPr>
          <w:lang w:val="sr-Cyrl-RS"/>
        </w:rPr>
        <w:t>одговарајућих</w:t>
      </w:r>
      <w:r w:rsidR="007256F4">
        <w:rPr>
          <w:lang w:val="sr-Cyrl-RS"/>
        </w:rPr>
        <w:t xml:space="preserve"> технологија за развој серверске</w:t>
      </w:r>
      <w:r w:rsidR="007256F4">
        <w:rPr>
          <w:lang w:val="en-US"/>
        </w:rPr>
        <w:t xml:space="preserve"> </w:t>
      </w:r>
      <w:r w:rsidR="007256F4">
        <w:rPr>
          <w:lang w:val="sr-Cyrl-RS"/>
        </w:rPr>
        <w:t xml:space="preserve">апликације је </w:t>
      </w:r>
      <w:r w:rsidR="00A93360">
        <w:rPr>
          <w:lang w:val="sr-Cyrl-RS"/>
        </w:rPr>
        <w:t>такође изузетно важан</w:t>
      </w:r>
      <w:r w:rsidR="007256F4">
        <w:rPr>
          <w:lang w:val="sr-Cyrl-RS"/>
        </w:rPr>
        <w:t xml:space="preserve"> за квалитет</w:t>
      </w:r>
      <w:r w:rsidR="00710F53">
        <w:rPr>
          <w:lang w:val="sr-Cyrl-RS"/>
        </w:rPr>
        <w:t xml:space="preserve"> целокупног система</w:t>
      </w:r>
      <w:r w:rsidR="007256F4">
        <w:rPr>
          <w:lang w:val="sr-Cyrl-RS"/>
        </w:rPr>
        <w:t xml:space="preserve">. </w:t>
      </w:r>
      <w:r w:rsidR="007C6003" w:rsidRPr="007C6003">
        <w:t xml:space="preserve">У овом поглављу ће бити обрађене главне технологије које су коришћене при развоју </w:t>
      </w:r>
      <w:r w:rsidR="007C6003">
        <w:rPr>
          <w:lang w:val="sr-Cyrl-RS"/>
        </w:rPr>
        <w:t>серверског</w:t>
      </w:r>
      <w:r w:rsidR="007C6003" w:rsidRPr="007C6003">
        <w:t xml:space="preserve"> дела мобилне апликације </w:t>
      </w:r>
      <w:r w:rsidR="007C6003" w:rsidRPr="0040742D">
        <w:rPr>
          <w:i/>
          <w:iCs/>
        </w:rPr>
        <w:t>BarberBooker</w:t>
      </w:r>
      <w:r w:rsidR="007C6003"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007C6003" w:rsidRPr="007C6003">
        <w:t xml:space="preserve">, </w:t>
      </w:r>
      <w:r w:rsidR="006E198F">
        <w:rPr>
          <w:lang w:val="sr-Cyrl-RS"/>
        </w:rPr>
        <w:t>технологије везане за базу података</w:t>
      </w:r>
      <w:r w:rsidR="007C6003" w:rsidRPr="007C6003">
        <w:t xml:space="preserve">, </w:t>
      </w:r>
      <w:r w:rsidR="00ED6E9C">
        <w:rPr>
          <w:lang w:val="sr-Cyrl-RS"/>
        </w:rPr>
        <w:t xml:space="preserve">аутентикација уз </w:t>
      </w:r>
      <w:r w:rsidR="00ED6E9C">
        <w:rPr>
          <w:lang w:val="en-GB"/>
        </w:rPr>
        <w:t>JWT</w:t>
      </w:r>
      <w:r w:rsidR="007C6003"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567315"/>
      <w:r>
        <w:rPr>
          <w:lang w:val="en-US"/>
        </w:rPr>
        <w:lastRenderedPageBreak/>
        <w:t xml:space="preserve">Ktor </w:t>
      </w:r>
      <w:r w:rsidR="00027B46">
        <w:rPr>
          <w:lang w:val="sr-Cyrl-RS"/>
        </w:rPr>
        <w:t>радни оквир</w:t>
      </w:r>
      <w:bookmarkEnd w:id="38"/>
    </w:p>
    <w:p w14:paraId="742328B2" w14:textId="38276973" w:rsidR="00107E8D" w:rsidRDefault="004D6B44" w:rsidP="00107E8D">
      <w:pPr>
        <w:pStyle w:val="Osnovnitekst"/>
        <w:rPr>
          <w:lang w:val="sr-Cyrl-RS"/>
        </w:rPr>
      </w:pPr>
      <w:r>
        <w:rPr>
          <w:lang w:val="sr-Cyrl-RS"/>
        </w:rPr>
        <w:t xml:space="preserve">Оквири </w:t>
      </w:r>
      <w:r w:rsidR="00107E8D" w:rsidRPr="008B12F8">
        <w:rPr>
          <w:i/>
          <w:iCs/>
          <w:lang w:val="en-US"/>
        </w:rPr>
        <w:t>Ktor</w:t>
      </w:r>
      <w:r w:rsidR="00107E8D">
        <w:rPr>
          <w:lang w:val="en-US"/>
        </w:rPr>
        <w:t xml:space="preserve"> </w:t>
      </w:r>
      <w:r w:rsidR="00107E8D">
        <w:rPr>
          <w:lang w:val="sr-Cyrl-RS"/>
        </w:rPr>
        <w:t xml:space="preserve">и </w:t>
      </w:r>
      <w:r w:rsidR="00107E8D" w:rsidRPr="008B12F8">
        <w:rPr>
          <w:i/>
          <w:iCs/>
          <w:lang w:val="en-US"/>
        </w:rPr>
        <w:t>Spring Boot</w:t>
      </w:r>
      <w:r w:rsidR="00107E8D">
        <w:rPr>
          <w:lang w:val="sr-Cyrl-RS"/>
        </w:rPr>
        <w:t xml:space="preserve"> су два најчешће коришћена радна оквира за имплементацију серверског дела </w:t>
      </w:r>
      <w:r w:rsidR="00E91216" w:rsidRPr="00E91216">
        <w:rPr>
          <w:iCs/>
          <w:lang w:val="en-US"/>
        </w:rPr>
        <w:t>Андроид</w:t>
      </w:r>
      <w:r w:rsidR="00107E8D">
        <w:rPr>
          <w:lang w:val="en-US"/>
        </w:rPr>
        <w:t xml:space="preserve"> </w:t>
      </w:r>
      <w:r w:rsidR="00107E8D">
        <w:rPr>
          <w:lang w:val="sr-Cyrl-RS"/>
        </w:rPr>
        <w:t>апликација.</w:t>
      </w:r>
      <w:r w:rsidR="00AE43C6">
        <w:rPr>
          <w:lang w:val="sr-Cyrl-RS"/>
        </w:rPr>
        <w:t xml:space="preserve"> Оба радна оквира подржавају програмски језик </w:t>
      </w:r>
      <w:r w:rsidR="00CB5111">
        <w:rPr>
          <w:lang w:val="sr-Cyrl-RS"/>
        </w:rPr>
        <w:t>Котлин</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79628073"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0027316C">
        <w:rPr>
          <w:lang w:val="sr-Cyrl-RS"/>
        </w:rPr>
        <w:t>Котлин</w:t>
      </w:r>
      <w:r>
        <w:rPr>
          <w:lang w:val="sr-Cyrl-RS"/>
        </w:rPr>
        <w:t xml:space="preserve">, због чега природно има подршку за </w:t>
      </w:r>
      <w:r w:rsidR="00F9063D">
        <w:rPr>
          <w:lang w:val="sr-Cyrl-RS"/>
        </w:rPr>
        <w:t xml:space="preserve">Котлин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AC56D0">
        <w:rPr>
          <w:lang w:val="en-US"/>
        </w:rPr>
        <w:t>[19]</w:t>
      </w:r>
    </w:p>
    <w:p w14:paraId="64BF1118" w14:textId="77777777" w:rsidR="00392A4C" w:rsidRDefault="00392A4C" w:rsidP="00392A4C">
      <w:pPr>
        <w:pStyle w:val="IIInivonaslova-Odeljak"/>
        <w:rPr>
          <w:lang w:val="en-US"/>
        </w:rPr>
      </w:pPr>
      <w:bookmarkStart w:id="39" w:name="_Toc212567316"/>
      <w:r>
        <w:rPr>
          <w:lang w:val="sr-Cyrl-RS"/>
        </w:rPr>
        <w:t>База података</w:t>
      </w:r>
      <w:bookmarkEnd w:id="39"/>
    </w:p>
    <w:p w14:paraId="7F621939" w14:textId="4253D232" w:rsidR="008D6B99" w:rsidRPr="00B91B2C" w:rsidRDefault="000D4539" w:rsidP="008D6B99">
      <w:pPr>
        <w:pStyle w:val="Osnovnitekst"/>
        <w:rPr>
          <w:lang w:val="sr-Cyrl-RS"/>
        </w:rPr>
      </w:pPr>
      <w:r>
        <w:rPr>
          <w:lang w:val="sr-Cyrl-RS"/>
        </w:rPr>
        <w:t>Избор исправних технологија за чување података важних за апликацију је</w:t>
      </w:r>
      <w:r w:rsidR="001C294E">
        <w:rPr>
          <w:lang w:val="sr-Cyrl-RS"/>
        </w:rPr>
        <w:t xml:space="preserve"> </w:t>
      </w:r>
      <w:r>
        <w:rPr>
          <w:lang w:val="sr-Cyrl-RS"/>
        </w:rPr>
        <w:t xml:space="preserve">изузетно </w:t>
      </w:r>
      <w:r w:rsidR="008131BA">
        <w:rPr>
          <w:lang w:val="sr-Cyrl-RS"/>
        </w:rPr>
        <w:t xml:space="preserve">битан </w:t>
      </w:r>
      <w:r>
        <w:rPr>
          <w:lang w:val="sr-Cyrl-RS"/>
        </w:rPr>
        <w:t xml:space="preserve">за </w:t>
      </w:r>
      <w:r w:rsidR="001C294E">
        <w:rPr>
          <w:lang w:val="sr-Cyrl-RS"/>
        </w:rPr>
        <w:t>поузданост система.</w:t>
      </w:r>
      <w:r w:rsidR="00DB6995">
        <w:rPr>
          <w:lang w:val="sr-Cyrl-RS"/>
        </w:rPr>
        <w:t xml:space="preserve"> </w:t>
      </w:r>
      <w:r w:rsidR="008D6B99">
        <w:rPr>
          <w:lang w:val="sr-Cyrl-RS"/>
        </w:rPr>
        <w:t>У овом делу ће бити објашњене све технологије које</w:t>
      </w:r>
      <w:r w:rsidR="00A37398">
        <w:rPr>
          <w:lang w:val="sr-Cyrl-RS"/>
        </w:rPr>
        <w:t xml:space="preserve"> су </w:t>
      </w:r>
      <w:r w:rsidR="008D6B99">
        <w:rPr>
          <w:lang w:val="sr-Cyrl-RS"/>
        </w:rPr>
        <w:t xml:space="preserve">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16AF866D" w14:textId="126C80AA" w:rsidR="0041470D" w:rsidRPr="009D63EC" w:rsidRDefault="004462B7" w:rsidP="00E93104">
      <w:pPr>
        <w:pStyle w:val="Osnovnitekst"/>
        <w:rPr>
          <w:lang w:val="en-US"/>
        </w:rPr>
      </w:pPr>
      <w:r>
        <w:rPr>
          <w:iCs/>
          <w:lang w:val="sr-Cyrl-RS"/>
        </w:rPr>
        <w:t xml:space="preserve">Систем </w:t>
      </w:r>
      <w:r w:rsidR="0070589D" w:rsidRPr="0070589D">
        <w:rPr>
          <w:i/>
          <w:iCs/>
          <w:lang w:val="en-US"/>
        </w:rPr>
        <w:t>MySQL</w:t>
      </w:r>
      <w:r w:rsidR="0070589D">
        <w:rPr>
          <w:i/>
          <w:iCs/>
          <w:lang w:val="en-US"/>
        </w:rPr>
        <w:t xml:space="preserve"> </w:t>
      </w:r>
      <w:r w:rsidR="00914E59">
        <w:rPr>
          <w:lang w:val="sr-Cyrl-RS"/>
        </w:rPr>
        <w:t xml:space="preserve">служи </w:t>
      </w:r>
      <w:r w:rsidR="00EE2FA4">
        <w:rPr>
          <w:lang w:val="sr-Cyrl-RS"/>
        </w:rPr>
        <w:t xml:space="preserve">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AC56D0">
        <w:rPr>
          <w:lang w:val="en-US"/>
        </w:rPr>
        <w:t>[20]</w:t>
      </w:r>
      <w:r w:rsidR="00E93104">
        <w:rPr>
          <w:lang w:val="sr-Cyrl-RS"/>
        </w:rPr>
        <w:t xml:space="preserve"> </w:t>
      </w:r>
      <w:r w:rsidR="00D86BD5">
        <w:rPr>
          <w:lang w:val="sr-Cyrl-RS"/>
        </w:rPr>
        <w:t xml:space="preserve">Широка распрострањеност и подршка за </w:t>
      </w:r>
      <w:r w:rsidR="00D86BD5" w:rsidRPr="00D86BD5">
        <w:rPr>
          <w:i/>
          <w:iCs/>
          <w:lang w:val="en-US"/>
        </w:rPr>
        <w:t>MySQL</w:t>
      </w:r>
      <w:r w:rsidR="00D86BD5">
        <w:rPr>
          <w:lang w:val="en-US"/>
        </w:rPr>
        <w:t xml:space="preserve">, </w:t>
      </w:r>
      <w:r w:rsidR="00D86BD5">
        <w:rPr>
          <w:lang w:val="sr-Cyrl-RS"/>
        </w:rPr>
        <w:t xml:space="preserve">као и лакоћа коришћења су били довољни разлози да се прибегне коришћењу баш ове базе података за апликацију </w:t>
      </w:r>
      <w:r w:rsidR="00D86BD5" w:rsidRPr="00D86BD5">
        <w:rPr>
          <w:i/>
          <w:iCs/>
          <w:lang w:val="en-US"/>
        </w:rPr>
        <w:t>BarberBooker</w:t>
      </w:r>
      <w:r w:rsidR="00D86BD5">
        <w:rPr>
          <w:lang w:val="en-US"/>
        </w:rPr>
        <w:t xml:space="preserve">. </w:t>
      </w:r>
      <w:r w:rsidR="00D86BD5">
        <w:rPr>
          <w:lang w:val="sr-Cyrl-RS"/>
        </w:rPr>
        <w:t xml:space="preserve">Коришћена је верзија 8.0 </w:t>
      </w:r>
      <w:r w:rsidR="00D86BD5" w:rsidRPr="00D86BD5">
        <w:rPr>
          <w:i/>
          <w:iCs/>
          <w:lang w:val="en-US"/>
        </w:rPr>
        <w:t>MySQL</w:t>
      </w:r>
      <w:r w:rsidR="00D86BD5">
        <w:rPr>
          <w:i/>
          <w:iCs/>
          <w:lang w:val="en-US"/>
        </w:rPr>
        <w:t xml:space="preserve"> </w:t>
      </w:r>
      <w:r w:rsidR="00D86BD5">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5D63969A" w:rsidR="00AF7EB4" w:rsidRPr="00D577EF" w:rsidRDefault="00C40916" w:rsidP="00AF7EB4">
      <w:pPr>
        <w:pStyle w:val="Osnovnitekst"/>
        <w:rPr>
          <w:lang w:val="sr-Cyrl-RS"/>
        </w:rPr>
      </w:pPr>
      <w:r>
        <w:rPr>
          <w:lang w:val="sr-Cyrl-RS"/>
        </w:rPr>
        <w:t xml:space="preserve">Алат </w:t>
      </w:r>
      <w:r w:rsidR="00AF7EB4" w:rsidRPr="00526B21">
        <w:rPr>
          <w:i/>
          <w:iCs/>
          <w:lang w:val="en-US"/>
        </w:rPr>
        <w:t>MySQL Workbench</w:t>
      </w:r>
      <w:r w:rsidR="00AF7EB4">
        <w:rPr>
          <w:lang w:val="sr-Cyrl-RS"/>
        </w:rPr>
        <w:t xml:space="preserve">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sidR="00AF7EB4">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w:t>
      </w:r>
      <w:r w:rsidR="00AC56D0">
        <w:rPr>
          <w:lang w:val="en-US"/>
        </w:rPr>
        <w:t>[21]</w:t>
      </w:r>
      <w:r w:rsidR="008D3399">
        <w:rPr>
          <w:lang w:val="sr-Cyrl-RS"/>
        </w:rPr>
        <w:t xml:space="preserve"> Коришћење овог алата </w:t>
      </w:r>
      <w:r w:rsidR="00CE4CE5">
        <w:rPr>
          <w:lang w:val="sr-Cyrl-RS"/>
        </w:rPr>
        <w:t>значајно</w:t>
      </w:r>
      <w:r w:rsidR="008D3399">
        <w:rPr>
          <w:lang w:val="sr-Cyrl-RS"/>
        </w:rPr>
        <w:t xml:space="preserve"> оптимизује рад програмера са базом података.</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10DAE49D" w:rsidR="00D4059A" w:rsidRPr="007B780F" w:rsidRDefault="00F23DB5" w:rsidP="00E15A72">
      <w:pPr>
        <w:pStyle w:val="Osnovnitekst"/>
        <w:rPr>
          <w:lang w:val="en-US"/>
        </w:rPr>
      </w:pPr>
      <w:r>
        <w:rPr>
          <w:lang w:val="sr-Cyrl-RS"/>
        </w:rPr>
        <w:t xml:space="preserve">Интерфејс </w:t>
      </w:r>
      <w:r w:rsidR="00F05AD1">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F36BA0">
        <w:rPr>
          <w:lang w:val="sr-Cyrl-RS"/>
        </w:rPr>
        <w:t xml:space="preserve">Јава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w:t>
      </w:r>
      <w:r w:rsidR="00B20E53">
        <w:rPr>
          <w:lang w:val="sr-Cyrl-RS"/>
        </w:rPr>
        <w:lastRenderedPageBreak/>
        <w:t>упита</w:t>
      </w:r>
      <w:r w:rsidR="00163B2F">
        <w:rPr>
          <w:lang w:val="sr-Cyrl-RS"/>
        </w:rPr>
        <w:t xml:space="preserve"> из апликација над тим базам</w:t>
      </w:r>
      <w:r w:rsidR="00163B2F">
        <w:rPr>
          <w:lang w:val="en-US"/>
        </w:rPr>
        <w:t>a</w:t>
      </w:r>
      <w:r w:rsidR="00583B98">
        <w:rPr>
          <w:lang w:val="sr-Cyrl-RS"/>
        </w:rPr>
        <w:t xml:space="preserve">. </w:t>
      </w:r>
      <w:r w:rsidR="00AC56D0">
        <w:rPr>
          <w:lang w:val="en-US"/>
        </w:rPr>
        <w:t>[22]</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845AC6">
        <w:rPr>
          <w:lang w:val="sr-Cyrl-RS"/>
        </w:rPr>
        <w:t xml:space="preserve">Котлин </w:t>
      </w:r>
      <w:r w:rsidR="00D25000">
        <w:rPr>
          <w:lang w:val="sr-Cyrl-RS"/>
        </w:rPr>
        <w:t>који је потпуно компатибилан са програмским језиком</w:t>
      </w:r>
      <w:r w:rsidR="00DD6E36">
        <w:rPr>
          <w:lang w:val="sr-Cyrl-RS"/>
        </w:rPr>
        <w:t xml:space="preserve"> Јава</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2DF72D74" w14:textId="1F6D2F48" w:rsidR="00293A01" w:rsidRPr="004C6407" w:rsidRDefault="005A345F" w:rsidP="00634F6D">
      <w:pPr>
        <w:pStyle w:val="Osnovnitekst"/>
        <w:rPr>
          <w:lang w:val="sr-Cyrl-RS"/>
        </w:rPr>
      </w:pPr>
      <w:r>
        <w:rPr>
          <w:lang w:val="sr-Cyrl-RS"/>
        </w:rPr>
        <w:t>Библиотека</w:t>
      </w:r>
      <w:r w:rsidR="007E2E06">
        <w:rPr>
          <w:lang w:val="sr-Cyrl-RS"/>
        </w:rPr>
        <w:t xml:space="preserve"> </w:t>
      </w:r>
      <w:r w:rsidR="00C377C1" w:rsidRPr="00C377C1">
        <w:rPr>
          <w:i/>
          <w:iCs/>
          <w:lang w:val="en-US"/>
        </w:rPr>
        <w:t>HikariCP</w:t>
      </w:r>
      <w:r w:rsidR="00C377C1">
        <w:rPr>
          <w:lang w:val="sr-Cyrl-RS"/>
        </w:rPr>
        <w:t xml:space="preserve">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библиотеке 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AC56D0">
        <w:rPr>
          <w:lang w:val="en-US"/>
        </w:rPr>
        <w:t>[23]</w:t>
      </w:r>
      <w:r w:rsidR="00634F6D">
        <w:rPr>
          <w:lang w:val="sr-Cyrl-RS"/>
        </w:rPr>
        <w:t xml:space="preserve"> </w:t>
      </w:r>
      <w:r w:rsidR="00986D5B">
        <w:rPr>
          <w:lang w:val="sr-Cyrl-RS"/>
        </w:rPr>
        <w:t xml:space="preserve">Коришћењем ове библиотеке одржава се скуп отворених конекција путем </w:t>
      </w:r>
      <w:r w:rsidR="00986D5B">
        <w:rPr>
          <w:lang w:val="en-US"/>
        </w:rPr>
        <w:t xml:space="preserve">JDBC </w:t>
      </w:r>
      <w:r w:rsidR="00986D5B">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567317"/>
      <w:r>
        <w:rPr>
          <w:lang w:val="sr-Cyrl-RS"/>
        </w:rPr>
        <w:t xml:space="preserve">Аутентикација уз </w:t>
      </w:r>
      <w:r>
        <w:rPr>
          <w:lang w:val="en-US"/>
        </w:rPr>
        <w:t>JWT (JSON Web Tokens)</w:t>
      </w:r>
      <w:bookmarkEnd w:id="40"/>
    </w:p>
    <w:p w14:paraId="0D1C5FD8" w14:textId="5164545D" w:rsidR="009B3380" w:rsidRPr="007267A9" w:rsidRDefault="007A4EDB" w:rsidP="00FE2D54">
      <w:pPr>
        <w:pStyle w:val="Osnovnitekst"/>
        <w:rPr>
          <w:lang w:val="en-US"/>
        </w:rPr>
      </w:pPr>
      <w:r>
        <w:rPr>
          <w:lang w:val="sr-Cyrl-RS"/>
        </w:rPr>
        <w:t xml:space="preserve">Стандард </w:t>
      </w:r>
      <w:r w:rsidR="003D7464">
        <w:rPr>
          <w:lang w:val="en-US"/>
        </w:rPr>
        <w:t>JWT (</w:t>
      </w:r>
      <w:r w:rsidR="003D7464" w:rsidRPr="00D06217">
        <w:rPr>
          <w:lang w:val="en-US"/>
        </w:rPr>
        <w:t>JSON</w:t>
      </w:r>
      <w:r w:rsidR="0047269F">
        <w:rPr>
          <w:i/>
          <w:iCs/>
          <w:lang w:val="en-US"/>
        </w:rPr>
        <w:t xml:space="preserve"> (JavaScript Object Notation)</w:t>
      </w:r>
      <w:r w:rsidR="003D7464" w:rsidRPr="0047269F">
        <w:rPr>
          <w:i/>
          <w:iCs/>
          <w:lang w:val="en-US"/>
        </w:rPr>
        <w:t xml:space="preserve"> Web Token</w:t>
      </w:r>
      <w:r w:rsidR="003D7464">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w:t>
      </w:r>
      <w:r w:rsidR="00AC56D0">
        <w:rPr>
          <w:lang w:val="en-US"/>
        </w:rPr>
        <w:t>[24]</w:t>
      </w:r>
      <w:r w:rsidR="00FE2D54">
        <w:rPr>
          <w:lang w:val="sr-Cyrl-RS"/>
        </w:rPr>
        <w:t xml:space="preserve"> </w:t>
      </w:r>
      <w:r w:rsidR="00A45F64">
        <w:rPr>
          <w:lang w:val="sr-Cyrl-RS"/>
        </w:rPr>
        <w:t xml:space="preserve">Токени које се користе у </w:t>
      </w:r>
      <w:r w:rsidR="00BF0B99">
        <w:rPr>
          <w:lang w:val="en-US"/>
        </w:rPr>
        <w:t>JWT</w:t>
      </w:r>
      <w:r w:rsidR="007F21F5">
        <w:rPr>
          <w:lang w:val="sr-Cyrl-RS"/>
        </w:rPr>
        <w:t xml:space="preserve"> </w:t>
      </w:r>
      <w:r w:rsidR="00A45F64">
        <w:rPr>
          <w:lang w:val="sr-Cyrl-RS"/>
        </w:rPr>
        <w:t xml:space="preserve">стандарду </w:t>
      </w:r>
      <w:r w:rsidR="00BF0B99">
        <w:rPr>
          <w:lang w:val="sr-Cyrl-RS"/>
        </w:rPr>
        <w:t xml:space="preserve">могу да пруже безбедност у комуникацији </w:t>
      </w:r>
      <w:r w:rsidR="007B1D49">
        <w:rPr>
          <w:lang w:val="sr-Cyrl-RS"/>
        </w:rPr>
        <w:t>пружањем</w:t>
      </w:r>
      <w:r w:rsidR="00BF0B99">
        <w:rPr>
          <w:lang w:val="sr-Cyrl-RS"/>
        </w:rPr>
        <w:t xml:space="preserve"> аутентикациј</w:t>
      </w:r>
      <w:r w:rsidR="007B1D49">
        <w:rPr>
          <w:lang w:val="sr-Cyrl-RS"/>
        </w:rPr>
        <w:t>е</w:t>
      </w:r>
      <w:r w:rsidR="00BF0B99">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AC56D0">
        <w:rPr>
          <w:lang w:val="en-US"/>
        </w:rPr>
        <w:t>[24]</w:t>
      </w:r>
    </w:p>
    <w:p w14:paraId="2061BD3D" w14:textId="472B64F3"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AC56D0">
        <w:rPr>
          <w:lang w:val="en-US"/>
        </w:rPr>
        <w:t>[24]</w:t>
      </w:r>
      <w:r w:rsidR="005F6CAD">
        <w:rPr>
          <w:lang w:val="sr-Cyrl-RS"/>
        </w:rPr>
        <w:t xml:space="preserve"> </w:t>
      </w:r>
    </w:p>
    <w:p w14:paraId="38F1664E" w14:textId="511172C9"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AC56D0">
        <w:rPr>
          <w:lang w:val="en-US"/>
        </w:rPr>
        <w:t>[24]</w:t>
      </w:r>
      <w:r w:rsidR="00032829">
        <w:rPr>
          <w:lang w:val="en-US"/>
        </w:rPr>
        <w:t xml:space="preserve">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 xml:space="preserve">лгоритам се ослања на чињеницу да је, с једне стране, веома лако помножити два велика проста броја, док је с друге стране веома </w:t>
      </w:r>
      <w:r w:rsidR="006F3BAE">
        <w:rPr>
          <w:lang w:val="sr-Cyrl-RS"/>
        </w:rPr>
        <w:lastRenderedPageBreak/>
        <w:t>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567318"/>
      <w:r>
        <w:rPr>
          <w:lang w:val="sr-Cyrl-RS"/>
        </w:rPr>
        <w:t>Интеграције са спољним сервисима</w:t>
      </w:r>
      <w:bookmarkEnd w:id="41"/>
    </w:p>
    <w:p w14:paraId="76E1D47F" w14:textId="2CBB94DF" w:rsidR="00392A4C" w:rsidRDefault="003A21BD" w:rsidP="00392A4C">
      <w:pPr>
        <w:pStyle w:val="IVnivonaslova-Pododeljak"/>
        <w:rPr>
          <w:lang w:val="sr-Cyrl-RS"/>
        </w:rPr>
      </w:pPr>
      <w:r>
        <w:rPr>
          <w:lang w:val="sr-Cyrl-RS"/>
        </w:rPr>
        <w:t xml:space="preserve">Обавештења у виду </w:t>
      </w:r>
      <w:r>
        <w:rPr>
          <w:lang w:val="en-GB"/>
        </w:rPr>
        <w:t>p</w:t>
      </w:r>
      <w:r w:rsidR="00392A4C">
        <w:rPr>
          <w:lang w:val="en-US"/>
        </w:rPr>
        <w:t xml:space="preserve">ush </w:t>
      </w:r>
      <w:r w:rsidR="00392A4C">
        <w:rPr>
          <w:lang w:val="sr-Cyrl-RS"/>
        </w:rPr>
        <w:t>нотификациј</w:t>
      </w:r>
      <w:r w:rsidR="006B08A2">
        <w:rPr>
          <w:lang w:val="sr-Cyrl-RS"/>
        </w:rPr>
        <w:t>а</w:t>
      </w:r>
      <w:r w:rsidR="00392A4C">
        <w:rPr>
          <w:lang w:val="sr-Cyrl-RS"/>
        </w:rPr>
        <w:t xml:space="preserve"> уз</w:t>
      </w:r>
      <w:r w:rsidR="00392A4C">
        <w:rPr>
          <w:lang w:val="en-US"/>
        </w:rPr>
        <w:t xml:space="preserve"> FCM (Firebase Cloud Messaging)</w:t>
      </w:r>
    </w:p>
    <w:p w14:paraId="6DDB4431" w14:textId="74064E22" w:rsidR="006D666E" w:rsidRPr="00394E47" w:rsidRDefault="006F3055" w:rsidP="006D666E">
      <w:pPr>
        <w:pStyle w:val="Osnovnitekst"/>
        <w:rPr>
          <w:lang w:val="sr-Cyrl-RS"/>
        </w:rPr>
      </w:pPr>
      <w:r>
        <w:rPr>
          <w:lang w:val="sr-Cyrl-RS"/>
        </w:rPr>
        <w:t xml:space="preserve">Сервис </w:t>
      </w:r>
      <w:r w:rsidR="004742B1">
        <w:rPr>
          <w:lang w:val="en-US"/>
        </w:rPr>
        <w:t xml:space="preserve">FCM </w:t>
      </w:r>
      <w:r w:rsidR="007C77EC">
        <w:rPr>
          <w:lang w:val="sr-Cyrl-RS"/>
        </w:rPr>
        <w:t xml:space="preserve">је </w:t>
      </w:r>
      <w:r w:rsidR="004742B1">
        <w:rPr>
          <w:lang w:val="sr-Cyrl-RS"/>
        </w:rPr>
        <w:t>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AC56D0">
        <w:rPr>
          <w:lang w:val="en-US"/>
        </w:rPr>
        <w:t>[25]</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4E6481E5" w:rsidR="006F24DA" w:rsidRPr="00493BD9" w:rsidRDefault="00200152" w:rsidP="00493BD9">
      <w:pPr>
        <w:pStyle w:val="Osnovnitekst"/>
        <w:rPr>
          <w:i/>
          <w:iCs/>
          <w:lang w:val="sr-Cyrl-RS"/>
        </w:rPr>
      </w:pPr>
      <w:r>
        <w:rPr>
          <w:lang w:val="sr-Cyrl-RS"/>
        </w:rPr>
        <w:t xml:space="preserve">Протокол </w:t>
      </w:r>
      <w:r w:rsidR="00F17E68" w:rsidRPr="00F17E68">
        <w:rPr>
          <w:i/>
          <w:iCs/>
          <w:lang w:val="en-US"/>
        </w:rPr>
        <w:t>Google OAuth</w:t>
      </w:r>
      <w:r w:rsidR="00F17E68">
        <w:rPr>
          <w:lang w:val="en-US"/>
        </w:rPr>
        <w:t xml:space="preserve"> 2.0</w:t>
      </w:r>
      <w:r w:rsidR="00F17E68">
        <w:rPr>
          <w:lang w:val="sr-Cyrl-RS"/>
        </w:rPr>
        <w:t xml:space="preserve"> се користи за ауторизацију корисника при </w:t>
      </w:r>
      <w:r w:rsidR="00F17E68" w:rsidRPr="00F17E68">
        <w:rPr>
          <w:i/>
          <w:iCs/>
          <w:lang w:val="en-US"/>
        </w:rPr>
        <w:t>Google Sign-In</w:t>
      </w:r>
      <w:r w:rsidR="00F17E68">
        <w:rPr>
          <w:lang w:val="en-US"/>
        </w:rPr>
        <w:t xml:space="preserve"> </w:t>
      </w:r>
      <w:r w:rsidR="00F17E68">
        <w:rPr>
          <w:lang w:val="sr-Cyrl-RS"/>
        </w:rPr>
        <w:t>процесу.</w:t>
      </w:r>
      <w:r w:rsidR="00481442">
        <w:rPr>
          <w:lang w:val="en-GB"/>
        </w:rPr>
        <w:t xml:space="preserve"> </w:t>
      </w:r>
      <w:r w:rsidR="00B73B54">
        <w:rPr>
          <w:lang w:val="sr-Cyrl-RS"/>
        </w:rPr>
        <w:t xml:space="preserve">Успешно обављен </w:t>
      </w:r>
      <w:r w:rsidR="00481442" w:rsidRPr="00F17E68">
        <w:rPr>
          <w:i/>
          <w:iCs/>
          <w:lang w:val="en-US"/>
        </w:rPr>
        <w:t>Google Sign-In</w:t>
      </w:r>
      <w:r w:rsidR="00481442">
        <w:rPr>
          <w:lang w:val="en-US"/>
        </w:rPr>
        <w:t xml:space="preserve"> </w:t>
      </w:r>
      <w:r w:rsidR="00067521">
        <w:rPr>
          <w:lang w:val="sr-Cyrl-RS"/>
        </w:rPr>
        <w:t xml:space="preserve">процес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w:t>
      </w:r>
      <w:r w:rsidR="002417D6">
        <w:rPr>
          <w:i/>
          <w:iCs/>
          <w:lang w:val="en-US"/>
        </w:rPr>
        <w:t>.android</w:t>
      </w:r>
      <w:r w:rsidR="007D3A22" w:rsidRPr="00C16C58">
        <w:rPr>
          <w:i/>
          <w:iCs/>
          <w:lang w:val="sr-Cyrl-RS"/>
        </w:rPr>
        <w:t>.gms:play-services-auth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567319"/>
      <w:r>
        <w:rPr>
          <w:lang w:val="sr-Cyrl-RS"/>
        </w:rPr>
        <w:t xml:space="preserve">Контејнеризација уз </w:t>
      </w:r>
      <w:r>
        <w:rPr>
          <w:lang w:val="en-US"/>
        </w:rPr>
        <w:t>Docker</w:t>
      </w:r>
      <w:bookmarkEnd w:id="42"/>
    </w:p>
    <w:p w14:paraId="7F15FFC8" w14:textId="2E519107" w:rsidR="00472906" w:rsidRDefault="00434F87" w:rsidP="00472906">
      <w:pPr>
        <w:pStyle w:val="Osnovnitekst"/>
        <w:rPr>
          <w:lang w:val="en-US"/>
        </w:rPr>
      </w:pPr>
      <w:r>
        <w:rPr>
          <w:lang w:val="sr-Cyrl-RS"/>
        </w:rPr>
        <w:t xml:space="preserve">Платформа </w:t>
      </w:r>
      <w:r w:rsidR="00472906" w:rsidRPr="00472906">
        <w:rPr>
          <w:i/>
          <w:iCs/>
          <w:lang w:val="en-US"/>
        </w:rPr>
        <w:t>Docker</w:t>
      </w:r>
      <w:r w:rsidR="00472906">
        <w:rPr>
          <w:lang w:val="en-US"/>
        </w:rPr>
        <w:t xml:space="preserve"> </w:t>
      </w:r>
      <w:r w:rsidR="00472906">
        <w:rPr>
          <w:lang w:val="sr-Cyrl-RS"/>
        </w:rPr>
        <w:t>је отворен</w:t>
      </w:r>
      <w:r>
        <w:rPr>
          <w:lang w:val="sr-Cyrl-RS"/>
        </w:rPr>
        <w:t xml:space="preserve">о решење </w:t>
      </w:r>
      <w:r w:rsidR="00472906">
        <w:rPr>
          <w:lang w:val="sr-Cyrl-RS"/>
        </w:rPr>
        <w:t>за развој, испоруку и покретање апликација.</w:t>
      </w:r>
      <w:r w:rsidR="00472906">
        <w:rPr>
          <w:lang w:val="en-US"/>
        </w:rPr>
        <w:t xml:space="preserve"> </w:t>
      </w:r>
      <w:r w:rsidR="009D29D5">
        <w:rPr>
          <w:lang w:val="sr-Cyrl-RS"/>
        </w:rPr>
        <w:t>Она</w:t>
      </w:r>
      <w:r w:rsidR="00EE67E3">
        <w:rPr>
          <w:lang w:val="sr-Cyrl-RS"/>
        </w:rPr>
        <w:t xml:space="preserve"> </w:t>
      </w:r>
      <w:r w:rsidR="00472906">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w:t>
      </w:r>
      <w:r w:rsidR="00AC56D0">
        <w:rPr>
          <w:lang w:val="en-US"/>
        </w:rPr>
        <w:t>[26]</w:t>
      </w:r>
    </w:p>
    <w:p w14:paraId="57C91ED1" w14:textId="218E087E" w:rsidR="00066628" w:rsidRPr="00066628" w:rsidRDefault="000354D6" w:rsidP="00225FC0">
      <w:pPr>
        <w:pStyle w:val="Osnovnitekst"/>
        <w:rPr>
          <w:lang w:val="sr-Cyrl-RS"/>
        </w:rPr>
      </w:pPr>
      <w:r>
        <w:rPr>
          <w:lang w:val="sr-Cyrl-RS"/>
        </w:rPr>
        <w:t xml:space="preserve">Примена </w:t>
      </w:r>
      <w:r w:rsidR="00AB7ED3" w:rsidRPr="00AB7ED3">
        <w:rPr>
          <w:i/>
          <w:iCs/>
          <w:lang w:val="en-US"/>
        </w:rPr>
        <w:t>Docker</w:t>
      </w:r>
      <w:r w:rsidR="00AB7ED3">
        <w:rPr>
          <w:lang w:val="en-US"/>
        </w:rPr>
        <w:t xml:space="preserve"> </w:t>
      </w:r>
      <w:r>
        <w:rPr>
          <w:lang w:val="sr-Cyrl-RS"/>
        </w:rPr>
        <w:t xml:space="preserve">технологија </w:t>
      </w:r>
      <w:r w:rsidR="00AB7ED3">
        <w:rPr>
          <w:lang w:val="en-US"/>
        </w:rPr>
        <w:t>o</w:t>
      </w:r>
      <w:r w:rsidR="00AB7ED3">
        <w:rPr>
          <w:lang w:val="sr-Cyrl-RS"/>
        </w:rPr>
        <w:t xml:space="preserve">могућава да се апликација покрене у изолованом окружењу које се зове </w:t>
      </w:r>
      <w:r w:rsidR="00AB7ED3" w:rsidRPr="00AB7ED3">
        <w:rPr>
          <w:i/>
          <w:iCs/>
          <w:lang w:val="en-US"/>
        </w:rPr>
        <w:t>Docker</w:t>
      </w:r>
      <w:r w:rsidR="00AB7ED3">
        <w:rPr>
          <w:lang w:val="en-US"/>
        </w:rPr>
        <w:t xml:space="preserve"> </w:t>
      </w:r>
      <w:r w:rsidR="00AB7ED3">
        <w:rPr>
          <w:lang w:val="sr-Cyrl-RS"/>
        </w:rPr>
        <w:t xml:space="preserve">контејнер. </w:t>
      </w:r>
      <w:r w:rsidR="00D8782B">
        <w:rPr>
          <w:lang w:val="sr-Cyrl-RS"/>
        </w:rPr>
        <w:t>К</w:t>
      </w:r>
      <w:r w:rsidR="00AB7ED3">
        <w:rPr>
          <w:lang w:val="sr-Cyrl-RS"/>
        </w:rPr>
        <w:t xml:space="preserve">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AC56D0">
        <w:rPr>
          <w:lang w:val="en-US"/>
        </w:rPr>
        <w:t>[26]</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63CA32B2" w14:textId="57916375" w:rsidR="00F06BB2" w:rsidRDefault="004846F8" w:rsidP="00F06BB2">
      <w:pPr>
        <w:pStyle w:val="Inivonaslova-Poglavlje"/>
        <w:rPr>
          <w:lang w:val="en-US"/>
        </w:rPr>
      </w:pPr>
      <w:bookmarkStart w:id="43" w:name="_Toc212567320"/>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567321"/>
      <w:r>
        <w:rPr>
          <w:lang w:val="sr-Cyrl-RS"/>
        </w:rPr>
        <w:t>А</w:t>
      </w:r>
      <w:r w:rsidR="00AE244A">
        <w:rPr>
          <w:lang w:val="sr-Cyrl-RS"/>
        </w:rPr>
        <w:t xml:space="preserve">рхитектура </w:t>
      </w:r>
      <w:r w:rsidR="00AE2E81">
        <w:rPr>
          <w:lang w:val="sr-Cyrl-RS"/>
        </w:rPr>
        <w:t>система</w:t>
      </w:r>
      <w:bookmarkEnd w:id="44"/>
    </w:p>
    <w:p w14:paraId="4A25EE9C" w14:textId="121CFBC9" w:rsidR="007C6003" w:rsidRPr="009D37D7" w:rsidRDefault="00041052" w:rsidP="007C6003">
      <w:pPr>
        <w:pStyle w:val="Osnovnitekst"/>
        <w:rPr>
          <w:lang w:val="sr-Cyrl-RS"/>
        </w:rPr>
      </w:pPr>
      <w:r>
        <w:rPr>
          <w:lang w:val="sr-Cyrl-RS"/>
        </w:rPr>
        <w:t>Пре него што се почне са самом имплементацијом, изузетно је важно</w:t>
      </w:r>
      <w:r w:rsidR="003A0CBA">
        <w:rPr>
          <w:lang w:val="sr-Cyrl-RS"/>
        </w:rPr>
        <w:t xml:space="preserve"> квалитетно пројектовати архи</w:t>
      </w:r>
      <w:r w:rsidR="00A63442">
        <w:rPr>
          <w:lang w:val="sr-Cyrl-RS"/>
        </w:rPr>
        <w:t>тектуру целокупног система.</w:t>
      </w:r>
      <w:r>
        <w:rPr>
          <w:lang w:val="sr-Cyrl-RS"/>
        </w:rPr>
        <w:t xml:space="preserve"> </w:t>
      </w:r>
      <w:r w:rsidR="007C6003">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w:t>
      </w:r>
      <w:r w:rsidR="00E53F72">
        <w:rPr>
          <w:lang w:val="sr-Cyrl-RS"/>
        </w:rPr>
        <w:t>целог</w:t>
      </w:r>
      <w:r w:rsidR="007506AE">
        <w:rPr>
          <w:lang w:val="sr-Cyrl-RS"/>
        </w:rPr>
        <w:t xml:space="preserve">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567322"/>
      <w:r>
        <w:rPr>
          <w:lang w:val="sr-Cyrl-RS"/>
        </w:rPr>
        <w:t>Општа архитектура целог система</w:t>
      </w:r>
      <w:bookmarkEnd w:id="45"/>
    </w:p>
    <w:p w14:paraId="102CF8BE" w14:textId="6D805DC4" w:rsidR="0045234E" w:rsidRPr="00126B6D" w:rsidRDefault="00D85C53" w:rsidP="0045234E">
      <w:pPr>
        <w:pStyle w:val="Osnovnitekst"/>
        <w:rPr>
          <w:lang w:val="sr-Cyrl-RS"/>
        </w:rPr>
      </w:pPr>
      <w:r>
        <w:rPr>
          <w:lang w:val="sr-Cyrl-RS"/>
        </w:rPr>
        <w:t xml:space="preserve">Главне компоненте система су </w:t>
      </w:r>
      <w:r w:rsidR="00E91216" w:rsidRPr="00E91216">
        <w:rPr>
          <w:iCs/>
          <w:lang w:val="en-GB"/>
        </w:rPr>
        <w:t>Андроид</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r w:rsidR="00552F25">
        <w:rPr>
          <w:lang w:val="sr-Cyrl-RS"/>
        </w:rPr>
        <w:t xml:space="preserve"> </w:t>
      </w:r>
      <w:r w:rsidR="00126B6D">
        <w:rPr>
          <w:lang w:val="sr-Cyrl-RS"/>
        </w:rPr>
        <w:t>На слици 4.1.1.1 се може видети слободни дијаграм којим је обухваћено функционисање целог система на високом нивоу.</w:t>
      </w:r>
    </w:p>
    <w:p w14:paraId="2045CC91" w14:textId="790E8655"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w:t>
      </w:r>
      <w:r w:rsidR="00AC56D0">
        <w:rPr>
          <w:lang w:val="en-GB"/>
        </w:rPr>
        <w:t>[27]</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6E9EE028"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E91216" w:rsidRPr="00E91216">
        <w:rPr>
          <w:iCs/>
          <w:lang w:val="en-GB"/>
        </w:rPr>
        <w:t>Андроид</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E91216" w:rsidRPr="00E91216">
        <w:rPr>
          <w:iCs/>
          <w:lang w:val="en-GB"/>
        </w:rPr>
        <w:t>Андроид</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08157811" w:rsidR="00106985" w:rsidRDefault="00F51448" w:rsidP="0045234E">
      <w:pPr>
        <w:pStyle w:val="Osnovnitekst"/>
        <w:rPr>
          <w:lang w:val="sr-Cyrl-RS"/>
        </w:rPr>
      </w:pPr>
      <w:r>
        <w:rPr>
          <w:lang w:val="sr-Cyrl-RS"/>
        </w:rPr>
        <w:t xml:space="preserve">Обавештења у виду </w:t>
      </w:r>
      <w:r>
        <w:rPr>
          <w:i/>
          <w:iCs/>
          <w:lang w:val="en-GB"/>
        </w:rPr>
        <w:t>p</w:t>
      </w:r>
      <w:r w:rsidR="00106985" w:rsidRPr="00106985">
        <w:rPr>
          <w:i/>
          <w:iCs/>
          <w:lang w:val="en-US"/>
        </w:rPr>
        <w:t>ush</w:t>
      </w:r>
      <w:r w:rsidR="00106985">
        <w:rPr>
          <w:i/>
          <w:iCs/>
          <w:lang w:val="sr-Cyrl-RS"/>
        </w:rPr>
        <w:t xml:space="preserve"> </w:t>
      </w:r>
      <w:r w:rsidR="00106985">
        <w:rPr>
          <w:lang w:val="sr-Cyrl-RS"/>
        </w:rPr>
        <w:t>нотификациј</w:t>
      </w:r>
      <w:r>
        <w:rPr>
          <w:lang w:val="sr-Cyrl-RS"/>
        </w:rPr>
        <w:t>а</w:t>
      </w:r>
      <w:r w:rsidR="00106985">
        <w:rPr>
          <w:lang w:val="sr-Cyrl-RS"/>
        </w:rPr>
        <w:t xml:space="preserve"> се шаљу захваљујући</w:t>
      </w:r>
      <w:r w:rsidR="00106985">
        <w:rPr>
          <w:lang w:val="en-US"/>
        </w:rPr>
        <w:t xml:space="preserve"> </w:t>
      </w:r>
      <w:r w:rsidR="00106985" w:rsidRPr="00C239C1">
        <w:rPr>
          <w:i/>
          <w:iCs/>
          <w:lang w:val="en-US"/>
        </w:rPr>
        <w:t>Google</w:t>
      </w:r>
      <w:r w:rsidR="00106985">
        <w:rPr>
          <w:lang w:val="en-US"/>
        </w:rPr>
        <w:t xml:space="preserve"> </w:t>
      </w:r>
      <w:r w:rsidR="00106985">
        <w:rPr>
          <w:lang w:val="sr-Cyrl-RS"/>
        </w:rPr>
        <w:t xml:space="preserve">сервису који се зове </w:t>
      </w:r>
      <w:r w:rsidR="00106985" w:rsidRPr="00106985">
        <w:rPr>
          <w:i/>
          <w:iCs/>
          <w:lang w:val="en-GB"/>
        </w:rPr>
        <w:t>Firebase Cloud Messaging</w:t>
      </w:r>
      <w:r w:rsidR="00106985">
        <w:rPr>
          <w:lang w:val="sr-Cyrl-RS"/>
        </w:rPr>
        <w:t>.</w:t>
      </w:r>
      <w:r w:rsidR="00743353">
        <w:rPr>
          <w:lang w:val="sr-Cyrl-RS"/>
        </w:rPr>
        <w:t xml:space="preserve"> Физички уређаји се идентификују помоћу одговарајућих </w:t>
      </w:r>
      <w:r w:rsidR="00743353">
        <w:rPr>
          <w:lang w:val="sr-Cyrl-RS"/>
        </w:rPr>
        <w:lastRenderedPageBreak/>
        <w:t xml:space="preserve">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199C9FF" w14:textId="0703F984" w:rsidR="00073D1F" w:rsidRPr="00A93A80" w:rsidRDefault="0053054D" w:rsidP="00A93A80">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E91216" w:rsidRPr="00E91216">
        <w:rPr>
          <w:iCs/>
          <w:lang w:val="en-GB"/>
        </w:rPr>
        <w:t>Андроид</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сервера</w:t>
      </w:r>
      <w:r w:rsidR="00F57A8E">
        <w:rPr>
          <w:lang w:val="sr-Cyrl-RS"/>
        </w:rPr>
        <w:t>.</w:t>
      </w:r>
      <w:r w:rsidR="00755922">
        <w:rPr>
          <w:lang w:val="sr-Cyrl-RS"/>
        </w:rPr>
        <w:t xml:space="preserve"> Са овим ауторизационим кодом,</w:t>
      </w:r>
      <w:r w:rsidR="007564B5">
        <w:rPr>
          <w:lang w:val="sr-Cyrl-RS"/>
        </w:rPr>
        <w:t xml:space="preserve">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w:t>
      </w:r>
      <w:r w:rsidR="00631478">
        <w:rPr>
          <w:lang w:val="sr-Cyrl-RS"/>
        </w:rPr>
        <w:t>нутар</w:t>
      </w:r>
      <w:r w:rsidR="001E5CFF">
        <w:rPr>
          <w:lang w:val="sr-Cyrl-RS"/>
        </w:rPr>
        <w:t xml:space="preserve"> </w:t>
      </w:r>
      <w:r w:rsidR="001E5CFF" w:rsidRPr="00886D02">
        <w:rPr>
          <w:i/>
          <w:iCs/>
          <w:lang w:val="en-GB"/>
        </w:rPr>
        <w:t>Google Calendar</w:t>
      </w:r>
      <w:r w:rsidR="001E5CFF">
        <w:rPr>
          <w:lang w:val="en-GB"/>
        </w:rPr>
        <w:t xml:space="preserve"> </w:t>
      </w:r>
      <w:r w:rsidR="00642F77">
        <w:rPr>
          <w:lang w:val="sr-Cyrl-RS"/>
        </w:rPr>
        <w:t xml:space="preserve">апликације </w:t>
      </w:r>
      <w:r w:rsidR="001E5CFF">
        <w:rPr>
          <w:lang w:val="sr-Cyrl-RS"/>
        </w:rPr>
        <w:t xml:space="preserve">преко </w:t>
      </w:r>
      <w:r w:rsidR="001E5CFF" w:rsidRPr="00886D02">
        <w:rPr>
          <w:i/>
          <w:iCs/>
          <w:lang w:val="en-US"/>
        </w:rPr>
        <w:t>Google Calendar</w:t>
      </w:r>
      <w:r w:rsidR="001E5CFF">
        <w:rPr>
          <w:lang w:val="en-US"/>
        </w:rPr>
        <w:t xml:space="preserve"> API.</w:t>
      </w:r>
      <w:r w:rsidR="00A93A80">
        <w:rPr>
          <w:lang w:val="sr-Cyrl-RS"/>
        </w:rPr>
        <w:t xml:space="preserve"> </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567266"/>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400F0CE5" w:rsidR="00BC1813" w:rsidRDefault="00BC1813" w:rsidP="00BC1813">
      <w:pPr>
        <w:pStyle w:val="IIInivonaslova-Odeljak"/>
        <w:rPr>
          <w:lang w:val="sr-Cyrl-RS"/>
        </w:rPr>
      </w:pPr>
      <w:bookmarkStart w:id="47" w:name="_Toc212567323"/>
      <w:r>
        <w:rPr>
          <w:lang w:val="sr-Cyrl-RS"/>
        </w:rPr>
        <w:lastRenderedPageBreak/>
        <w:t>Архитектура</w:t>
      </w:r>
      <w:r w:rsidR="00476DEE">
        <w:rPr>
          <w:lang w:val="en-US"/>
        </w:rPr>
        <w:t xml:space="preserve"> </w:t>
      </w:r>
      <w:r w:rsidR="00476DEE">
        <w:rPr>
          <w:lang w:val="sr-Cyrl-RS"/>
        </w:rPr>
        <w:t>Андроид</w:t>
      </w:r>
      <w:r>
        <w:rPr>
          <w:lang w:val="en-GB"/>
        </w:rPr>
        <w:t xml:space="preserve"> </w:t>
      </w:r>
      <w:r>
        <w:rPr>
          <w:lang w:val="sr-Cyrl-RS"/>
        </w:rPr>
        <w:t>клијентске апликације</w:t>
      </w:r>
      <w:bookmarkEnd w:id="47"/>
    </w:p>
    <w:p w14:paraId="55E8B02B" w14:textId="06812858" w:rsidR="005277F1" w:rsidRPr="00462B43" w:rsidRDefault="008E0739" w:rsidP="00462B43">
      <w:pPr>
        <w:pStyle w:val="Osnovnitekst"/>
        <w:rPr>
          <w:lang w:val="sr-Cyrl-RS"/>
        </w:rPr>
      </w:pPr>
      <w:r>
        <w:rPr>
          <w:lang w:val="sr-Cyrl-RS"/>
        </w:rPr>
        <w:t xml:space="preserve">Главни пројектни шаблон који је коришћен при развоју </w:t>
      </w:r>
      <w:r w:rsidR="00E91216" w:rsidRPr="00E91216">
        <w:rPr>
          <w:iCs/>
          <w:lang w:val="en-US"/>
        </w:rPr>
        <w:t>Андроид</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E91216" w:rsidRPr="00E91216">
        <w:rPr>
          <w:iCs/>
          <w:lang w:val="en-GB"/>
        </w:rPr>
        <w:t>Андроид</w:t>
      </w:r>
      <w:r w:rsidR="00904097">
        <w:rPr>
          <w:lang w:val="en-GB"/>
        </w:rPr>
        <w:t xml:space="preserve"> </w:t>
      </w:r>
      <w:r w:rsidR="00904097">
        <w:rPr>
          <w:lang w:val="sr-Cyrl-RS"/>
        </w:rPr>
        <w:t>апликација.</w:t>
      </w:r>
      <w:r w:rsidR="00CC1A13">
        <w:rPr>
          <w:lang w:val="sr-Cyrl-RS"/>
        </w:rPr>
        <w:t xml:space="preserve"> </w:t>
      </w:r>
      <w:r w:rsidR="00462B43">
        <w:rPr>
          <w:lang w:val="sr-Cyrl-RS"/>
        </w:rPr>
        <w:t xml:space="preserve">На слици 4.1.2.1 се може видети шематски приказ </w:t>
      </w:r>
      <w:r w:rsidR="00462B43">
        <w:rPr>
          <w:lang w:val="en-US"/>
        </w:rPr>
        <w:t xml:space="preserve">MVVM </w:t>
      </w:r>
      <w:r w:rsidR="00462B43">
        <w:rPr>
          <w:lang w:val="sr-Cyrl-RS"/>
        </w:rPr>
        <w:t xml:space="preserve">пројектног узорка. </w:t>
      </w:r>
      <w:r w:rsidR="00AC56D0">
        <w:rPr>
          <w:lang w:val="en-GB"/>
        </w:rPr>
        <w:t>[28]</w:t>
      </w:r>
    </w:p>
    <w:p w14:paraId="2BF018D4" w14:textId="01955CC5" w:rsidR="00820D03" w:rsidRDefault="001E05FE" w:rsidP="00737E51">
      <w:pPr>
        <w:pStyle w:val="Osnovnitekst"/>
        <w:rPr>
          <w:lang w:val="sr-Cyrl-RS"/>
        </w:rPr>
      </w:pPr>
      <w:r>
        <w:rPr>
          <w:lang w:val="sr-Cyrl-RS"/>
        </w:rPr>
        <w:t xml:space="preserve">Шаблон </w:t>
      </w:r>
      <w:r w:rsidR="003E3203">
        <w:rPr>
          <w:lang w:val="en-US"/>
        </w:rPr>
        <w:t xml:space="preserve">MVVM </w:t>
      </w:r>
      <w:r w:rsidR="003E3203">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8C04ABF"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56D0">
        <w:rPr>
          <w:iCs/>
          <w:lang w:val="en-US"/>
        </w:rPr>
        <w:t>[28]</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567267"/>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64AA600E" w:rsidR="006F58A1" w:rsidRDefault="00A45063" w:rsidP="003C7F15">
      <w:pPr>
        <w:pStyle w:val="Osnovnitekst"/>
        <w:rPr>
          <w:lang w:val="sr-Cyrl-RS"/>
        </w:rPr>
      </w:pPr>
      <w:r>
        <w:rPr>
          <w:lang w:val="sr-Cyrl-RS"/>
        </w:rPr>
        <w:t xml:space="preserve">У званичној </w:t>
      </w:r>
      <w:r w:rsidR="00E91216" w:rsidRPr="00E91216">
        <w:rPr>
          <w:iCs/>
          <w:lang w:val="en-GB"/>
        </w:rPr>
        <w:t>Андроид</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E91216" w:rsidRPr="00E91216">
        <w:rPr>
          <w:iCs/>
          <w:lang w:val="en-GB"/>
        </w:rPr>
        <w:t>Андроид</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E91216" w:rsidRPr="00E91216">
        <w:rPr>
          <w:iCs/>
          <w:lang w:val="en-US"/>
        </w:rPr>
        <w:t>Андроид</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396B7A86" w14:textId="7605DA86" w:rsidR="00B17D34" w:rsidRDefault="00BF7D0C" w:rsidP="00EE754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AC56D0">
        <w:rPr>
          <w:lang w:val="en-US"/>
        </w:rPr>
        <w:t>[29]</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AC56D0">
        <w:rPr>
          <w:lang w:val="en-US"/>
        </w:rPr>
        <w:t>[29]</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E91216" w:rsidRPr="00E91216">
        <w:rPr>
          <w:iCs/>
          <w:lang w:val="en-GB"/>
        </w:rPr>
        <w:t>Андроид</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E91216" w:rsidRPr="00E91216">
        <w:rPr>
          <w:iCs/>
          <w:lang w:val="en-US"/>
        </w:rPr>
        <w:t>Андроид</w:t>
      </w:r>
      <w:r w:rsidR="00095189">
        <w:rPr>
          <w:lang w:val="en-US"/>
        </w:rPr>
        <w:t xml:space="preserve"> </w:t>
      </w:r>
      <w:r w:rsidR="00095189">
        <w:rPr>
          <w:lang w:val="sr-Cyrl-RS"/>
        </w:rPr>
        <w:t>клијентске апликације.</w:t>
      </w:r>
      <w:r w:rsidR="00EE7543">
        <w:rPr>
          <w:lang w:val="sr-Cyrl-RS"/>
        </w:rPr>
        <w:t xml:space="preserve"> </w:t>
      </w:r>
      <w:r w:rsidR="00AD537F">
        <w:rPr>
          <w:lang w:val="sr-Cyrl-RS"/>
        </w:rPr>
        <w:t>На слици</w:t>
      </w:r>
      <w:r w:rsidR="00A43123">
        <w:rPr>
          <w:lang w:val="sr-Cyrl-RS"/>
        </w:rPr>
        <w:t xml:space="preserve"> 4.1.2.2</w:t>
      </w:r>
      <w:r w:rsidR="00AD537F">
        <w:rPr>
          <w:lang w:val="sr-Cyrl-RS"/>
        </w:rPr>
        <w:t xml:space="preserve"> се може видети</w:t>
      </w:r>
      <w:r w:rsidR="000F182B">
        <w:rPr>
          <w:lang w:val="sr-Cyrl-RS"/>
        </w:rPr>
        <w:t xml:space="preserve"> шематски приказ модерне </w:t>
      </w:r>
      <w:r w:rsidR="00E91216" w:rsidRPr="00E91216">
        <w:rPr>
          <w:iCs/>
          <w:lang w:val="en-US"/>
        </w:rPr>
        <w:t>Андроид</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06A8DB7A" w:rsidR="000C115B" w:rsidRPr="0032796B" w:rsidRDefault="00E26740" w:rsidP="00952BB6">
      <w:pPr>
        <w:pStyle w:val="Oznakaslike"/>
        <w:rPr>
          <w:lang w:val="sr-Cyrl-RS"/>
        </w:rPr>
      </w:pPr>
      <w:bookmarkStart w:id="49" w:name="_Toc212567268"/>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AE6514">
        <w:rPr>
          <w:lang w:val="sr-Cyrl-RS"/>
        </w:rPr>
        <w:t xml:space="preserve"> Андроид</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567324"/>
      <w:r>
        <w:rPr>
          <w:lang w:val="sr-Cyrl-RS"/>
        </w:rPr>
        <w:t xml:space="preserve">Архитектура </w:t>
      </w:r>
      <w:r>
        <w:rPr>
          <w:lang w:val="en-GB"/>
        </w:rPr>
        <w:t xml:space="preserve">Ktor </w:t>
      </w:r>
      <w:r>
        <w:rPr>
          <w:lang w:val="sr-Cyrl-RS"/>
        </w:rPr>
        <w:t>серверске апликације</w:t>
      </w:r>
      <w:bookmarkEnd w:id="50"/>
    </w:p>
    <w:p w14:paraId="64D6A300" w14:textId="388C06B7"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E91216" w:rsidRPr="00E91216">
        <w:rPr>
          <w:iCs/>
          <w:lang w:val="en-GB"/>
        </w:rPr>
        <w:t>Андроид</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8312EF0"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w:t>
      </w:r>
      <w:r w:rsidR="00D17DFF">
        <w:rPr>
          <w:lang w:val="sr-Cyrl-RS"/>
        </w:rPr>
        <w:t>.</w:t>
      </w:r>
      <w:r w:rsidR="00B91856">
        <w:rPr>
          <w:lang w:val="sr-Cyrl-RS"/>
        </w:rPr>
        <w:t xml:space="preserve"> Сви ови</w:t>
      </w:r>
      <w:r w:rsidR="00F06364">
        <w:rPr>
          <w:lang w:val="sr-Cyrl-RS"/>
        </w:rPr>
        <w:t xml:space="preserve"> прикључци</w:t>
      </w:r>
      <w:r w:rsidR="002A4E14">
        <w:rPr>
          <w:lang w:val="sr-Cyrl-RS"/>
        </w:rPr>
        <w:t xml:space="preserve"> су</w:t>
      </w:r>
      <w:r w:rsidR="00F06364">
        <w:rPr>
          <w:lang w:val="sr-Cyrl-RS"/>
        </w:rPr>
        <w:t xml:space="preserve">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567325"/>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35AB823" w14:textId="751F47FC" w:rsidR="00A4186A" w:rsidRDefault="00AD4B9B" w:rsidP="00364DF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sidR="00364DFA">
        <w:rPr>
          <w:lang w:val="sr-Cyrl-RS"/>
        </w:rPr>
        <w:t xml:space="preserve"> </w:t>
      </w:r>
      <w:r w:rsidR="00A4186A">
        <w:rPr>
          <w:lang w:val="sr-Cyrl-RS"/>
        </w:rPr>
        <w:t xml:space="preserve">На слици </w:t>
      </w:r>
      <w:r w:rsidR="00DD4DC5">
        <w:rPr>
          <w:lang w:val="sr-Cyrl-RS"/>
        </w:rPr>
        <w:t>4.2.1</w:t>
      </w:r>
      <w:r w:rsidR="00A4186A">
        <w:rPr>
          <w:lang w:val="sr-Cyrl-RS"/>
        </w:rPr>
        <w:t xml:space="preserve"> се може видети </w:t>
      </w:r>
      <w:r w:rsidR="00A4186A">
        <w:rPr>
          <w:lang w:val="en-US"/>
        </w:rPr>
        <w:t xml:space="preserve">ER </w:t>
      </w:r>
      <w:r w:rsidR="00A4186A">
        <w:rPr>
          <w:lang w:val="sr-Cyrl-RS"/>
        </w:rPr>
        <w:t>дијаграм базе података</w:t>
      </w:r>
      <w:r w:rsidR="00DF561B">
        <w:rPr>
          <w:lang w:val="sr-Cyrl-RS"/>
        </w:rPr>
        <w:t xml:space="preserve"> коришћене у овом раду</w:t>
      </w:r>
      <w:r w:rsidR="00A4186A">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35B5099">
            <wp:extent cx="3685309" cy="389523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94508" cy="4010651"/>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567269"/>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567326"/>
      <w:r>
        <w:rPr>
          <w:lang w:val="sr-Cyrl-RS"/>
        </w:rPr>
        <w:lastRenderedPageBreak/>
        <w:t>Структура пројекта</w:t>
      </w:r>
      <w:bookmarkEnd w:id="53"/>
    </w:p>
    <w:p w14:paraId="550E19A1" w14:textId="66948FC1"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w:t>
      </w:r>
      <w:r w:rsidR="00AC56D0">
        <w:rPr>
          <w:lang w:val="en-GB"/>
        </w:rPr>
        <w:t>[30]</w:t>
      </w:r>
      <w:r w:rsidR="000D2878">
        <w:rPr>
          <w:lang w:val="en-GB"/>
        </w:rPr>
        <w:t xml:space="preserve"> </w:t>
      </w:r>
      <w:r w:rsidR="00AC56D0">
        <w:rPr>
          <w:lang w:val="en-GB"/>
        </w:rPr>
        <w:t>[31]</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160D4BD1" w14:textId="5E7A8C38" w:rsidR="00527DC6" w:rsidRPr="006C38BE" w:rsidRDefault="004C5A7C" w:rsidP="004C4309">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директоријуму </w:t>
      </w:r>
      <w:r w:rsidR="005966FB" w:rsidRPr="008847A4">
        <w:rPr>
          <w:i/>
          <w:iCs/>
          <w:lang w:val="en-GB"/>
        </w:rPr>
        <w:t>theme</w:t>
      </w:r>
      <w:r w:rsidR="005966FB">
        <w:rPr>
          <w:i/>
          <w:iCs/>
          <w:lang w:val="sr-Cyrl-RS"/>
        </w:rPr>
        <w:t xml:space="preserve"> </w:t>
      </w:r>
      <w:r w:rsidR="005966FB">
        <w:rPr>
          <w:lang w:val="sr-Cyrl-RS"/>
        </w:rPr>
        <w:t xml:space="preserve">се налазе помоћне класе које се користе за дефинисање боја и стилова </w:t>
      </w:r>
      <w:r w:rsidR="005966FB">
        <w:rPr>
          <w:lang w:val="sr-Cyrl-RS"/>
        </w:rPr>
        <w:lastRenderedPageBreak/>
        <w:t>текста.</w:t>
      </w:r>
      <w:r w:rsidR="004C4309">
        <w:rPr>
          <w:lang w:val="sr-Cyrl-RS"/>
        </w:rPr>
        <w:t xml:space="preserve"> </w:t>
      </w:r>
      <w:r w:rsidR="00527DC6">
        <w:rPr>
          <w:lang w:val="sr-Cyrl-RS"/>
        </w:rPr>
        <w:t xml:space="preserve">На слици </w:t>
      </w:r>
      <w:r w:rsidR="00E21714">
        <w:rPr>
          <w:lang w:val="sr-Cyrl-RS"/>
        </w:rPr>
        <w:t>4.3.1</w:t>
      </w:r>
      <w:r w:rsidR="00527DC6">
        <w:rPr>
          <w:lang w:val="sr-Cyrl-RS"/>
        </w:rPr>
        <w:t xml:space="preserve"> се може видети</w:t>
      </w:r>
      <w:r w:rsidR="00224A83">
        <w:rPr>
          <w:lang w:val="sr-Cyrl-RS"/>
        </w:rPr>
        <w:t xml:space="preserve"> директоријумска</w:t>
      </w:r>
      <w:r w:rsidR="00527DC6">
        <w:rPr>
          <w:lang w:val="sr-Cyrl-RS"/>
        </w:rPr>
        <w:t xml:space="preserve"> организација програмског кода клијентског дела мобилне апликације </w:t>
      </w:r>
      <w:r w:rsidR="00527DC6" w:rsidRPr="00527DC6">
        <w:rPr>
          <w:i/>
          <w:iCs/>
          <w:lang w:val="en-GB"/>
        </w:rPr>
        <w:t>BarberBooker</w:t>
      </w:r>
      <w:r w:rsidR="006C38BE">
        <w:rPr>
          <w:lang w:val="sr-Cyrl-RS"/>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159DEACE">
            <wp:extent cx="5674651" cy="7827818"/>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07457" cy="7873071"/>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567270"/>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717D33F5" w14:textId="4F6960D7" w:rsidR="008A4372" w:rsidRPr="00C65CEC" w:rsidRDefault="003D2336" w:rsidP="008F64FA">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41463F">
        <w:rPr>
          <w:lang w:val="sr-Cyrl-RS"/>
        </w:rPr>
        <w:t xml:space="preserve">Котлин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575F11">
        <w:rPr>
          <w:lang w:val="sr-Cyrl-RS"/>
        </w:rPr>
        <w:t xml:space="preserve">Котлин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r w:rsidR="008F64FA">
        <w:rPr>
          <w:lang w:val="sr-Cyrl-RS"/>
        </w:rPr>
        <w:t xml:space="preserve"> </w:t>
      </w:r>
      <w:r w:rsidR="008A4372">
        <w:rPr>
          <w:lang w:val="sr-Cyrl-RS"/>
        </w:rPr>
        <w:t xml:space="preserve">На слици </w:t>
      </w:r>
      <w:r w:rsidR="00265DAC">
        <w:rPr>
          <w:lang w:val="sr-Cyrl-RS"/>
        </w:rPr>
        <w:t xml:space="preserve">4.3.2 </w:t>
      </w:r>
      <w:r w:rsidR="008A4372">
        <w:rPr>
          <w:lang w:val="sr-Cyrl-RS"/>
        </w:rPr>
        <w:t>се може видети директоријумска организација програмског кода серверског</w:t>
      </w:r>
      <w:r w:rsidR="00862B30">
        <w:rPr>
          <w:lang w:val="en-US"/>
        </w:rPr>
        <w:t xml:space="preserve"> </w:t>
      </w:r>
      <w:r w:rsidR="008A4372">
        <w:rPr>
          <w:lang w:val="sr-Cyrl-RS"/>
        </w:rPr>
        <w:t xml:space="preserve">дела мобилне апликације </w:t>
      </w:r>
      <w:r w:rsidR="008A4372" w:rsidRPr="00527DC6">
        <w:rPr>
          <w:i/>
          <w:iCs/>
          <w:lang w:val="en-GB"/>
        </w:rPr>
        <w:t>BarberBooker</w:t>
      </w:r>
      <w:r w:rsidR="00C65CEC">
        <w:rPr>
          <w:lang w:val="sr-Cyrl-RS"/>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51AB51B2">
            <wp:extent cx="5590847" cy="5895109"/>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52162" cy="5959760"/>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567271"/>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567327"/>
      <w:r>
        <w:rPr>
          <w:lang w:val="sr-Cyrl-RS"/>
        </w:rPr>
        <w:lastRenderedPageBreak/>
        <w:t>Најважнији</w:t>
      </w:r>
      <w:r w:rsidR="008D51D9">
        <w:rPr>
          <w:lang w:val="sr-Cyrl-RS"/>
        </w:rPr>
        <w:t xml:space="preserve"> </w:t>
      </w:r>
      <w:r w:rsidR="002736F7">
        <w:rPr>
          <w:lang w:val="sr-Cyrl-RS"/>
        </w:rPr>
        <w:t>процеси</w:t>
      </w:r>
      <w:bookmarkEnd w:id="56"/>
    </w:p>
    <w:p w14:paraId="188C61AB" w14:textId="3BD23B80" w:rsidR="00DB3140" w:rsidRPr="0040539A" w:rsidRDefault="00B34FD5" w:rsidP="00DB3140">
      <w:pPr>
        <w:pStyle w:val="Osnovnitekst"/>
        <w:rPr>
          <w:lang w:val="sr-Cyrl-RS"/>
        </w:rPr>
      </w:pPr>
      <w:r>
        <w:rPr>
          <w:lang w:val="sr-Cyrl-RS"/>
        </w:rPr>
        <w:t>Након објашњења општег функционисања целог система на високом нивоу, важно је посветити пажњу и одговарајућим техничким детаљима како би</w:t>
      </w:r>
      <w:r w:rsidR="003C5D21">
        <w:rPr>
          <w:lang w:val="sr-Cyrl-RS"/>
        </w:rPr>
        <w:t xml:space="preserve"> разумевање целе платформе било комплетно. </w:t>
      </w:r>
      <w:r w:rsidR="00DB3140">
        <w:rPr>
          <w:lang w:val="sr-Cyrl-RS"/>
        </w:rPr>
        <w:t xml:space="preserve">У овом поглављу биће детаљно обрађена имплементација најважнијих процеса који се одвијају у мобилној апликацији </w:t>
      </w:r>
      <w:r w:rsidR="00DB3140" w:rsidRPr="00DB3140">
        <w:rPr>
          <w:i/>
          <w:iCs/>
          <w:lang w:val="en-GB"/>
        </w:rPr>
        <w:t>BarberBooker</w:t>
      </w:r>
      <w:r w:rsidR="00DB3140">
        <w:rPr>
          <w:lang w:val="en-GB"/>
        </w:rPr>
        <w:t xml:space="preserve">. </w:t>
      </w:r>
      <w:r w:rsidR="00DB3140">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567328"/>
      <w:r>
        <w:rPr>
          <w:lang w:val="sr-Cyrl-RS"/>
        </w:rPr>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7597124A" w:rsidR="008A7C02" w:rsidRPr="00431ACD" w:rsidRDefault="00B53F2A" w:rsidP="008A7C02">
      <w:pPr>
        <w:pStyle w:val="SlikeTabele"/>
        <w:rPr>
          <w:lang w:val="en-US"/>
        </w:rPr>
      </w:pPr>
      <w:r>
        <w:rPr>
          <w:noProof/>
          <w:lang w:val="en-US"/>
        </w:rPr>
        <w:drawing>
          <wp:inline distT="0" distB="0" distL="0" distR="0" wp14:anchorId="3FA58A4F" wp14:editId="3C846DA5">
            <wp:extent cx="6120130" cy="2250440"/>
            <wp:effectExtent l="0" t="0" r="0" b="0"/>
            <wp:docPr id="1477528403"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28403" name="Picture 2" descr="A diagram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2250440"/>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567272"/>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611290BD" w:rsidR="00A21F2B" w:rsidRPr="00172BB9" w:rsidRDefault="00296075" w:rsidP="00A21F2B">
      <w:pPr>
        <w:pStyle w:val="SlikeTabele"/>
        <w:rPr>
          <w:lang w:val="sr-Cyrl-RS"/>
        </w:rPr>
      </w:pPr>
      <w:r>
        <w:rPr>
          <w:noProof/>
          <w:lang w:val="sr-Cyrl-RS"/>
        </w:rPr>
        <w:lastRenderedPageBreak/>
        <w:drawing>
          <wp:inline distT="0" distB="0" distL="0" distR="0" wp14:anchorId="20479634" wp14:editId="36E2F143">
            <wp:extent cx="6096285" cy="3733800"/>
            <wp:effectExtent l="0" t="0" r="0" b="0"/>
            <wp:docPr id="14170280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28085" name="Picture 1"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8337" cy="3753431"/>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567273"/>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567329"/>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4AE60CC2" w:rsidR="00E57F8C" w:rsidRDefault="003D4434" w:rsidP="00E57F8C">
      <w:pPr>
        <w:pStyle w:val="IIInivonaslova-Odeljak"/>
        <w:rPr>
          <w:lang w:val="sr-Cyrl-RS"/>
        </w:rPr>
      </w:pPr>
      <w:bookmarkStart w:id="61" w:name="_Toc212567330"/>
      <w:r>
        <w:rPr>
          <w:lang w:val="sr-Cyrl-RS"/>
        </w:rPr>
        <w:t xml:space="preserve">Обавештења у виду </w:t>
      </w:r>
      <w:r>
        <w:rPr>
          <w:lang w:val="en-GB"/>
        </w:rPr>
        <w:t>p</w:t>
      </w:r>
      <w:r w:rsidR="00044F51">
        <w:rPr>
          <w:lang w:val="en-US"/>
        </w:rPr>
        <w:t xml:space="preserve">ush </w:t>
      </w:r>
      <w:r w:rsidR="00044F51">
        <w:rPr>
          <w:lang w:val="sr-Cyrl-RS"/>
        </w:rPr>
        <w:t>нотификациј</w:t>
      </w:r>
      <w:r>
        <w:rPr>
          <w:lang w:val="sr-Cyrl-RS"/>
        </w:rPr>
        <w:t>а</w:t>
      </w:r>
      <w:r w:rsidR="00044F51">
        <w:rPr>
          <w:lang w:val="sr-Cyrl-RS"/>
        </w:rPr>
        <w:t xml:space="preserve">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sidRPr="005578CE">
        <w:rPr>
          <w:i/>
          <w:iCs/>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73B2D571" w14:textId="5B118502" w:rsidR="001C0250" w:rsidRPr="005C3C45" w:rsidRDefault="001C0250" w:rsidP="005C3C45">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6F3448">
        <w:rPr>
          <w:lang w:val="sr-Cyrl-RS"/>
        </w:rPr>
        <w:t>Т</w:t>
      </w:r>
      <w:r w:rsidR="002D6ECE">
        <w:rPr>
          <w:lang w:val="sr-Cyrl-RS"/>
        </w:rPr>
        <w:t>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r w:rsidR="005C3C45">
        <w:rPr>
          <w:lang w:val="sr-Cyrl-RS"/>
        </w:rPr>
        <w:t xml:space="preserve"> </w:t>
      </w: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567331"/>
      <w:r>
        <w:rPr>
          <w:lang w:val="sr-Cyrl-RS"/>
        </w:rPr>
        <w:t xml:space="preserve">Интеграција са </w:t>
      </w:r>
      <w:r>
        <w:rPr>
          <w:lang w:val="en-US"/>
        </w:rPr>
        <w:t>Google Calendar</w:t>
      </w:r>
      <w:bookmarkEnd w:id="62"/>
    </w:p>
    <w:p w14:paraId="4DB41890" w14:textId="247F6C24"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961B4B">
        <w:rPr>
          <w:lang w:val="sr-Cyrl-RS"/>
        </w:rPr>
        <w:t xml:space="preserve">Протокол </w:t>
      </w:r>
      <w:r w:rsidR="00AC1885" w:rsidRPr="00F17E68">
        <w:rPr>
          <w:i/>
          <w:iCs/>
          <w:lang w:val="en-US"/>
        </w:rPr>
        <w:t>Google OAuth</w:t>
      </w:r>
      <w:r w:rsidR="00AC1885">
        <w:rPr>
          <w:lang w:val="en-US"/>
        </w:rPr>
        <w:t xml:space="preserve"> 2.0</w:t>
      </w:r>
      <w:r w:rsidR="00AC1885">
        <w:rPr>
          <w:lang w:val="sr-Cyrl-RS"/>
        </w:rPr>
        <w:t xml:space="preserve">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w:t>
      </w:r>
      <w:r w:rsidR="00AC56D0">
        <w:rPr>
          <w:lang w:val="en-US"/>
        </w:rPr>
        <w:t>[26]</w:t>
      </w:r>
    </w:p>
    <w:p w14:paraId="421F2C50" w14:textId="7D055F7B"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w:t>
      </w:r>
      <w:r w:rsidR="00AC56D0">
        <w:rPr>
          <w:lang w:val="en-US"/>
        </w:rPr>
        <w:t>[26]</w:t>
      </w:r>
    </w:p>
    <w:p w14:paraId="4A79F57E" w14:textId="42C3ED14" w:rsidR="00FD7AE2" w:rsidRDefault="009D2BE0" w:rsidP="003D20B5">
      <w:pPr>
        <w:pStyle w:val="IInivonaslova-Potpoglavlje"/>
        <w:rPr>
          <w:i/>
          <w:iCs w:val="0"/>
          <w:lang w:val="sr-Cyrl-RS"/>
        </w:rPr>
      </w:pPr>
      <w:bookmarkStart w:id="64" w:name="_Toc212567332"/>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w:t>
      </w:r>
      <w:r>
        <w:rPr>
          <w:lang w:val="sr-Cyrl-RS"/>
        </w:rPr>
        <w:lastRenderedPageBreak/>
        <w:t>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567333"/>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567334"/>
      <w:r>
        <w:rPr>
          <w:lang w:val="sr-Cyrl-RS"/>
        </w:rPr>
        <w:t xml:space="preserve">Функционалности </w:t>
      </w:r>
      <w:r w:rsidR="00444EBE">
        <w:rPr>
          <w:lang w:val="sr-Cyrl-RS"/>
        </w:rPr>
        <w:t>госта</w:t>
      </w:r>
      <w:bookmarkEnd w:id="66"/>
    </w:p>
    <w:p w14:paraId="03B82096" w14:textId="2A601AC3" w:rsidR="00D65F05" w:rsidRPr="00A36440" w:rsidRDefault="006A398F" w:rsidP="00A36440">
      <w:pPr>
        <w:pStyle w:val="Osnovnitekst"/>
        <w:rPr>
          <w:lang w:val="sr-Cyrl-RS"/>
        </w:rPr>
      </w:pPr>
      <w:bookmarkStart w:id="67" w:name="_Hlk211937002"/>
      <w:r>
        <w:rPr>
          <w:lang w:val="sr-Cyrl-RS"/>
        </w:rPr>
        <w:t>У наставку ће бити објашњене све функционалности које им</w:t>
      </w:r>
      <w:r w:rsidR="00536273">
        <w:rPr>
          <w:lang w:val="sr-Cyrl-RS"/>
        </w:rPr>
        <w:t>а</w:t>
      </w:r>
      <w:r>
        <w:rPr>
          <w:lang w:val="sr-Cyrl-RS"/>
        </w:rPr>
        <w:t xml:space="preserve">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r w:rsidR="00A36440">
        <w:rPr>
          <w:lang w:val="sr-Cyrl-RS"/>
        </w:rPr>
        <w:t xml:space="preserve"> На слици 5.1.1 </w:t>
      </w:r>
      <w:r w:rsidR="00FF2820">
        <w:rPr>
          <w:lang w:val="sr-Cyrl-RS"/>
        </w:rPr>
        <w:t xml:space="preserve">приказан је </w:t>
      </w:r>
      <w:r w:rsidR="00BE5930">
        <w:rPr>
          <w:lang w:val="sr-Cyrl-RS"/>
        </w:rPr>
        <w:t>поменути дијаграм</w:t>
      </w:r>
      <w:r w:rsidR="00A36440">
        <w:rPr>
          <w:lang w:val="sr-Cyrl-RS"/>
        </w:rPr>
        <w:t>.</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49C3D931" w14:textId="18A1A963" w:rsidR="001750E2" w:rsidRPr="00F01C59" w:rsidRDefault="00165634" w:rsidP="001750E2">
      <w:pPr>
        <w:pStyle w:val="SlikeTabele"/>
        <w:rPr>
          <w:lang w:val="en-US"/>
        </w:rPr>
      </w:pPr>
      <w:bookmarkStart w:id="68" w:name="_Hlk211937108"/>
      <w:r>
        <w:rPr>
          <w:noProof/>
          <w:lang w:val="en-US"/>
        </w:rPr>
        <w:drawing>
          <wp:inline distT="0" distB="0" distL="0" distR="0" wp14:anchorId="0CEC07EB" wp14:editId="6B300464">
            <wp:extent cx="3144858" cy="2842260"/>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7642" cy="2880927"/>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567274"/>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567335"/>
      <w:bookmarkEnd w:id="68"/>
      <w:r>
        <w:rPr>
          <w:lang w:val="sr-Cyrl-RS"/>
        </w:rPr>
        <w:lastRenderedPageBreak/>
        <w:t>Функционалности клијента</w:t>
      </w:r>
      <w:bookmarkEnd w:id="70"/>
    </w:p>
    <w:p w14:paraId="5626FF60" w14:textId="788DE335" w:rsidR="00D22CBC" w:rsidRPr="00D70FE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r w:rsidR="00D70FEC">
        <w:rPr>
          <w:lang w:val="sr-Cyrl-RS"/>
        </w:rPr>
        <w:t xml:space="preserve"> На слици 5.2.1</w:t>
      </w:r>
      <w:r w:rsidR="00935A49">
        <w:rPr>
          <w:lang w:val="sr-Cyrl-RS"/>
        </w:rPr>
        <w:t xml:space="preserve"> </w:t>
      </w:r>
      <w:r w:rsidR="00D70FEC">
        <w:rPr>
          <w:lang w:val="sr-Cyrl-RS"/>
        </w:rPr>
        <w:t>се може видети</w:t>
      </w:r>
      <w:r w:rsidR="00F6203C">
        <w:rPr>
          <w:lang w:val="sr-Cyrl-RS"/>
        </w:rPr>
        <w:t xml:space="preserve"> поменути</w:t>
      </w:r>
      <w:r w:rsidR="00D70FEC">
        <w:rPr>
          <w:lang w:val="sr-Cyrl-RS"/>
        </w:rPr>
        <w:t xml:space="preserve"> дијаграм.</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20966412" w14:textId="2347296C" w:rsidR="00654FB0" w:rsidRPr="00F01C59" w:rsidRDefault="00B9228B" w:rsidP="00654FB0">
      <w:pPr>
        <w:pStyle w:val="SlikeTabele"/>
        <w:rPr>
          <w:lang w:val="en-US"/>
        </w:rPr>
      </w:pPr>
      <w:r>
        <w:rPr>
          <w:noProof/>
          <w:lang w:val="en-US"/>
        </w:rPr>
        <w:lastRenderedPageBreak/>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3" w:name="_Toc212567275"/>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3"/>
    </w:p>
    <w:p w14:paraId="73C2CDE2" w14:textId="019B4915" w:rsidR="006325E9" w:rsidRPr="006325E9" w:rsidRDefault="00D16E4E" w:rsidP="006325E9">
      <w:pPr>
        <w:pStyle w:val="IInivonaslova-Potpoglavlje"/>
      </w:pPr>
      <w:bookmarkStart w:id="74" w:name="_Toc212567336"/>
      <w:r>
        <w:rPr>
          <w:lang w:val="sr-Cyrl-RS"/>
        </w:rPr>
        <w:t>Функционалности фризерског салона</w:t>
      </w:r>
      <w:bookmarkEnd w:id="74"/>
    </w:p>
    <w:p w14:paraId="64F12451" w14:textId="5B5D3BB9" w:rsidR="00DC0DB2" w:rsidRDefault="00354A74" w:rsidP="009E72D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r w:rsidR="00D9133C">
        <w:rPr>
          <w:lang w:val="sr-Cyrl-RS"/>
        </w:rPr>
        <w:t xml:space="preserve"> На слици 5.3.1 приказан је поменути дијаграм.</w:t>
      </w:r>
    </w:p>
    <w:p w14:paraId="0D015983" w14:textId="2F8A3A73" w:rsidR="007B6551" w:rsidRDefault="007B6551" w:rsidP="00521B3D">
      <w:pPr>
        <w:pStyle w:val="Osnovnitekst"/>
        <w:rPr>
          <w:lang w:val="sr-Cyrl-RS"/>
        </w:rPr>
      </w:pPr>
      <w:r>
        <w:rPr>
          <w:lang w:val="sr-Cyrl-RS"/>
        </w:rPr>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lastRenderedPageBreak/>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5" w:name="_Toc212567276"/>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5"/>
    </w:p>
    <w:p w14:paraId="2C4A5F19" w14:textId="6B646ADB" w:rsidR="00BA5D68" w:rsidRDefault="00BA5D68" w:rsidP="00BA5D68">
      <w:pPr>
        <w:pStyle w:val="IInivonaslova-Potpoglavlje"/>
        <w:rPr>
          <w:lang w:val="sr-Cyrl-RS"/>
        </w:rPr>
      </w:pPr>
      <w:bookmarkStart w:id="76" w:name="_Toc212567337"/>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6"/>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7" w:name="_Toc212567338"/>
      <w:r>
        <w:rPr>
          <w:lang w:val="sr-Cyrl-CS"/>
        </w:rPr>
        <w:lastRenderedPageBreak/>
        <w:t>Закључак</w:t>
      </w:r>
      <w:bookmarkEnd w:id="77"/>
    </w:p>
    <w:p w14:paraId="03F9270E" w14:textId="1F12CE23" w:rsidR="00AA5D51" w:rsidRPr="00AC56D0" w:rsidRDefault="00AA5D51" w:rsidP="00AA5D51">
      <w:pPr>
        <w:pStyle w:val="Osnovnitekst"/>
        <w:rPr>
          <w:lang w:val="en-US"/>
        </w:rPr>
      </w:pPr>
      <w:r w:rsidRPr="00AA5D51">
        <w:rPr>
          <w:lang w:val="sr-Cyrl-RS"/>
        </w:rPr>
        <w:t>Допринос овог рада се може описати као успешно реализован минимално одржив производ, односно MVP (</w:t>
      </w:r>
      <w:r w:rsidRPr="00360BDB">
        <w:rPr>
          <w:i/>
          <w:iCs/>
          <w:lang w:val="sr-Cyrl-RS"/>
        </w:rPr>
        <w:t>Minimum Viable Product</w:t>
      </w:r>
      <w:r w:rsidRPr="00AA5D51">
        <w:rPr>
          <w:lang w:val="sr-Cyrl-RS"/>
        </w:rPr>
        <w:t>).</w:t>
      </w:r>
      <w:r w:rsidR="00BB777D">
        <w:rPr>
          <w:lang w:val="sr-Cyrl-RS"/>
        </w:rPr>
        <w:t xml:space="preserve"> Овакав производ</w:t>
      </w:r>
      <w:r w:rsidRPr="00AA5D51">
        <w:rPr>
          <w:lang w:val="sr-Cyrl-RS"/>
        </w:rPr>
        <w:t xml:space="preserve"> представља почетну верзију</w:t>
      </w:r>
      <w:r w:rsidR="00F76B68">
        <w:rPr>
          <w:lang w:val="sr-Cyrl-RS"/>
        </w:rPr>
        <w:t xml:space="preserve"> </w:t>
      </w:r>
      <w:r w:rsidRPr="00AA5D51">
        <w:rPr>
          <w:lang w:val="sr-Cyrl-RS"/>
        </w:rPr>
        <w:t xml:space="preserve">за чији развој је потребно уложити најмање труда и времена тако да буду имплементиране функционалности које су најважније за основно коришћење. Овакав производ се испоручује првим клијентима како би се што раније добиле повратне информације на основу којих се итеративно ради на даљим унапређењима. Један од познатих примера производа који је продаван већ као MVP јесте </w:t>
      </w:r>
      <w:r w:rsidRPr="007F6220">
        <w:rPr>
          <w:i/>
          <w:iCs/>
          <w:lang w:val="sr-Cyrl-RS"/>
        </w:rPr>
        <w:t>iPhone</w:t>
      </w:r>
      <w:r w:rsidRPr="00AA5D51">
        <w:rPr>
          <w:lang w:val="sr-Cyrl-RS"/>
        </w:rPr>
        <w:t xml:space="preserve">. </w:t>
      </w:r>
      <w:r w:rsidR="008C2CE3">
        <w:rPr>
          <w:lang w:val="sr-Cyrl-RS"/>
        </w:rPr>
        <w:t xml:space="preserve">Компанија </w:t>
      </w:r>
      <w:r w:rsidRPr="007F6220">
        <w:rPr>
          <w:i/>
          <w:iCs/>
          <w:lang w:val="sr-Cyrl-RS"/>
        </w:rPr>
        <w:t>Apple</w:t>
      </w:r>
      <w:r w:rsidRPr="00AA5D51">
        <w:rPr>
          <w:lang w:val="sr-Cyrl-RS"/>
        </w:rPr>
        <w:t xml:space="preserve"> је продав</w:t>
      </w:r>
      <w:r w:rsidR="008C2CE3">
        <w:rPr>
          <w:lang w:val="sr-Cyrl-RS"/>
        </w:rPr>
        <w:t>ала</w:t>
      </w:r>
      <w:r w:rsidRPr="00AA5D51">
        <w:rPr>
          <w:lang w:val="sr-Cyrl-RS"/>
        </w:rPr>
        <w:t xml:space="preserve"> ове телефоне иако они нису имали многе тривијалне функционалности: копирање и лепљење текста, 3G (</w:t>
      </w:r>
      <w:r w:rsidRPr="007F6220">
        <w:rPr>
          <w:i/>
          <w:iCs/>
          <w:lang w:val="sr-Cyrl-RS"/>
        </w:rPr>
        <w:t>Third Generation</w:t>
      </w:r>
      <w:r w:rsidRPr="00AA5D51">
        <w:rPr>
          <w:lang w:val="sr-Cyrl-RS"/>
        </w:rPr>
        <w:t>) интернет и електронску пошту. Овај приступ се много пута показао у пракси као далеко супериорнији од традиционалног перфекционистичког начина развоја који подразумева веома дуг период имплементације током ког клијенти немају прилику да пруже конструктивне критике произвођачима, већ им се производ испоручује тек када се уради све што је оригинално замишљено.</w:t>
      </w:r>
      <w:r w:rsidR="00AC56D0">
        <w:rPr>
          <w:lang w:val="en-US"/>
        </w:rPr>
        <w:t xml:space="preserve"> [33]</w:t>
      </w:r>
    </w:p>
    <w:p w14:paraId="4060FCA3" w14:textId="5250D7C1" w:rsidR="00E94C13" w:rsidRDefault="009946A7" w:rsidP="00A24DFE">
      <w:pPr>
        <w:pStyle w:val="Osnovnitekst"/>
        <w:rPr>
          <w:lang w:val="sr-Cyrl-RS"/>
        </w:rPr>
      </w:pPr>
      <w:r>
        <w:rPr>
          <w:lang w:val="sr-Cyrl-RS"/>
        </w:rPr>
        <w:t xml:space="preserve">Може се рећи да је исход овог рада успешан зато што </w:t>
      </w:r>
      <w:r w:rsidR="00DB09C1">
        <w:rPr>
          <w:lang w:val="sr-Cyrl-RS"/>
        </w:rPr>
        <w:t xml:space="preserve">направљени минимални одржив производ </w:t>
      </w:r>
      <w:r>
        <w:rPr>
          <w:lang w:val="sr-Cyrl-RS"/>
        </w:rPr>
        <w:t>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5D15F2">
        <w:rPr>
          <w:lang w:val="sr-Cyrl-RS"/>
        </w:rPr>
        <w:t>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6455D604"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w:t>
      </w:r>
      <w:r w:rsidR="004C7867">
        <w:rPr>
          <w:lang w:val="sr-Cyrl-RS"/>
        </w:rPr>
        <w:t xml:space="preserve"> описане у поглављу 5.4</w:t>
      </w:r>
      <w:r w:rsidR="00794A78">
        <w:rPr>
          <w:lang w:val="sr-Cyrl-RS"/>
        </w:rPr>
        <w:t xml:space="preserve">,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8" w:name="_Toc254342946"/>
      <w:bookmarkStart w:id="79" w:name="_Toc212567339"/>
      <w:r w:rsidRPr="006B315E">
        <w:rPr>
          <w:lang w:val="sr-Cyrl-CS"/>
        </w:rPr>
        <w:lastRenderedPageBreak/>
        <w:t>Литература</w:t>
      </w:r>
      <w:bookmarkEnd w:id="78"/>
      <w:bookmarkEnd w:id="79"/>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3CC431EE" w:rsidR="00EA007F" w:rsidRPr="00EA007F" w:rsidRDefault="00D64048" w:rsidP="00EA007F">
      <w:pPr>
        <w:pStyle w:val="Referenca"/>
        <w:jc w:val="left"/>
        <w:rPr>
          <w:lang w:val="sr-Cyrl-CS"/>
        </w:rPr>
      </w:pPr>
      <w:r>
        <w:rPr>
          <w:lang w:val="en-US"/>
        </w:rPr>
        <w:t xml:space="preserve">Fresha, </w:t>
      </w:r>
      <w:r w:rsidR="00157024">
        <w:rPr>
          <w:lang w:val="sr-Cyrl-RS"/>
        </w:rPr>
        <w:t>Званични веб-сајт</w:t>
      </w:r>
      <w:r w:rsidR="00EA007F">
        <w:rPr>
          <w:lang w:val="sr-Cyrl-RS"/>
        </w:rPr>
        <w:t>,</w:t>
      </w:r>
      <w:r w:rsidR="00EA007F">
        <w:rPr>
          <w:lang w:val="en-US"/>
        </w:rPr>
        <w:t xml:space="preserve"> </w:t>
      </w:r>
      <w:hyperlink r:id="rId32" w:history="1">
        <w:r w:rsidR="00AA6E64">
          <w:rPr>
            <w:rStyle w:val="Hyperlink"/>
            <w:lang w:val="sr-Cyrl-RS"/>
          </w:rPr>
          <w:t>https://www.fresha.com/</w:t>
        </w:r>
      </w:hyperlink>
      <w:r w:rsidR="00EA007F">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792AB815" w:rsidR="00984C15" w:rsidRPr="00C5244F" w:rsidRDefault="00E73B23" w:rsidP="00644398">
      <w:pPr>
        <w:pStyle w:val="Referenca"/>
        <w:jc w:val="left"/>
        <w:rPr>
          <w:lang w:val="sr-Cyrl-CS"/>
        </w:rPr>
      </w:pPr>
      <w:r>
        <w:rPr>
          <w:lang w:val="en-US"/>
        </w:rPr>
        <w:t xml:space="preserve">Google, </w:t>
      </w:r>
      <w:r w:rsidR="00984C15" w:rsidRPr="0002064F">
        <w:rPr>
          <w:i/>
          <w:iCs/>
          <w:lang w:val="en-US"/>
        </w:rPr>
        <w:t>Meet</w:t>
      </w:r>
      <w:r w:rsidR="00582BAE">
        <w:rPr>
          <w:i/>
          <w:iCs/>
          <w:lang w:val="en-US"/>
        </w:rPr>
        <w:t xml:space="preserve"> Android </w:t>
      </w:r>
      <w:r w:rsidR="00984C15" w:rsidRPr="0002064F">
        <w:rPr>
          <w:i/>
          <w:iCs/>
          <w:lang w:val="en-US"/>
        </w:rPr>
        <w:t>Studio</w:t>
      </w:r>
      <w:r w:rsidR="00984C15">
        <w:rPr>
          <w:lang w:val="en-US"/>
        </w:rPr>
        <w:t xml:space="preserve">, </w:t>
      </w:r>
      <w:hyperlink r:id="rId34" w:history="1">
        <w:r w:rsidR="00582BAE" w:rsidRPr="000C30BF">
          <w:rPr>
            <w:rStyle w:val="Hyperlink"/>
            <w:lang w:val="en-US"/>
          </w:rPr>
          <w:t>https://developer.android.com/studio/intro</w:t>
        </w:r>
      </w:hyperlink>
      <w:r w:rsidR="00984C15">
        <w:rPr>
          <w:lang w:val="en-US"/>
        </w:rPr>
        <w:t>, 20.10.2025.</w:t>
      </w:r>
    </w:p>
    <w:p w14:paraId="5DA750C5" w14:textId="44A5FA21" w:rsidR="00302FC6" w:rsidRPr="00401D70" w:rsidRDefault="00CF6E47" w:rsidP="00302FC6">
      <w:pPr>
        <w:pStyle w:val="Referenca"/>
        <w:jc w:val="left"/>
        <w:rPr>
          <w:lang w:val="sr-Cyrl-CS"/>
        </w:rPr>
      </w:pPr>
      <w:r>
        <w:rPr>
          <w:lang w:val="en-US"/>
        </w:rPr>
        <w:t xml:space="preserve">JetBrains, </w:t>
      </w:r>
      <w:r w:rsidR="00C5244F" w:rsidRPr="00C5244F">
        <w:rPr>
          <w:i/>
          <w:iCs/>
          <w:lang w:val="en-US"/>
        </w:rPr>
        <w:t>IntelliJ IDEA Overview</w:t>
      </w:r>
      <w:r w:rsidR="00C5244F">
        <w:rPr>
          <w:lang w:val="en-US"/>
        </w:rPr>
        <w:t xml:space="preserve">, </w:t>
      </w:r>
      <w:hyperlink r:id="rId35" w:history="1">
        <w:r w:rsidR="00C5244F" w:rsidRPr="00C5244F">
          <w:rPr>
            <w:rStyle w:val="Hyperlink"/>
            <w:lang w:val="en-US"/>
          </w:rPr>
          <w:t>https://www.jetbrains.com/help/idea/discover-intellij-idea.html</w:t>
        </w:r>
      </w:hyperlink>
      <w:r w:rsidR="00C5244F">
        <w:rPr>
          <w:lang w:val="en-US"/>
        </w:rPr>
        <w:t>, 20.10.2025.</w:t>
      </w:r>
    </w:p>
    <w:p w14:paraId="67738B48" w14:textId="4C113646" w:rsidR="00401D70" w:rsidRDefault="00AC56D0" w:rsidP="00401D70">
      <w:pPr>
        <w:pStyle w:val="Referenca"/>
        <w:numPr>
          <w:ilvl w:val="0"/>
          <w:numId w:val="0"/>
        </w:numPr>
        <w:ind w:left="720" w:hanging="360"/>
        <w:rPr>
          <w:lang w:val="en-US"/>
        </w:rPr>
      </w:pPr>
      <w:r>
        <w:rPr>
          <w:lang w:val="en-US"/>
        </w:rPr>
        <w:t>[9]</w:t>
      </w:r>
      <w:r w:rsidR="00401D70">
        <w:rPr>
          <w:lang w:val="en-US"/>
        </w:rPr>
        <w:t xml:space="preserve"> </w:t>
      </w:r>
      <w:r w:rsidR="008D6AFB">
        <w:rPr>
          <w:lang w:val="en-US"/>
        </w:rPr>
        <w:t xml:space="preserve">Google, </w:t>
      </w:r>
      <w:r w:rsidR="00401D70" w:rsidRPr="00401D70">
        <w:rPr>
          <w:i/>
          <w:iCs/>
          <w:lang w:val="en-US"/>
        </w:rPr>
        <w:t>Kotlin Overview</w:t>
      </w:r>
      <w:r w:rsidR="00401D70">
        <w:rPr>
          <w:lang w:val="en-US"/>
        </w:rPr>
        <w:t xml:space="preserve">, </w:t>
      </w:r>
      <w:hyperlink r:id="rId36" w:history="1">
        <w:r w:rsidR="008436E5" w:rsidRPr="000C30BF">
          <w:rPr>
            <w:rStyle w:val="Hyperlink"/>
            <w:lang w:val="en-US"/>
          </w:rPr>
          <w:t>https://developer.android.com/kotlin/overview</w:t>
        </w:r>
      </w:hyperlink>
      <w:r w:rsidR="00401D70">
        <w:rPr>
          <w:lang w:val="en-US"/>
        </w:rPr>
        <w:t>, 20.10.2025.</w:t>
      </w:r>
    </w:p>
    <w:p w14:paraId="2951CDF9" w14:textId="4B30F024" w:rsidR="00C72938" w:rsidRPr="00C72938" w:rsidRDefault="00AC56D0" w:rsidP="00401D70">
      <w:pPr>
        <w:pStyle w:val="Referenca"/>
        <w:numPr>
          <w:ilvl w:val="0"/>
          <w:numId w:val="0"/>
        </w:numPr>
        <w:ind w:left="720" w:hanging="360"/>
        <w:rPr>
          <w:lang w:val="en-US"/>
        </w:rPr>
      </w:pPr>
      <w:r>
        <w:rPr>
          <w:lang w:val="en-US"/>
        </w:rPr>
        <w:t>[10]</w:t>
      </w:r>
      <w:r w:rsidR="0035229D">
        <w:rPr>
          <w:lang w:val="en-US"/>
        </w:rPr>
        <w:t xml:space="preserve"> </w:t>
      </w:r>
      <w:r w:rsidR="00F675A8">
        <w:rPr>
          <w:lang w:val="en-US"/>
        </w:rPr>
        <w:t xml:space="preserve">Google, </w:t>
      </w:r>
      <w:r w:rsidR="00FB14AE" w:rsidRPr="00FB14AE">
        <w:rPr>
          <w:i/>
          <w:iCs/>
          <w:lang w:val="en-US"/>
        </w:rPr>
        <w:t>Android</w:t>
      </w:r>
      <w:r w:rsidR="00C72938" w:rsidRPr="00C72938">
        <w:rPr>
          <w:i/>
          <w:iCs/>
          <w:lang w:val="en-US"/>
        </w:rPr>
        <w:t>’s Kotlin-first approach</w:t>
      </w:r>
      <w:r w:rsidR="00C72938">
        <w:rPr>
          <w:lang w:val="en-US"/>
        </w:rPr>
        <w:t xml:space="preserve">, </w:t>
      </w:r>
      <w:hyperlink r:id="rId37" w:history="1">
        <w:r w:rsidR="00FB14AE" w:rsidRPr="000C30BF">
          <w:rPr>
            <w:rStyle w:val="Hyperlink"/>
            <w:lang w:val="en-US"/>
          </w:rPr>
          <w:t>https://developer.android.com/kotlin/first</w:t>
        </w:r>
      </w:hyperlink>
      <w:r w:rsidR="00CA42D0">
        <w:rPr>
          <w:lang w:val="en-US"/>
        </w:rPr>
        <w:t>, 20.10.2025.</w:t>
      </w:r>
    </w:p>
    <w:p w14:paraId="3A2A9836" w14:textId="7BEA3A78" w:rsidR="004C5DBF" w:rsidRDefault="00AC56D0" w:rsidP="004C5DBF">
      <w:pPr>
        <w:pStyle w:val="Referenca"/>
        <w:numPr>
          <w:ilvl w:val="0"/>
          <w:numId w:val="0"/>
        </w:numPr>
        <w:ind w:left="720" w:hanging="360"/>
        <w:jc w:val="left"/>
        <w:rPr>
          <w:lang w:val="sr-Cyrl-RS"/>
        </w:rPr>
      </w:pPr>
      <w:r>
        <w:rPr>
          <w:lang w:val="en-US"/>
        </w:rPr>
        <w:t>[11]</w:t>
      </w:r>
      <w:r w:rsidR="004C5DBF">
        <w:rPr>
          <w:lang w:val="en-US"/>
        </w:rPr>
        <w:t xml:space="preserve"> </w:t>
      </w:r>
      <w:r w:rsidR="00774780">
        <w:rPr>
          <w:lang w:val="en-US"/>
        </w:rPr>
        <w:t xml:space="preserve">JetBrains, </w:t>
      </w:r>
      <w:r w:rsidR="004C5DBF" w:rsidRPr="004C5DBF">
        <w:rPr>
          <w:i/>
          <w:iCs/>
          <w:lang w:val="en-US"/>
        </w:rPr>
        <w:t>Asynchronous Programming Techniques</w:t>
      </w:r>
      <w:r w:rsidR="004C5DBF">
        <w:rPr>
          <w:lang w:val="en-US"/>
        </w:rPr>
        <w:t xml:space="preserve">, </w:t>
      </w:r>
      <w:hyperlink r:id="rId38" w:history="1">
        <w:r w:rsidR="004C5DBF" w:rsidRPr="004C5DBF">
          <w:rPr>
            <w:rStyle w:val="Hyperlink"/>
            <w:lang w:val="en-US"/>
          </w:rPr>
          <w:t>https://kotlinlang.org/docs/async-programming.html</w:t>
        </w:r>
      </w:hyperlink>
      <w:r w:rsidR="004C5DBF">
        <w:rPr>
          <w:lang w:val="en-US"/>
        </w:rPr>
        <w:t>, 20.10.2025.</w:t>
      </w:r>
    </w:p>
    <w:p w14:paraId="402C83AE" w14:textId="1C7A63A9" w:rsidR="00BA4B8D" w:rsidRDefault="00AC56D0" w:rsidP="004C5DBF">
      <w:pPr>
        <w:pStyle w:val="Referenca"/>
        <w:numPr>
          <w:ilvl w:val="0"/>
          <w:numId w:val="0"/>
        </w:numPr>
        <w:ind w:left="720" w:hanging="360"/>
        <w:jc w:val="left"/>
        <w:rPr>
          <w:lang w:val="en-US"/>
        </w:rPr>
      </w:pPr>
      <w:r>
        <w:rPr>
          <w:lang w:val="en-US"/>
        </w:rPr>
        <w:t>[12]</w:t>
      </w:r>
      <w:r w:rsidR="00BA4B8D">
        <w:rPr>
          <w:lang w:val="en-US"/>
        </w:rPr>
        <w:t xml:space="preserve"> </w:t>
      </w:r>
      <w:r w:rsidR="007A65E4">
        <w:rPr>
          <w:lang w:val="en-US"/>
        </w:rPr>
        <w:t xml:space="preserve">JetBrains, </w:t>
      </w:r>
      <w:r w:rsidR="00BA4B8D" w:rsidRPr="00BA4B8D">
        <w:rPr>
          <w:i/>
          <w:iCs/>
          <w:lang w:val="en-US"/>
        </w:rPr>
        <w:t>Coroutines</w:t>
      </w:r>
      <w:r w:rsidR="00BA4B8D">
        <w:rPr>
          <w:lang w:val="en-US"/>
        </w:rPr>
        <w:t xml:space="preserve">, </w:t>
      </w:r>
      <w:hyperlink r:id="rId39" w:history="1">
        <w:r w:rsidR="00BA4B8D" w:rsidRPr="00BA4B8D">
          <w:rPr>
            <w:rStyle w:val="Hyperlink"/>
            <w:lang w:val="en-US"/>
          </w:rPr>
          <w:t>https://kotlinlang.org/docs/coroutines-overview.html</w:t>
        </w:r>
      </w:hyperlink>
      <w:r w:rsidR="00BA4B8D">
        <w:rPr>
          <w:lang w:val="en-US"/>
        </w:rPr>
        <w:t>, 20.10.2025.</w:t>
      </w:r>
    </w:p>
    <w:p w14:paraId="3A2A3AFF" w14:textId="1BF73923" w:rsidR="00082325" w:rsidRDefault="00AC56D0" w:rsidP="004C5DBF">
      <w:pPr>
        <w:pStyle w:val="Referenca"/>
        <w:numPr>
          <w:ilvl w:val="0"/>
          <w:numId w:val="0"/>
        </w:numPr>
        <w:ind w:left="720" w:hanging="360"/>
        <w:jc w:val="left"/>
        <w:rPr>
          <w:lang w:val="en-US"/>
        </w:rPr>
      </w:pPr>
      <w:r>
        <w:rPr>
          <w:lang w:val="en-US"/>
        </w:rPr>
        <w:t>[13]</w:t>
      </w:r>
      <w:r w:rsidR="00082325">
        <w:rPr>
          <w:lang w:val="en-US"/>
        </w:rPr>
        <w:t xml:space="preserve"> </w:t>
      </w:r>
      <w:r w:rsidR="007A65E4">
        <w:rPr>
          <w:lang w:val="en-US"/>
        </w:rPr>
        <w:t xml:space="preserve">Google, </w:t>
      </w:r>
      <w:r w:rsidR="00082325" w:rsidRPr="00082325">
        <w:rPr>
          <w:i/>
          <w:iCs/>
          <w:lang w:val="en-US"/>
        </w:rPr>
        <w:t>Use a Bill of Materials</w:t>
      </w:r>
      <w:r w:rsidR="00082325">
        <w:rPr>
          <w:lang w:val="en-US"/>
        </w:rPr>
        <w:t xml:space="preserve">, </w:t>
      </w:r>
      <w:hyperlink r:id="rId40" w:history="1">
        <w:r w:rsidR="00DC4ADC" w:rsidRPr="000C30BF">
          <w:rPr>
            <w:rStyle w:val="Hyperlink"/>
            <w:lang w:val="en-US"/>
          </w:rPr>
          <w:t>https://developer.android.com/develop/ui/compose/bom</w:t>
        </w:r>
      </w:hyperlink>
      <w:r w:rsidR="00160657">
        <w:rPr>
          <w:lang w:val="en-US"/>
        </w:rPr>
        <w:t>, 20.10.2025.</w:t>
      </w:r>
    </w:p>
    <w:p w14:paraId="673683F0" w14:textId="6472C124" w:rsidR="003D5270" w:rsidRDefault="00AC56D0" w:rsidP="004C5DBF">
      <w:pPr>
        <w:pStyle w:val="Referenca"/>
        <w:numPr>
          <w:ilvl w:val="0"/>
          <w:numId w:val="0"/>
        </w:numPr>
        <w:ind w:left="720" w:hanging="360"/>
        <w:jc w:val="left"/>
        <w:rPr>
          <w:lang w:val="en-US"/>
        </w:rPr>
      </w:pPr>
      <w:r>
        <w:rPr>
          <w:lang w:val="en-US"/>
        </w:rPr>
        <w:t>[14]</w:t>
      </w:r>
      <w:r w:rsidR="003D5270">
        <w:rPr>
          <w:lang w:val="en-US"/>
        </w:rPr>
        <w:t xml:space="preserve"> </w:t>
      </w:r>
      <w:r w:rsidR="00154F0D">
        <w:rPr>
          <w:lang w:val="en-US"/>
        </w:rPr>
        <w:t xml:space="preserve">Google, </w:t>
      </w:r>
      <w:r w:rsidR="003D5270" w:rsidRPr="003D5270">
        <w:rPr>
          <w:i/>
          <w:iCs/>
          <w:lang w:val="en-US"/>
        </w:rPr>
        <w:t>Handling lifecycles with lifecycle-aware components</w:t>
      </w:r>
      <w:r w:rsidR="003D5270">
        <w:rPr>
          <w:lang w:val="en-US"/>
        </w:rPr>
        <w:t xml:space="preserve">, </w:t>
      </w:r>
      <w:hyperlink r:id="rId41" w:history="1">
        <w:r w:rsidR="003D5270" w:rsidRPr="003D5270">
          <w:rPr>
            <w:rStyle w:val="Hyperlink"/>
            <w:lang w:val="en-US"/>
          </w:rPr>
          <w:t>https://developer.</w:t>
        </w:r>
        <w:r w:rsidR="00DC4ADC" w:rsidRPr="00DC4ADC">
          <w:t xml:space="preserve"> </w:t>
        </w:r>
        <w:r w:rsidR="00DC4ADC" w:rsidRPr="00DC4ADC">
          <w:rPr>
            <w:rStyle w:val="Hyperlink"/>
            <w:lang w:val="en-US"/>
          </w:rPr>
          <w:t>android</w:t>
        </w:r>
        <w:r w:rsidR="003D5270" w:rsidRPr="003D5270">
          <w:rPr>
            <w:rStyle w:val="Hyperlink"/>
            <w:lang w:val="en-US"/>
          </w:rPr>
          <w:t>.com/topic/libraries/architecture/lifecycle</w:t>
        </w:r>
      </w:hyperlink>
      <w:r w:rsidR="003D5270">
        <w:rPr>
          <w:lang w:val="en-US"/>
        </w:rPr>
        <w:t>, 20.10.2025.</w:t>
      </w:r>
    </w:p>
    <w:p w14:paraId="6DDDBA4D" w14:textId="77F36574" w:rsidR="0080529C" w:rsidRDefault="00AC56D0" w:rsidP="004C5DBF">
      <w:pPr>
        <w:pStyle w:val="Referenca"/>
        <w:numPr>
          <w:ilvl w:val="0"/>
          <w:numId w:val="0"/>
        </w:numPr>
        <w:ind w:left="720" w:hanging="360"/>
        <w:jc w:val="left"/>
        <w:rPr>
          <w:lang w:val="sr-Cyrl-RS"/>
        </w:rPr>
      </w:pPr>
      <w:r>
        <w:rPr>
          <w:lang w:val="en-US"/>
        </w:rPr>
        <w:t>[15]</w:t>
      </w:r>
      <w:r w:rsidR="0080529C">
        <w:rPr>
          <w:lang w:val="en-US"/>
        </w:rPr>
        <w:t xml:space="preserve"> </w:t>
      </w:r>
      <w:r w:rsidR="00A90860">
        <w:rPr>
          <w:lang w:val="en-US"/>
        </w:rPr>
        <w:t xml:space="preserve">Google, </w:t>
      </w:r>
      <w:r w:rsidR="0080529C" w:rsidRPr="00EA1C16">
        <w:rPr>
          <w:i/>
          <w:iCs/>
          <w:lang w:val="en-US"/>
        </w:rPr>
        <w:t>ViewModel Overview</w:t>
      </w:r>
      <w:r w:rsidR="0080529C">
        <w:rPr>
          <w:lang w:val="en-US"/>
        </w:rPr>
        <w:t xml:space="preserve">, </w:t>
      </w:r>
      <w:hyperlink r:id="rId42" w:history="1">
        <w:r w:rsidR="0080529C" w:rsidRPr="0080529C">
          <w:rPr>
            <w:rStyle w:val="Hyperlink"/>
            <w:lang w:val="en-US"/>
          </w:rPr>
          <w:t>https://developer.</w:t>
        </w:r>
        <w:r w:rsidR="00DC4ADC" w:rsidRPr="00DC4ADC">
          <w:t xml:space="preserve"> </w:t>
        </w:r>
        <w:r w:rsidR="00DC4ADC" w:rsidRPr="00DC4ADC">
          <w:rPr>
            <w:rStyle w:val="Hyperlink"/>
            <w:lang w:val="en-US"/>
          </w:rPr>
          <w:t>android</w:t>
        </w:r>
        <w:r w:rsidR="0080529C" w:rsidRPr="0080529C">
          <w:rPr>
            <w:rStyle w:val="Hyperlink"/>
            <w:lang w:val="en-US"/>
          </w:rPr>
          <w:t>.com/topic/libraries/architecture/viewmodel</w:t>
        </w:r>
      </w:hyperlink>
      <w:r w:rsidR="0080529C">
        <w:rPr>
          <w:lang w:val="en-US"/>
        </w:rPr>
        <w:t>, 20.10.2025.</w:t>
      </w:r>
    </w:p>
    <w:p w14:paraId="4D9293A5" w14:textId="6B04BE77" w:rsidR="005F6269" w:rsidRDefault="00AC56D0" w:rsidP="004C5DBF">
      <w:pPr>
        <w:pStyle w:val="Referenca"/>
        <w:numPr>
          <w:ilvl w:val="0"/>
          <w:numId w:val="0"/>
        </w:numPr>
        <w:ind w:left="720" w:hanging="360"/>
        <w:jc w:val="left"/>
        <w:rPr>
          <w:lang w:val="en-US"/>
        </w:rPr>
      </w:pPr>
      <w:r>
        <w:rPr>
          <w:lang w:val="en-US"/>
        </w:rPr>
        <w:t>[16]</w:t>
      </w:r>
      <w:r w:rsidR="005F6269">
        <w:rPr>
          <w:lang w:val="en-US"/>
        </w:rPr>
        <w:t xml:space="preserve"> </w:t>
      </w:r>
      <w:r w:rsidR="00750C92">
        <w:rPr>
          <w:lang w:val="en-US"/>
        </w:rPr>
        <w:t xml:space="preserve">Google, </w:t>
      </w:r>
      <w:r w:rsidR="005F6269" w:rsidRPr="005F6269">
        <w:rPr>
          <w:i/>
          <w:iCs/>
          <w:lang w:val="en-US"/>
        </w:rPr>
        <w:t>Navigation</w:t>
      </w:r>
      <w:r w:rsidR="005F6269">
        <w:rPr>
          <w:lang w:val="en-US"/>
        </w:rPr>
        <w:t xml:space="preserve">, </w:t>
      </w:r>
      <w:hyperlink r:id="rId43" w:history="1">
        <w:r w:rsidR="00F206B4" w:rsidRPr="000C30BF">
          <w:rPr>
            <w:rStyle w:val="Hyperlink"/>
            <w:lang w:val="en-US"/>
          </w:rPr>
          <w:t>https://developer.android.com/guide/navigation</w:t>
        </w:r>
      </w:hyperlink>
      <w:r w:rsidR="005F6269">
        <w:rPr>
          <w:lang w:val="en-US"/>
        </w:rPr>
        <w:t>, 20.10.2025.</w:t>
      </w:r>
    </w:p>
    <w:p w14:paraId="7DDDE2AF" w14:textId="5D46E9C0" w:rsidR="00F466AC" w:rsidRDefault="00AC56D0" w:rsidP="004C5DBF">
      <w:pPr>
        <w:pStyle w:val="Referenca"/>
        <w:numPr>
          <w:ilvl w:val="0"/>
          <w:numId w:val="0"/>
        </w:numPr>
        <w:ind w:left="720" w:hanging="360"/>
        <w:jc w:val="left"/>
        <w:rPr>
          <w:lang w:val="en-US"/>
        </w:rPr>
      </w:pPr>
      <w:r>
        <w:rPr>
          <w:lang w:val="en-US"/>
        </w:rPr>
        <w:t>[17]</w:t>
      </w:r>
      <w:r w:rsidR="00F466AC">
        <w:rPr>
          <w:lang w:val="en-US"/>
        </w:rPr>
        <w:t xml:space="preserve"> </w:t>
      </w:r>
      <w:r w:rsidR="00C94F90">
        <w:rPr>
          <w:lang w:val="en-US"/>
        </w:rPr>
        <w:t xml:space="preserve">Google, </w:t>
      </w:r>
      <w:r w:rsidR="00F466AC" w:rsidRPr="00923EEC">
        <w:rPr>
          <w:i/>
          <w:iCs/>
          <w:lang w:val="en-US"/>
        </w:rPr>
        <w:t>Dependency Injection i</w:t>
      </w:r>
      <w:r w:rsidR="00F206B4">
        <w:rPr>
          <w:i/>
          <w:iCs/>
          <w:lang w:val="en-US"/>
        </w:rPr>
        <w:t>n Android</w:t>
      </w:r>
      <w:r w:rsidR="00F466AC">
        <w:rPr>
          <w:lang w:val="en-US"/>
        </w:rPr>
        <w:t xml:space="preserve">, </w:t>
      </w:r>
      <w:hyperlink r:id="rId44" w:history="1">
        <w:r w:rsidR="00757F1B" w:rsidRPr="000C30BF">
          <w:rPr>
            <w:rStyle w:val="Hyperlink"/>
            <w:lang w:val="en-US"/>
          </w:rPr>
          <w:t>https://developer.android.com/training/dependency-injection</w:t>
        </w:r>
      </w:hyperlink>
      <w:r w:rsidR="00F466AC">
        <w:rPr>
          <w:lang w:val="en-US"/>
        </w:rPr>
        <w:t>, 20.10.2025.</w:t>
      </w:r>
    </w:p>
    <w:p w14:paraId="08E73951" w14:textId="346DD545" w:rsidR="005D0595" w:rsidRDefault="00AC56D0" w:rsidP="004C5DBF">
      <w:pPr>
        <w:pStyle w:val="Referenca"/>
        <w:numPr>
          <w:ilvl w:val="0"/>
          <w:numId w:val="0"/>
        </w:numPr>
        <w:ind w:left="720" w:hanging="360"/>
        <w:jc w:val="left"/>
        <w:rPr>
          <w:lang w:val="sr-Cyrl-RS"/>
        </w:rPr>
      </w:pPr>
      <w:r>
        <w:rPr>
          <w:lang w:val="en-US"/>
        </w:rPr>
        <w:t>[18]</w:t>
      </w:r>
      <w:r w:rsidR="005D0595">
        <w:rPr>
          <w:lang w:val="en-US"/>
        </w:rPr>
        <w:t xml:space="preserve"> </w:t>
      </w:r>
      <w:r w:rsidR="005D1B31">
        <w:rPr>
          <w:lang w:val="en-US"/>
        </w:rPr>
        <w:t xml:space="preserve">Google, </w:t>
      </w:r>
      <w:r w:rsidR="005D0595" w:rsidRPr="0065031D">
        <w:rPr>
          <w:i/>
          <w:iCs/>
          <w:lang w:val="en-US"/>
        </w:rPr>
        <w:t>Dependency Injection with Hilt</w:t>
      </w:r>
      <w:r w:rsidR="005D0595">
        <w:rPr>
          <w:lang w:val="en-US"/>
        </w:rPr>
        <w:t xml:space="preserve">, </w:t>
      </w:r>
      <w:hyperlink r:id="rId45" w:history="1">
        <w:r w:rsidR="003C2F23">
          <w:rPr>
            <w:rStyle w:val="Hyperlink"/>
            <w:lang w:val="en-US"/>
          </w:rPr>
          <w:t>https://developer.android.com/training/dependency-injection/hilt-android</w:t>
        </w:r>
      </w:hyperlink>
      <w:r w:rsidR="005D0595">
        <w:rPr>
          <w:lang w:val="en-US"/>
        </w:rPr>
        <w:t xml:space="preserve"> , 20.10.2025.</w:t>
      </w:r>
    </w:p>
    <w:p w14:paraId="728B04C3" w14:textId="704544EE" w:rsidR="00927C34" w:rsidRDefault="00AC56D0" w:rsidP="004C5DBF">
      <w:pPr>
        <w:pStyle w:val="Referenca"/>
        <w:numPr>
          <w:ilvl w:val="0"/>
          <w:numId w:val="0"/>
        </w:numPr>
        <w:ind w:left="720" w:hanging="360"/>
        <w:jc w:val="left"/>
        <w:rPr>
          <w:lang w:val="sr-Cyrl-RS"/>
        </w:rPr>
      </w:pPr>
      <w:r>
        <w:rPr>
          <w:lang w:val="en-US"/>
        </w:rPr>
        <w:t>[19]</w:t>
      </w:r>
      <w:r w:rsidR="00927C34">
        <w:rPr>
          <w:lang w:val="en-US"/>
        </w:rPr>
        <w:t xml:space="preserve"> </w:t>
      </w:r>
      <w:r w:rsidR="005D3730">
        <w:rPr>
          <w:lang w:val="en-US"/>
        </w:rPr>
        <w:t xml:space="preserve">Digma.ai, </w:t>
      </w:r>
      <w:r w:rsidR="00927C34" w:rsidRPr="002A093A">
        <w:rPr>
          <w:i/>
          <w:iCs/>
          <w:lang w:val="en-US"/>
        </w:rPr>
        <w:t>Ktor vs. Spring Boot: 5 Key Differences for Kotlin Devs</w:t>
      </w:r>
      <w:r w:rsidR="00927C34">
        <w:rPr>
          <w:lang w:val="en-US"/>
        </w:rPr>
        <w:t xml:space="preserve">, </w:t>
      </w:r>
      <w:hyperlink r:id="rId46" w:history="1">
        <w:r w:rsidR="00927C34" w:rsidRPr="00927C34">
          <w:rPr>
            <w:rStyle w:val="Hyperlink"/>
            <w:lang w:val="en-US"/>
          </w:rPr>
          <w:t>https://digma.ai/ktor-vs-spring-boot-5-key-differences-for-kotlin-devs/</w:t>
        </w:r>
      </w:hyperlink>
      <w:r w:rsidR="00927C34">
        <w:rPr>
          <w:lang w:val="en-US"/>
        </w:rPr>
        <w:t>, 20.10.2025.</w:t>
      </w:r>
    </w:p>
    <w:p w14:paraId="74A1D87B" w14:textId="44B99A98" w:rsidR="00EE2FA4" w:rsidRDefault="00AC56D0" w:rsidP="004C5DBF">
      <w:pPr>
        <w:pStyle w:val="Referenca"/>
        <w:numPr>
          <w:ilvl w:val="0"/>
          <w:numId w:val="0"/>
        </w:numPr>
        <w:ind w:left="720" w:hanging="360"/>
        <w:jc w:val="left"/>
        <w:rPr>
          <w:lang w:val="en-US"/>
        </w:rPr>
      </w:pPr>
      <w:r>
        <w:rPr>
          <w:lang w:val="en-US"/>
        </w:rPr>
        <w:lastRenderedPageBreak/>
        <w:t>[20]</w:t>
      </w:r>
      <w:r w:rsidR="00EE2FA4">
        <w:rPr>
          <w:lang w:val="en-US"/>
        </w:rPr>
        <w:t xml:space="preserve"> </w:t>
      </w:r>
      <w:r w:rsidR="00323AEB">
        <w:rPr>
          <w:lang w:val="en-US"/>
        </w:rPr>
        <w:t xml:space="preserve">Oracle, </w:t>
      </w:r>
      <w:r w:rsidR="00EE2FA4" w:rsidRPr="00EE2FA4">
        <w:rPr>
          <w:i/>
          <w:iCs/>
          <w:lang w:val="en-US"/>
        </w:rPr>
        <w:t>MySQL: Understanding What It Is and How It’s Used</w:t>
      </w:r>
      <w:r w:rsidR="00EE2FA4">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1C10F64A" w:rsidR="0033056E" w:rsidRDefault="00AC56D0" w:rsidP="004C5DBF">
      <w:pPr>
        <w:pStyle w:val="Referenca"/>
        <w:numPr>
          <w:ilvl w:val="0"/>
          <w:numId w:val="0"/>
        </w:numPr>
        <w:ind w:left="720" w:hanging="360"/>
        <w:jc w:val="left"/>
        <w:rPr>
          <w:lang w:val="sr-Cyrl-RS"/>
        </w:rPr>
      </w:pPr>
      <w:r>
        <w:rPr>
          <w:lang w:val="en-US"/>
        </w:rPr>
        <w:t>[21]</w:t>
      </w:r>
      <w:r w:rsidR="0033056E">
        <w:rPr>
          <w:lang w:val="en-US"/>
        </w:rPr>
        <w:t xml:space="preserve"> </w:t>
      </w:r>
      <w:r w:rsidR="00871E8D">
        <w:rPr>
          <w:lang w:val="en-US"/>
        </w:rPr>
        <w:t xml:space="preserve">Oracle,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1600148F" w:rsidR="00460A0E" w:rsidRDefault="00AC56D0" w:rsidP="004C5DBF">
      <w:pPr>
        <w:pStyle w:val="Referenca"/>
        <w:numPr>
          <w:ilvl w:val="0"/>
          <w:numId w:val="0"/>
        </w:numPr>
        <w:ind w:left="720" w:hanging="360"/>
        <w:jc w:val="left"/>
        <w:rPr>
          <w:lang w:val="en-US"/>
        </w:rPr>
      </w:pPr>
      <w:r>
        <w:rPr>
          <w:lang w:val="en-US"/>
        </w:rPr>
        <w:t>[22]</w:t>
      </w:r>
      <w:r w:rsidR="00460A0E">
        <w:rPr>
          <w:lang w:val="en-US"/>
        </w:rPr>
        <w:t xml:space="preserve"> </w:t>
      </w:r>
      <w:r w:rsidR="00871E8D">
        <w:rPr>
          <w:lang w:val="en-US"/>
        </w:rPr>
        <w:t xml:space="preserve">Oracle, </w:t>
      </w:r>
      <w:r w:rsidR="00460A0E" w:rsidRPr="00460A0E">
        <w:rPr>
          <w:i/>
          <w:iCs/>
          <w:lang w:val="en-US"/>
        </w:rPr>
        <w:t xml:space="preserve">Java SE Technologies </w:t>
      </w:r>
      <w:r w:rsidR="00460A0E">
        <w:rPr>
          <w:i/>
          <w:iCs/>
          <w:lang w:val="en-US"/>
        </w:rPr>
        <w:t>–</w:t>
      </w:r>
      <w:r w:rsidR="00460A0E" w:rsidRPr="00460A0E">
        <w:rPr>
          <w:i/>
          <w:iCs/>
          <w:lang w:val="en-US"/>
        </w:rPr>
        <w:t xml:space="preserve"> Database</w:t>
      </w:r>
      <w:r w:rsidR="00460A0E">
        <w:rPr>
          <w:lang w:val="en-US"/>
        </w:rPr>
        <w:t xml:space="preserve">, </w:t>
      </w:r>
      <w:hyperlink r:id="rId49" w:history="1">
        <w:r w:rsidR="00460A0E" w:rsidRPr="00460A0E">
          <w:rPr>
            <w:rStyle w:val="Hyperlink"/>
            <w:lang w:val="en-US"/>
          </w:rPr>
          <w:t>https://www.oracle.com/java/technologies/javase/javase-tech-database.html</w:t>
        </w:r>
      </w:hyperlink>
      <w:r w:rsidR="00460A0E">
        <w:rPr>
          <w:lang w:val="en-US"/>
        </w:rPr>
        <w:t>, 20.10.2025.</w:t>
      </w:r>
    </w:p>
    <w:p w14:paraId="5A7FEEF3" w14:textId="56B353B5" w:rsidR="00FC00E3" w:rsidRDefault="00AC56D0" w:rsidP="004C5DBF">
      <w:pPr>
        <w:pStyle w:val="Referenca"/>
        <w:numPr>
          <w:ilvl w:val="0"/>
          <w:numId w:val="0"/>
        </w:numPr>
        <w:ind w:left="720" w:hanging="360"/>
        <w:jc w:val="left"/>
        <w:rPr>
          <w:lang w:val="sr-Cyrl-RS"/>
        </w:rPr>
      </w:pPr>
      <w:r>
        <w:rPr>
          <w:lang w:val="en-US"/>
        </w:rPr>
        <w:t>[23]</w:t>
      </w:r>
      <w:r w:rsidR="00FC00E3">
        <w:rPr>
          <w:lang w:val="en-US"/>
        </w:rPr>
        <w:t xml:space="preserve"> </w:t>
      </w:r>
      <w:r w:rsidR="00C234A8" w:rsidRPr="00C234A8">
        <w:rPr>
          <w:lang w:val="en-GB"/>
        </w:rPr>
        <w:t>Brett Wooldridge</w:t>
      </w:r>
      <w:r w:rsidR="00C234A8">
        <w:rPr>
          <w:lang w:val="en-GB"/>
        </w:rPr>
        <w:t xml:space="preserve">, </w:t>
      </w:r>
      <w:r w:rsidR="00FC00E3" w:rsidRPr="00AC4A54">
        <w:rPr>
          <w:i/>
          <w:iCs/>
          <w:lang w:val="en-US"/>
        </w:rPr>
        <w:t>Down the Rabbit Hole</w:t>
      </w:r>
      <w:r w:rsidR="00FC00E3">
        <w:rPr>
          <w:lang w:val="en-US"/>
        </w:rPr>
        <w:t xml:space="preserve">, </w:t>
      </w:r>
      <w:hyperlink r:id="rId50" w:history="1">
        <w:r w:rsidR="00FC00E3" w:rsidRPr="00FC00E3">
          <w:rPr>
            <w:rStyle w:val="Hyperlink"/>
            <w:lang w:val="en-US"/>
          </w:rPr>
          <w:t>https://github.com/brettwooldridge/HikariCP/wiki/Down-the-Rabbit-Hole</w:t>
        </w:r>
      </w:hyperlink>
      <w:r w:rsidR="00FC00E3">
        <w:rPr>
          <w:lang w:val="en-US"/>
        </w:rPr>
        <w:t>, 20.10.2025.</w:t>
      </w:r>
    </w:p>
    <w:p w14:paraId="40211D20" w14:textId="4CE1932F" w:rsidR="003F29D6" w:rsidRDefault="00AC56D0" w:rsidP="004C5DBF">
      <w:pPr>
        <w:pStyle w:val="Referenca"/>
        <w:numPr>
          <w:ilvl w:val="0"/>
          <w:numId w:val="0"/>
        </w:numPr>
        <w:ind w:left="720" w:hanging="360"/>
        <w:jc w:val="left"/>
        <w:rPr>
          <w:lang w:val="sr-Cyrl-RS"/>
        </w:rPr>
      </w:pPr>
      <w:r>
        <w:rPr>
          <w:lang w:val="en-US"/>
        </w:rPr>
        <w:t>[24]</w:t>
      </w:r>
      <w:r w:rsidR="003F29D6">
        <w:rPr>
          <w:lang w:val="en-US"/>
        </w:rPr>
        <w:t xml:space="preserve"> </w:t>
      </w:r>
      <w:r w:rsidR="00AD176D">
        <w:rPr>
          <w:lang w:val="en-US"/>
        </w:rPr>
        <w:t xml:space="preserve">JWT.io, </w:t>
      </w:r>
      <w:r w:rsidR="003F29D6" w:rsidRPr="00933EED">
        <w:rPr>
          <w:i/>
          <w:iCs/>
          <w:lang w:val="en-US"/>
        </w:rPr>
        <w:t>Introduction to JSON Web Tokens</w:t>
      </w:r>
      <w:r w:rsidR="003F29D6">
        <w:rPr>
          <w:lang w:val="en-US"/>
        </w:rPr>
        <w:t xml:space="preserve">, </w:t>
      </w:r>
      <w:hyperlink r:id="rId51" w:history="1">
        <w:r w:rsidR="003F29D6" w:rsidRPr="003F29D6">
          <w:rPr>
            <w:rStyle w:val="Hyperlink"/>
            <w:lang w:val="en-US"/>
          </w:rPr>
          <w:t>https://www.jwt.io/introduction</w:t>
        </w:r>
      </w:hyperlink>
      <w:r w:rsidR="003F29D6">
        <w:rPr>
          <w:lang w:val="en-US"/>
        </w:rPr>
        <w:t>, 20.10.2025.</w:t>
      </w:r>
    </w:p>
    <w:p w14:paraId="1D53BD6A" w14:textId="7B5DF81E" w:rsidR="00C8065E" w:rsidRPr="00B523B4" w:rsidRDefault="00AC56D0" w:rsidP="00B523B4">
      <w:pPr>
        <w:pStyle w:val="Referenca"/>
        <w:numPr>
          <w:ilvl w:val="0"/>
          <w:numId w:val="0"/>
        </w:numPr>
        <w:ind w:left="720" w:hanging="360"/>
        <w:jc w:val="left"/>
        <w:rPr>
          <w:lang w:val="en-US"/>
        </w:rPr>
      </w:pPr>
      <w:r>
        <w:rPr>
          <w:lang w:val="en-US"/>
        </w:rPr>
        <w:t>[25]</w:t>
      </w:r>
      <w:r w:rsidR="002D0AE1">
        <w:rPr>
          <w:lang w:val="en-US"/>
        </w:rPr>
        <w:t xml:space="preserve"> </w:t>
      </w:r>
      <w:r w:rsidR="00500240">
        <w:rPr>
          <w:lang w:val="en-US"/>
        </w:rPr>
        <w:t xml:space="preserve">Google Firebase, </w:t>
      </w:r>
      <w:r w:rsidR="002D0AE1" w:rsidRPr="002D0AE1">
        <w:rPr>
          <w:i/>
          <w:iCs/>
          <w:lang w:val="en-US"/>
        </w:rPr>
        <w:t>Firebase Cloud Messaging</w:t>
      </w:r>
      <w:r w:rsidR="002D0AE1">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544116E2" w:rsidR="002D399A" w:rsidRDefault="00AC56D0" w:rsidP="004C5DBF">
      <w:pPr>
        <w:pStyle w:val="Referenca"/>
        <w:numPr>
          <w:ilvl w:val="0"/>
          <w:numId w:val="0"/>
        </w:numPr>
        <w:ind w:left="720" w:hanging="360"/>
        <w:jc w:val="left"/>
        <w:rPr>
          <w:lang w:val="en-US"/>
        </w:rPr>
      </w:pPr>
      <w:r>
        <w:rPr>
          <w:lang w:val="en-US"/>
        </w:rPr>
        <w:t>[26]</w:t>
      </w:r>
      <w:r w:rsidR="002D399A">
        <w:rPr>
          <w:lang w:val="en-US"/>
        </w:rPr>
        <w:t xml:space="preserve"> </w:t>
      </w:r>
      <w:r w:rsidR="00573180">
        <w:rPr>
          <w:lang w:val="en-US"/>
        </w:rPr>
        <w:t xml:space="preserve">Docker, </w:t>
      </w:r>
      <w:r w:rsidR="002D399A" w:rsidRPr="0026263F">
        <w:rPr>
          <w:i/>
          <w:iCs/>
          <w:lang w:val="en-US"/>
        </w:rPr>
        <w:t>What is Docker?</w:t>
      </w:r>
      <w:r w:rsidR="002D399A">
        <w:rPr>
          <w:lang w:val="en-US"/>
        </w:rPr>
        <w:t xml:space="preserve">, </w:t>
      </w:r>
      <w:hyperlink r:id="rId53" w:history="1">
        <w:r w:rsidR="002D399A" w:rsidRPr="002D399A">
          <w:rPr>
            <w:rStyle w:val="Hyperlink"/>
            <w:lang w:val="en-US"/>
          </w:rPr>
          <w:t>https://docs.docker.com/get-started/docker-overview/</w:t>
        </w:r>
      </w:hyperlink>
      <w:r w:rsidR="002D399A">
        <w:rPr>
          <w:lang w:val="en-US"/>
        </w:rPr>
        <w:t>, 20.10.2025.</w:t>
      </w:r>
    </w:p>
    <w:p w14:paraId="424CD9D0" w14:textId="01B1B0F2" w:rsidR="005C2B83" w:rsidRDefault="00AC56D0" w:rsidP="004C5DBF">
      <w:pPr>
        <w:pStyle w:val="Referenca"/>
        <w:numPr>
          <w:ilvl w:val="0"/>
          <w:numId w:val="0"/>
        </w:numPr>
        <w:ind w:left="720" w:hanging="360"/>
        <w:jc w:val="left"/>
        <w:rPr>
          <w:lang w:val="en-US"/>
        </w:rPr>
      </w:pPr>
      <w:r>
        <w:rPr>
          <w:lang w:val="en-US"/>
        </w:rPr>
        <w:t>[27]</w:t>
      </w:r>
      <w:r w:rsidR="005C2B83">
        <w:rPr>
          <w:lang w:val="en-US"/>
        </w:rPr>
        <w:t xml:space="preserve"> </w:t>
      </w:r>
      <w:r w:rsidR="007742EB">
        <w:rPr>
          <w:lang w:val="en-US"/>
        </w:rPr>
        <w:t xml:space="preserve">RESTful API, </w:t>
      </w:r>
      <w:r w:rsidR="005C2B83" w:rsidRPr="005C2B83">
        <w:rPr>
          <w:i/>
          <w:iCs/>
          <w:lang w:val="en-US"/>
        </w:rPr>
        <w:t>REST API Tutorial</w:t>
      </w:r>
      <w:r w:rsidR="005C2B83">
        <w:rPr>
          <w:lang w:val="en-US"/>
        </w:rPr>
        <w:t xml:space="preserve">, </w:t>
      </w:r>
      <w:hyperlink r:id="rId54" w:history="1">
        <w:r w:rsidR="005C2B83" w:rsidRPr="005C2B83">
          <w:rPr>
            <w:rStyle w:val="Hyperlink"/>
            <w:lang w:val="en-US"/>
          </w:rPr>
          <w:t>https://restfulapi.net/</w:t>
        </w:r>
      </w:hyperlink>
      <w:r w:rsidR="005C2B83">
        <w:rPr>
          <w:lang w:val="en-US"/>
        </w:rPr>
        <w:t>, 22.10.2025.</w:t>
      </w:r>
    </w:p>
    <w:p w14:paraId="4AE2022A" w14:textId="1B0C23E3" w:rsidR="00EC74AF" w:rsidRDefault="00AC56D0" w:rsidP="004C5DBF">
      <w:pPr>
        <w:pStyle w:val="Referenca"/>
        <w:numPr>
          <w:ilvl w:val="0"/>
          <w:numId w:val="0"/>
        </w:numPr>
        <w:ind w:left="720" w:hanging="360"/>
        <w:jc w:val="left"/>
        <w:rPr>
          <w:lang w:val="en-US"/>
        </w:rPr>
      </w:pPr>
      <w:r>
        <w:rPr>
          <w:lang w:val="en-US"/>
        </w:rPr>
        <w:t>[28]</w:t>
      </w:r>
      <w:r w:rsidR="007A0996">
        <w:rPr>
          <w:lang w:val="en-US"/>
        </w:rPr>
        <w:t xml:space="preserve"> GeeksforGeeks,</w:t>
      </w:r>
      <w:r w:rsidR="009F3F5D">
        <w:rPr>
          <w:lang w:val="en-US"/>
        </w:rPr>
        <w:t xml:space="preserve"> </w:t>
      </w:r>
      <w:r w:rsidR="009F3F5D" w:rsidRPr="009F3F5D">
        <w:rPr>
          <w:i/>
          <w:iCs/>
          <w:lang w:val="en-US"/>
        </w:rPr>
        <w:t>MVVM (Model View ViewModel) Architecture Pattern i</w:t>
      </w:r>
      <w:r w:rsidR="00F70ED4">
        <w:rPr>
          <w:i/>
          <w:iCs/>
          <w:lang w:val="en-US"/>
        </w:rPr>
        <w:t>n Android</w:t>
      </w:r>
      <w:r w:rsidR="009F3F5D">
        <w:rPr>
          <w:lang w:val="en-US"/>
        </w:rPr>
        <w:t xml:space="preserve">, </w:t>
      </w:r>
      <w:hyperlink r:id="rId55" w:history="1">
        <w:r w:rsidR="00035813" w:rsidRPr="000C30BF">
          <w:rPr>
            <w:rStyle w:val="Hyperlink"/>
            <w:lang w:val="en-US"/>
          </w:rPr>
          <w:t>https://www.geeksforgeeks.org/android/mvvm-model-view-viewmodel-architecture-pattern-in-android /</w:t>
        </w:r>
      </w:hyperlink>
      <w:r w:rsidR="0013083A">
        <w:rPr>
          <w:lang w:val="en-US"/>
        </w:rPr>
        <w:t>, 22.10.2025.</w:t>
      </w:r>
    </w:p>
    <w:p w14:paraId="2F1F498E" w14:textId="5C53841B" w:rsidR="00E10A12" w:rsidRDefault="00AC56D0" w:rsidP="00E10A12">
      <w:pPr>
        <w:pStyle w:val="Referenca"/>
        <w:numPr>
          <w:ilvl w:val="0"/>
          <w:numId w:val="0"/>
        </w:numPr>
        <w:ind w:left="720" w:hanging="360"/>
        <w:jc w:val="left"/>
        <w:rPr>
          <w:lang w:val="en-US"/>
        </w:rPr>
      </w:pPr>
      <w:r>
        <w:rPr>
          <w:lang w:val="en-US"/>
        </w:rPr>
        <w:t>[29]</w:t>
      </w:r>
      <w:r w:rsidR="00421895">
        <w:rPr>
          <w:lang w:val="en-US"/>
        </w:rPr>
        <w:t xml:space="preserve"> </w:t>
      </w:r>
      <w:r w:rsidR="009A7FDD">
        <w:rPr>
          <w:lang w:val="en-US"/>
        </w:rPr>
        <w:t xml:space="preserve">Google, </w:t>
      </w:r>
      <w:r w:rsidR="00421895" w:rsidRPr="00421895">
        <w:rPr>
          <w:i/>
          <w:iCs/>
          <w:lang w:val="en-US"/>
        </w:rPr>
        <w:t>Guide to app architecture</w:t>
      </w:r>
      <w:r w:rsidR="00421895">
        <w:rPr>
          <w:lang w:val="en-US"/>
        </w:rPr>
        <w:t xml:space="preserve">, </w:t>
      </w:r>
      <w:hyperlink r:id="rId56" w:history="1">
        <w:r w:rsidR="00BA1686" w:rsidRPr="000C30BF">
          <w:rPr>
            <w:rStyle w:val="Hyperlink"/>
            <w:lang w:val="en-US"/>
          </w:rPr>
          <w:t>https://developer.android.com/topic/architecture</w:t>
        </w:r>
      </w:hyperlink>
      <w:r w:rsidR="00FA633C">
        <w:rPr>
          <w:lang w:val="en-US"/>
        </w:rPr>
        <w:t>, 22.10.2025.</w:t>
      </w:r>
    </w:p>
    <w:p w14:paraId="4BEBC283" w14:textId="09A58824" w:rsidR="00E10A12" w:rsidRDefault="00AC56D0" w:rsidP="00E10A12">
      <w:pPr>
        <w:pStyle w:val="Referenca"/>
        <w:numPr>
          <w:ilvl w:val="0"/>
          <w:numId w:val="0"/>
        </w:numPr>
        <w:ind w:left="720" w:hanging="360"/>
        <w:jc w:val="left"/>
        <w:rPr>
          <w:lang w:val="en-US"/>
        </w:rPr>
      </w:pPr>
      <w:r>
        <w:rPr>
          <w:lang w:val="en-US"/>
        </w:rPr>
        <w:t>[30]</w:t>
      </w:r>
      <w:r w:rsidR="006425F1">
        <w:rPr>
          <w:lang w:val="sr-Cyrl-RS"/>
        </w:rPr>
        <w:t xml:space="preserve"> Павле Шаренац</w:t>
      </w:r>
      <w:r w:rsidR="00D800E1">
        <w:rPr>
          <w:lang w:val="sr-Latn-RS"/>
        </w:rPr>
        <w:t xml:space="preserve">, </w:t>
      </w:r>
      <w:r w:rsidR="00E10A12" w:rsidRPr="00E10A12">
        <w:rPr>
          <w:i/>
          <w:iCs/>
          <w:lang w:val="en-US"/>
        </w:rPr>
        <w:t>BarberBooker</w:t>
      </w:r>
      <w:r w:rsidR="00E10A12">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6901AF4" w:rsidR="00E10A12" w:rsidRDefault="00AC56D0" w:rsidP="00E10A12">
      <w:pPr>
        <w:pStyle w:val="Referenca"/>
        <w:numPr>
          <w:ilvl w:val="0"/>
          <w:numId w:val="0"/>
        </w:numPr>
        <w:ind w:left="720" w:hanging="360"/>
        <w:jc w:val="left"/>
        <w:rPr>
          <w:lang w:val="en-US"/>
        </w:rPr>
      </w:pPr>
      <w:r>
        <w:rPr>
          <w:lang w:val="en-US"/>
        </w:rPr>
        <w:t>[31]</w:t>
      </w:r>
      <w:r w:rsidR="00B81BE9">
        <w:rPr>
          <w:lang w:val="sr-Cyrl-RS"/>
        </w:rPr>
        <w:t xml:space="preserve"> Павле Шаренац</w:t>
      </w:r>
      <w:r w:rsidR="000D4C5D">
        <w:rPr>
          <w:lang w:val="en-US"/>
        </w:rPr>
        <w:t xml:space="preserve">, </w:t>
      </w:r>
      <w:r w:rsidR="00E10A12"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157C0D86" w:rsidR="00B523B4" w:rsidRDefault="00AC56D0" w:rsidP="00E10A12">
      <w:pPr>
        <w:pStyle w:val="Referenca"/>
        <w:numPr>
          <w:ilvl w:val="0"/>
          <w:numId w:val="0"/>
        </w:numPr>
        <w:ind w:left="720" w:hanging="360"/>
        <w:jc w:val="left"/>
        <w:rPr>
          <w:lang w:val="en-US"/>
        </w:rPr>
      </w:pPr>
      <w:r>
        <w:rPr>
          <w:lang w:val="en-US"/>
        </w:rPr>
        <w:t>[32]</w:t>
      </w:r>
      <w:r w:rsidR="00B523B4">
        <w:rPr>
          <w:lang w:val="en-US"/>
        </w:rPr>
        <w:t xml:space="preserve"> </w:t>
      </w:r>
      <w:r w:rsidR="00C029B7">
        <w:rPr>
          <w:lang w:val="en-US"/>
        </w:rPr>
        <w:t xml:space="preserve">Google Developers, </w:t>
      </w:r>
      <w:r w:rsidR="00B523B4" w:rsidRPr="008430C4">
        <w:rPr>
          <w:i/>
          <w:iCs/>
          <w:lang w:val="en-US"/>
        </w:rPr>
        <w:t>Using OAuth 2.0 to Access Google APIs</w:t>
      </w:r>
      <w:r w:rsidR="00B523B4" w:rsidRPr="00B523B4">
        <w:rPr>
          <w:lang w:val="en-US"/>
        </w:rPr>
        <w:t xml:space="preserve">, </w:t>
      </w:r>
      <w:hyperlink r:id="rId59" w:history="1">
        <w:r w:rsidR="00B523B4" w:rsidRPr="00B523B4">
          <w:rPr>
            <w:rStyle w:val="Hyperlink"/>
            <w:lang w:val="en-US"/>
          </w:rPr>
          <w:t>https://developers.google.com/identity/protocols/oauth2</w:t>
        </w:r>
      </w:hyperlink>
      <w:r w:rsidR="00B523B4" w:rsidRPr="00B523B4">
        <w:rPr>
          <w:lang w:val="en-US"/>
        </w:rPr>
        <w:t>, 20.10.2025.</w:t>
      </w:r>
    </w:p>
    <w:p w14:paraId="0C5840E5" w14:textId="73977795" w:rsidR="00FC1697" w:rsidRPr="00FC1697" w:rsidRDefault="00AC56D0" w:rsidP="00FC1697">
      <w:pPr>
        <w:pStyle w:val="Referenca"/>
        <w:numPr>
          <w:ilvl w:val="0"/>
          <w:numId w:val="0"/>
        </w:numPr>
        <w:ind w:left="360"/>
        <w:rPr>
          <w:lang w:val="sr-Cyrl-CS"/>
        </w:rPr>
      </w:pPr>
      <w:r>
        <w:rPr>
          <w:lang w:val="en-US"/>
        </w:rPr>
        <w:t>[33]</w:t>
      </w:r>
      <w:r w:rsidR="00FC1697">
        <w:rPr>
          <w:lang w:val="en-US"/>
        </w:rPr>
        <w:t xml:space="preserve"> E. Ries</w:t>
      </w:r>
      <w:r w:rsidR="00FC1697" w:rsidRPr="006B315E">
        <w:rPr>
          <w:lang w:val="sr-Cyrl-CS"/>
        </w:rPr>
        <w:t xml:space="preserve">, </w:t>
      </w:r>
      <w:r w:rsidR="00FC1697">
        <w:rPr>
          <w:i/>
          <w:lang w:val="en-US"/>
        </w:rPr>
        <w:t>The Lean Startup</w:t>
      </w:r>
      <w:r w:rsidR="00FC1697" w:rsidRPr="006B315E">
        <w:rPr>
          <w:lang w:val="sr-Cyrl-CS"/>
        </w:rPr>
        <w:t xml:space="preserve">, </w:t>
      </w:r>
      <w:r w:rsidR="00FC1697">
        <w:rPr>
          <w:lang w:val="en-US"/>
        </w:rPr>
        <w:t>Crown Business</w:t>
      </w:r>
      <w:r w:rsidR="00FC1697" w:rsidRPr="006B315E">
        <w:rPr>
          <w:lang w:val="sr-Cyrl-CS"/>
        </w:rPr>
        <w:t>, 20</w:t>
      </w:r>
      <w:r w:rsidR="00FC1697">
        <w:rPr>
          <w:lang w:val="en-US"/>
        </w:rPr>
        <w:t>11</w:t>
      </w:r>
      <w:r w:rsidR="00FC1697" w:rsidRPr="006B315E">
        <w:rPr>
          <w:lang w:val="sr-Cyrl-CS"/>
        </w:rPr>
        <w:t>.</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0" w:name="_Toc212567340"/>
      <w:r w:rsidRPr="006B315E">
        <w:rPr>
          <w:lang w:val="sr-Cyrl-CS"/>
        </w:rPr>
        <w:lastRenderedPageBreak/>
        <w:t>Списак скраћеница</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1" w:name="_Toc212567341"/>
      <w:r w:rsidRPr="006B315E">
        <w:rPr>
          <w:lang w:val="sr-Cyrl-CS"/>
        </w:rPr>
        <w:lastRenderedPageBreak/>
        <w:t>Списак слика</w:t>
      </w:r>
      <w:bookmarkEnd w:id="81"/>
    </w:p>
    <w:p w14:paraId="0BE89CFD" w14:textId="3D903A70" w:rsidR="001C097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567264" w:history="1">
        <w:r w:rsidR="001C097B" w:rsidRPr="00BF6595">
          <w:rPr>
            <w:rStyle w:val="Hyperlink"/>
            <w:noProof/>
            <w:lang w:val="sr-Cyrl-CS"/>
          </w:rPr>
          <w:t>Слика 2.1.</w:t>
        </w:r>
        <w:r w:rsidR="001C097B" w:rsidRPr="00BF6595">
          <w:rPr>
            <w:rStyle w:val="Hyperlink"/>
            <w:noProof/>
            <w:lang w:val="en-US"/>
          </w:rPr>
          <w:t>2</w:t>
        </w:r>
        <w:r w:rsidR="001C097B" w:rsidRPr="00BF6595">
          <w:rPr>
            <w:rStyle w:val="Hyperlink"/>
            <w:noProof/>
            <w:lang w:val="sr-Cyrl-CS"/>
          </w:rPr>
          <w:t xml:space="preserve">.1 Део корисничког интерфејса мобилне апликације </w:t>
        </w:r>
        <w:r w:rsidR="001C097B" w:rsidRPr="00BF6595">
          <w:rPr>
            <w:rStyle w:val="Hyperlink"/>
            <w:i/>
            <w:iCs/>
            <w:noProof/>
            <w:lang w:val="en-US"/>
          </w:rPr>
          <w:t>SrediMe</w:t>
        </w:r>
        <w:r w:rsidR="001C097B">
          <w:rPr>
            <w:noProof/>
            <w:webHidden/>
          </w:rPr>
          <w:tab/>
        </w:r>
        <w:r w:rsidR="001C097B">
          <w:rPr>
            <w:noProof/>
            <w:webHidden/>
          </w:rPr>
          <w:fldChar w:fldCharType="begin"/>
        </w:r>
        <w:r w:rsidR="001C097B">
          <w:rPr>
            <w:noProof/>
            <w:webHidden/>
          </w:rPr>
          <w:instrText xml:space="preserve"> PAGEREF _Toc212567264 \h </w:instrText>
        </w:r>
        <w:r w:rsidR="001C097B">
          <w:rPr>
            <w:noProof/>
            <w:webHidden/>
          </w:rPr>
        </w:r>
        <w:r w:rsidR="001C097B">
          <w:rPr>
            <w:noProof/>
            <w:webHidden/>
          </w:rPr>
          <w:fldChar w:fldCharType="separate"/>
        </w:r>
        <w:r w:rsidR="001C7A7A">
          <w:rPr>
            <w:noProof/>
            <w:webHidden/>
          </w:rPr>
          <w:t>5</w:t>
        </w:r>
        <w:r w:rsidR="001C097B">
          <w:rPr>
            <w:noProof/>
            <w:webHidden/>
          </w:rPr>
          <w:fldChar w:fldCharType="end"/>
        </w:r>
      </w:hyperlink>
    </w:p>
    <w:p w14:paraId="75DB5F1D" w14:textId="72176FAD"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5" w:history="1">
        <w:r w:rsidRPr="00BF6595">
          <w:rPr>
            <w:rStyle w:val="Hyperlink"/>
            <w:noProof/>
            <w:lang w:val="sr-Cyrl-CS"/>
          </w:rPr>
          <w:t>Слика 2.</w:t>
        </w:r>
        <w:r w:rsidRPr="00BF6595">
          <w:rPr>
            <w:rStyle w:val="Hyperlink"/>
            <w:noProof/>
            <w:lang w:val="en-US"/>
          </w:rPr>
          <w:t>2</w:t>
        </w:r>
        <w:r w:rsidRPr="00BF6595">
          <w:rPr>
            <w:rStyle w:val="Hyperlink"/>
            <w:noProof/>
            <w:lang w:val="sr-Cyrl-CS"/>
          </w:rPr>
          <w:t>.</w:t>
        </w:r>
        <w:r w:rsidRPr="00BF6595">
          <w:rPr>
            <w:rStyle w:val="Hyperlink"/>
            <w:noProof/>
            <w:lang w:val="en-US"/>
          </w:rPr>
          <w:t>2</w:t>
        </w:r>
        <w:r w:rsidRPr="00BF6595">
          <w:rPr>
            <w:rStyle w:val="Hyperlink"/>
            <w:noProof/>
            <w:lang w:val="sr-Cyrl-CS"/>
          </w:rPr>
          <w:t xml:space="preserve">.1 Део корисничког интерфејса мобилне апликације </w:t>
        </w:r>
        <w:r w:rsidRPr="00BF6595">
          <w:rPr>
            <w:rStyle w:val="Hyperlink"/>
            <w:i/>
            <w:iCs/>
            <w:noProof/>
            <w:lang w:val="en-US"/>
          </w:rPr>
          <w:t>Fresha</w:t>
        </w:r>
        <w:r>
          <w:rPr>
            <w:noProof/>
            <w:webHidden/>
          </w:rPr>
          <w:tab/>
        </w:r>
        <w:r>
          <w:rPr>
            <w:noProof/>
            <w:webHidden/>
          </w:rPr>
          <w:fldChar w:fldCharType="begin"/>
        </w:r>
        <w:r>
          <w:rPr>
            <w:noProof/>
            <w:webHidden/>
          </w:rPr>
          <w:instrText xml:space="preserve"> PAGEREF _Toc212567265 \h </w:instrText>
        </w:r>
        <w:r>
          <w:rPr>
            <w:noProof/>
            <w:webHidden/>
          </w:rPr>
        </w:r>
        <w:r>
          <w:rPr>
            <w:noProof/>
            <w:webHidden/>
          </w:rPr>
          <w:fldChar w:fldCharType="separate"/>
        </w:r>
        <w:r w:rsidR="001C7A7A">
          <w:rPr>
            <w:noProof/>
            <w:webHidden/>
          </w:rPr>
          <w:t>9</w:t>
        </w:r>
        <w:r>
          <w:rPr>
            <w:noProof/>
            <w:webHidden/>
          </w:rPr>
          <w:fldChar w:fldCharType="end"/>
        </w:r>
      </w:hyperlink>
    </w:p>
    <w:p w14:paraId="7BDCC721" w14:textId="7277BBEE"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6" w:history="1">
        <w:r w:rsidRPr="00BF6595">
          <w:rPr>
            <w:rStyle w:val="Hyperlink"/>
            <w:noProof/>
            <w:lang w:val="sr-Cyrl-CS"/>
          </w:rPr>
          <w:t xml:space="preserve">Слика </w:t>
        </w:r>
        <w:r w:rsidRPr="00BF6595">
          <w:rPr>
            <w:rStyle w:val="Hyperlink"/>
            <w:noProof/>
            <w:lang w:val="sr-Cyrl-RS"/>
          </w:rPr>
          <w:t>4.1.1.1</w:t>
        </w:r>
        <w:r w:rsidRPr="00BF6595">
          <w:rPr>
            <w:rStyle w:val="Hyperlink"/>
            <w:noProof/>
            <w:lang w:val="sr-Cyrl-CS"/>
          </w:rPr>
          <w:t xml:space="preserve"> Општа архитектура целог </w:t>
        </w:r>
        <w:r w:rsidRPr="00BF6595">
          <w:rPr>
            <w:rStyle w:val="Hyperlink"/>
            <w:noProof/>
            <w:lang w:val="sr-Cyrl-RS"/>
          </w:rPr>
          <w:t>система</w:t>
        </w:r>
        <w:r>
          <w:rPr>
            <w:noProof/>
            <w:webHidden/>
          </w:rPr>
          <w:tab/>
        </w:r>
        <w:r>
          <w:rPr>
            <w:noProof/>
            <w:webHidden/>
          </w:rPr>
          <w:fldChar w:fldCharType="begin"/>
        </w:r>
        <w:r>
          <w:rPr>
            <w:noProof/>
            <w:webHidden/>
          </w:rPr>
          <w:instrText xml:space="preserve"> PAGEREF _Toc212567266 \h </w:instrText>
        </w:r>
        <w:r>
          <w:rPr>
            <w:noProof/>
            <w:webHidden/>
          </w:rPr>
        </w:r>
        <w:r>
          <w:rPr>
            <w:noProof/>
            <w:webHidden/>
          </w:rPr>
          <w:fldChar w:fldCharType="separate"/>
        </w:r>
        <w:r w:rsidR="001C7A7A">
          <w:rPr>
            <w:noProof/>
            <w:webHidden/>
          </w:rPr>
          <w:t>20</w:t>
        </w:r>
        <w:r>
          <w:rPr>
            <w:noProof/>
            <w:webHidden/>
          </w:rPr>
          <w:fldChar w:fldCharType="end"/>
        </w:r>
      </w:hyperlink>
    </w:p>
    <w:p w14:paraId="5FD036E5" w14:textId="7F96BB20"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7" w:history="1">
        <w:r w:rsidRPr="00BF6595">
          <w:rPr>
            <w:rStyle w:val="Hyperlink"/>
            <w:noProof/>
            <w:lang w:val="sr-Cyrl-CS"/>
          </w:rPr>
          <w:t xml:space="preserve">Слика </w:t>
        </w:r>
        <w:r w:rsidRPr="00BF6595">
          <w:rPr>
            <w:rStyle w:val="Hyperlink"/>
            <w:noProof/>
            <w:lang w:val="sr-Cyrl-RS"/>
          </w:rPr>
          <w:t>4.1.2.1</w:t>
        </w:r>
        <w:r w:rsidRPr="00BF6595">
          <w:rPr>
            <w:rStyle w:val="Hyperlink"/>
            <w:noProof/>
            <w:lang w:val="sr-Cyrl-CS"/>
          </w:rPr>
          <w:t xml:space="preserve"> </w:t>
        </w:r>
        <w:r w:rsidRPr="00BF6595">
          <w:rPr>
            <w:rStyle w:val="Hyperlink"/>
            <w:noProof/>
          </w:rPr>
          <w:t>MVVM</w:t>
        </w:r>
        <w:r w:rsidRPr="00BF6595">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_Toc212567267 \h </w:instrText>
        </w:r>
        <w:r>
          <w:rPr>
            <w:noProof/>
            <w:webHidden/>
          </w:rPr>
        </w:r>
        <w:r>
          <w:rPr>
            <w:noProof/>
            <w:webHidden/>
          </w:rPr>
          <w:fldChar w:fldCharType="separate"/>
        </w:r>
        <w:r w:rsidR="001C7A7A">
          <w:rPr>
            <w:noProof/>
            <w:webHidden/>
          </w:rPr>
          <w:t>21</w:t>
        </w:r>
        <w:r>
          <w:rPr>
            <w:noProof/>
            <w:webHidden/>
          </w:rPr>
          <w:fldChar w:fldCharType="end"/>
        </w:r>
      </w:hyperlink>
    </w:p>
    <w:p w14:paraId="51D6DD69" w14:textId="0CCBC42F"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8" w:history="1">
        <w:r w:rsidRPr="00BF6595">
          <w:rPr>
            <w:rStyle w:val="Hyperlink"/>
            <w:noProof/>
            <w:lang w:val="sr-Cyrl-CS"/>
          </w:rPr>
          <w:t xml:space="preserve">Слика </w:t>
        </w:r>
        <w:r w:rsidRPr="00BF6595">
          <w:rPr>
            <w:rStyle w:val="Hyperlink"/>
            <w:noProof/>
            <w:lang w:val="sr-Cyrl-RS"/>
          </w:rPr>
          <w:t>4.1.2.2</w:t>
        </w:r>
        <w:r w:rsidRPr="00BF6595">
          <w:rPr>
            <w:rStyle w:val="Hyperlink"/>
            <w:noProof/>
          </w:rPr>
          <w:t xml:space="preserve"> </w:t>
        </w:r>
        <w:r w:rsidRPr="00BF6595">
          <w:rPr>
            <w:rStyle w:val="Hyperlink"/>
            <w:noProof/>
            <w:lang w:val="sr-Cyrl-RS"/>
          </w:rPr>
          <w:t>Модерна архитектура Андроид</w:t>
        </w:r>
        <w:r w:rsidRPr="00BF6595">
          <w:rPr>
            <w:rStyle w:val="Hyperlink"/>
            <w:i/>
            <w:iCs/>
            <w:noProof/>
            <w:lang w:val="sr-Cyrl-RS"/>
          </w:rPr>
          <w:t xml:space="preserve"> </w:t>
        </w:r>
        <w:r w:rsidRPr="00BF6595">
          <w:rPr>
            <w:rStyle w:val="Hyperlink"/>
            <w:noProof/>
            <w:lang w:val="sr-Cyrl-RS"/>
          </w:rPr>
          <w:t>апликације</w:t>
        </w:r>
        <w:r>
          <w:rPr>
            <w:noProof/>
            <w:webHidden/>
          </w:rPr>
          <w:tab/>
        </w:r>
        <w:r>
          <w:rPr>
            <w:noProof/>
            <w:webHidden/>
          </w:rPr>
          <w:fldChar w:fldCharType="begin"/>
        </w:r>
        <w:r>
          <w:rPr>
            <w:noProof/>
            <w:webHidden/>
          </w:rPr>
          <w:instrText xml:space="preserve"> PAGEREF _Toc212567268 \h </w:instrText>
        </w:r>
        <w:r>
          <w:rPr>
            <w:noProof/>
            <w:webHidden/>
          </w:rPr>
        </w:r>
        <w:r>
          <w:rPr>
            <w:noProof/>
            <w:webHidden/>
          </w:rPr>
          <w:fldChar w:fldCharType="separate"/>
        </w:r>
        <w:r w:rsidR="001C7A7A">
          <w:rPr>
            <w:noProof/>
            <w:webHidden/>
          </w:rPr>
          <w:t>22</w:t>
        </w:r>
        <w:r>
          <w:rPr>
            <w:noProof/>
            <w:webHidden/>
          </w:rPr>
          <w:fldChar w:fldCharType="end"/>
        </w:r>
      </w:hyperlink>
    </w:p>
    <w:p w14:paraId="3AF8E667" w14:textId="16DF80A6"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69" w:history="1">
        <w:r w:rsidRPr="00BF6595">
          <w:rPr>
            <w:rStyle w:val="Hyperlink"/>
            <w:noProof/>
            <w:lang w:val="sr-Cyrl-CS"/>
          </w:rPr>
          <w:t xml:space="preserve">Слика </w:t>
        </w:r>
        <w:r w:rsidRPr="00BF6595">
          <w:rPr>
            <w:rStyle w:val="Hyperlink"/>
            <w:noProof/>
            <w:lang w:val="sr-Cyrl-RS"/>
          </w:rPr>
          <w:t>4.2.1</w:t>
        </w:r>
        <w:r w:rsidRPr="00BF6595">
          <w:rPr>
            <w:rStyle w:val="Hyperlink"/>
            <w:noProof/>
          </w:rPr>
          <w:t xml:space="preserve"> </w:t>
        </w:r>
        <w:r w:rsidRPr="00BF6595">
          <w:rPr>
            <w:rStyle w:val="Hyperlink"/>
            <w:noProof/>
            <w:lang w:val="en-US"/>
          </w:rPr>
          <w:t xml:space="preserve">ER </w:t>
        </w:r>
        <w:r w:rsidRPr="00BF6595">
          <w:rPr>
            <w:rStyle w:val="Hyperlink"/>
            <w:noProof/>
            <w:lang w:val="sr-Cyrl-RS"/>
          </w:rPr>
          <w:t xml:space="preserve">дијаграм базе података коришћене за апликацију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_Toc212567269 \h </w:instrText>
        </w:r>
        <w:r>
          <w:rPr>
            <w:noProof/>
            <w:webHidden/>
          </w:rPr>
        </w:r>
        <w:r>
          <w:rPr>
            <w:noProof/>
            <w:webHidden/>
          </w:rPr>
          <w:fldChar w:fldCharType="separate"/>
        </w:r>
        <w:r w:rsidR="001C7A7A">
          <w:rPr>
            <w:noProof/>
            <w:webHidden/>
          </w:rPr>
          <w:t>23</w:t>
        </w:r>
        <w:r>
          <w:rPr>
            <w:noProof/>
            <w:webHidden/>
          </w:rPr>
          <w:fldChar w:fldCharType="end"/>
        </w:r>
      </w:hyperlink>
    </w:p>
    <w:p w14:paraId="79ABCE6A" w14:textId="033718D8"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0" w:history="1">
        <w:r w:rsidRPr="00BF6595">
          <w:rPr>
            <w:rStyle w:val="Hyperlink"/>
            <w:noProof/>
            <w:lang w:val="sr-Cyrl-CS"/>
          </w:rPr>
          <w:t xml:space="preserve">Слика </w:t>
        </w:r>
        <w:r w:rsidRPr="00BF6595">
          <w:rPr>
            <w:rStyle w:val="Hyperlink"/>
            <w:noProof/>
            <w:lang w:val="sr-Cyrl-RS"/>
          </w:rPr>
          <w:t>4.</w:t>
        </w:r>
        <w:r w:rsidRPr="00BF6595">
          <w:rPr>
            <w:rStyle w:val="Hyperlink"/>
            <w:noProof/>
          </w:rPr>
          <w:t>3</w:t>
        </w:r>
        <w:r w:rsidRPr="00BF6595">
          <w:rPr>
            <w:rStyle w:val="Hyperlink"/>
            <w:noProof/>
            <w:lang w:val="sr-Cyrl-RS"/>
          </w:rPr>
          <w:t>.1</w:t>
        </w:r>
        <w:r w:rsidRPr="00BF6595">
          <w:rPr>
            <w:rStyle w:val="Hyperlink"/>
            <w:noProof/>
          </w:rPr>
          <w:t xml:space="preserve"> </w:t>
        </w:r>
        <w:r w:rsidRPr="00BF6595">
          <w:rPr>
            <w:rStyle w:val="Hyperlink"/>
            <w:noProof/>
            <w:lang w:val="sr-Cyrl-RS"/>
          </w:rPr>
          <w:t xml:space="preserve">Организација програмског кода клијентског дела мобилне апликације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_Toc212567270 \h </w:instrText>
        </w:r>
        <w:r>
          <w:rPr>
            <w:noProof/>
            <w:webHidden/>
          </w:rPr>
        </w:r>
        <w:r>
          <w:rPr>
            <w:noProof/>
            <w:webHidden/>
          </w:rPr>
          <w:fldChar w:fldCharType="separate"/>
        </w:r>
        <w:r w:rsidR="001C7A7A">
          <w:rPr>
            <w:noProof/>
            <w:webHidden/>
          </w:rPr>
          <w:t>25</w:t>
        </w:r>
        <w:r>
          <w:rPr>
            <w:noProof/>
            <w:webHidden/>
          </w:rPr>
          <w:fldChar w:fldCharType="end"/>
        </w:r>
      </w:hyperlink>
    </w:p>
    <w:p w14:paraId="4F1A9FE9" w14:textId="483749CA"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1" w:history="1">
        <w:r w:rsidRPr="00BF6595">
          <w:rPr>
            <w:rStyle w:val="Hyperlink"/>
            <w:noProof/>
            <w:lang w:val="sr-Cyrl-CS"/>
          </w:rPr>
          <w:t xml:space="preserve">Слика </w:t>
        </w:r>
        <w:r w:rsidRPr="00BF6595">
          <w:rPr>
            <w:rStyle w:val="Hyperlink"/>
            <w:noProof/>
            <w:lang w:val="sr-Cyrl-RS"/>
          </w:rPr>
          <w:t>4.</w:t>
        </w:r>
        <w:r w:rsidRPr="00BF6595">
          <w:rPr>
            <w:rStyle w:val="Hyperlink"/>
            <w:noProof/>
          </w:rPr>
          <w:t>3</w:t>
        </w:r>
        <w:r w:rsidRPr="00BF6595">
          <w:rPr>
            <w:rStyle w:val="Hyperlink"/>
            <w:noProof/>
            <w:lang w:val="sr-Cyrl-RS"/>
          </w:rPr>
          <w:t>.2</w:t>
        </w:r>
        <w:r w:rsidRPr="00BF6595">
          <w:rPr>
            <w:rStyle w:val="Hyperlink"/>
            <w:noProof/>
          </w:rPr>
          <w:t xml:space="preserve"> </w:t>
        </w:r>
        <w:r w:rsidRPr="00BF6595">
          <w:rPr>
            <w:rStyle w:val="Hyperlink"/>
            <w:noProof/>
            <w:lang w:val="sr-Cyrl-RS"/>
          </w:rPr>
          <w:t xml:space="preserve">Организација програмског кода серверског дела мобилне апликације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_Toc212567271 \h </w:instrText>
        </w:r>
        <w:r>
          <w:rPr>
            <w:noProof/>
            <w:webHidden/>
          </w:rPr>
        </w:r>
        <w:r>
          <w:rPr>
            <w:noProof/>
            <w:webHidden/>
          </w:rPr>
          <w:fldChar w:fldCharType="separate"/>
        </w:r>
        <w:r w:rsidR="001C7A7A">
          <w:rPr>
            <w:noProof/>
            <w:webHidden/>
          </w:rPr>
          <w:t>26</w:t>
        </w:r>
        <w:r>
          <w:rPr>
            <w:noProof/>
            <w:webHidden/>
          </w:rPr>
          <w:fldChar w:fldCharType="end"/>
        </w:r>
      </w:hyperlink>
    </w:p>
    <w:p w14:paraId="4B757A98" w14:textId="5D0B6057"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2" w:history="1">
        <w:r w:rsidRPr="00BF6595">
          <w:rPr>
            <w:rStyle w:val="Hyperlink"/>
            <w:noProof/>
            <w:lang w:val="sr-Cyrl-CS"/>
          </w:rPr>
          <w:t xml:space="preserve">Слика </w:t>
        </w:r>
        <w:r w:rsidRPr="00BF6595">
          <w:rPr>
            <w:rStyle w:val="Hyperlink"/>
            <w:noProof/>
            <w:lang w:val="sr-Cyrl-RS"/>
          </w:rPr>
          <w:t>4.4.1.1</w:t>
        </w:r>
        <w:r w:rsidRPr="00BF6595">
          <w:rPr>
            <w:rStyle w:val="Hyperlink"/>
            <w:noProof/>
          </w:rPr>
          <w:t xml:space="preserve"> </w:t>
        </w:r>
        <w:r w:rsidRPr="00BF6595">
          <w:rPr>
            <w:rStyle w:val="Hyperlink"/>
            <w:noProof/>
            <w:lang w:val="en-US"/>
          </w:rPr>
          <w:t xml:space="preserve">UML </w:t>
        </w:r>
        <w:r w:rsidRPr="00BF6595">
          <w:rPr>
            <w:rStyle w:val="Hyperlink"/>
            <w:noProof/>
            <w:lang w:val="sr-Cyrl-RS"/>
          </w:rPr>
          <w:t xml:space="preserve">дијаграм секвенце за процес пријаве у мобилној апликацији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_Toc212567272 \h </w:instrText>
        </w:r>
        <w:r>
          <w:rPr>
            <w:noProof/>
            <w:webHidden/>
          </w:rPr>
        </w:r>
        <w:r>
          <w:rPr>
            <w:noProof/>
            <w:webHidden/>
          </w:rPr>
          <w:fldChar w:fldCharType="separate"/>
        </w:r>
        <w:r w:rsidR="001C7A7A">
          <w:rPr>
            <w:noProof/>
            <w:webHidden/>
          </w:rPr>
          <w:t>27</w:t>
        </w:r>
        <w:r>
          <w:rPr>
            <w:noProof/>
            <w:webHidden/>
          </w:rPr>
          <w:fldChar w:fldCharType="end"/>
        </w:r>
      </w:hyperlink>
    </w:p>
    <w:p w14:paraId="74ED07F6" w14:textId="62DCD1DB"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3" w:history="1">
        <w:r w:rsidRPr="00BF6595">
          <w:rPr>
            <w:rStyle w:val="Hyperlink"/>
            <w:noProof/>
            <w:lang w:val="sr-Cyrl-CS"/>
          </w:rPr>
          <w:t xml:space="preserve">Слика </w:t>
        </w:r>
        <w:r w:rsidRPr="00BF6595">
          <w:rPr>
            <w:rStyle w:val="Hyperlink"/>
            <w:noProof/>
            <w:lang w:val="sr-Cyrl-RS"/>
          </w:rPr>
          <w:t>4.4.1.2</w:t>
        </w:r>
        <w:r w:rsidRPr="00BF6595">
          <w:rPr>
            <w:rStyle w:val="Hyperlink"/>
            <w:noProof/>
          </w:rPr>
          <w:t xml:space="preserve"> </w:t>
        </w:r>
        <w:r w:rsidRPr="00BF6595">
          <w:rPr>
            <w:rStyle w:val="Hyperlink"/>
            <w:noProof/>
            <w:lang w:val="en-US"/>
          </w:rPr>
          <w:t xml:space="preserve">UML </w:t>
        </w:r>
        <w:r w:rsidRPr="00BF6595">
          <w:rPr>
            <w:rStyle w:val="Hyperlink"/>
            <w:noProof/>
            <w:lang w:val="sr-Cyrl-RS"/>
          </w:rPr>
          <w:t xml:space="preserve">дијаграм секвенце за процес слања </w:t>
        </w:r>
        <w:r w:rsidRPr="00BF6595">
          <w:rPr>
            <w:rStyle w:val="Hyperlink"/>
            <w:noProof/>
          </w:rPr>
          <w:t>HTTP</w:t>
        </w:r>
        <w:r w:rsidRPr="00BF6595">
          <w:rPr>
            <w:rStyle w:val="Hyperlink"/>
            <w:noProof/>
            <w:lang w:val="sr-Cyrl-RS"/>
          </w:rPr>
          <w:t xml:space="preserve"> захтева од клијента ка серверу у мобилној апликацији </w:t>
        </w:r>
        <w:r w:rsidRPr="00BF6595">
          <w:rPr>
            <w:rStyle w:val="Hyperlink"/>
            <w:i/>
            <w:iCs/>
            <w:noProof/>
          </w:rPr>
          <w:t>BarberBooker</w:t>
        </w:r>
        <w:r>
          <w:rPr>
            <w:noProof/>
            <w:webHidden/>
          </w:rPr>
          <w:tab/>
        </w:r>
        <w:r>
          <w:rPr>
            <w:noProof/>
            <w:webHidden/>
          </w:rPr>
          <w:fldChar w:fldCharType="begin"/>
        </w:r>
        <w:r>
          <w:rPr>
            <w:noProof/>
            <w:webHidden/>
          </w:rPr>
          <w:instrText xml:space="preserve"> PAGEREF _Toc212567273 \h </w:instrText>
        </w:r>
        <w:r>
          <w:rPr>
            <w:noProof/>
            <w:webHidden/>
          </w:rPr>
        </w:r>
        <w:r>
          <w:rPr>
            <w:noProof/>
            <w:webHidden/>
          </w:rPr>
          <w:fldChar w:fldCharType="separate"/>
        </w:r>
        <w:r w:rsidR="001C7A7A">
          <w:rPr>
            <w:noProof/>
            <w:webHidden/>
          </w:rPr>
          <w:t>28</w:t>
        </w:r>
        <w:r>
          <w:rPr>
            <w:noProof/>
            <w:webHidden/>
          </w:rPr>
          <w:fldChar w:fldCharType="end"/>
        </w:r>
      </w:hyperlink>
    </w:p>
    <w:p w14:paraId="4457540A" w14:textId="5832422C"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4" w:history="1">
        <w:r w:rsidRPr="00BF6595">
          <w:rPr>
            <w:rStyle w:val="Hyperlink"/>
            <w:noProof/>
            <w:lang w:val="sr-Cyrl-CS"/>
          </w:rPr>
          <w:t xml:space="preserve">Слика </w:t>
        </w:r>
        <w:r w:rsidRPr="00BF6595">
          <w:rPr>
            <w:rStyle w:val="Hyperlink"/>
            <w:noProof/>
            <w:lang w:val="en-US"/>
          </w:rPr>
          <w:t>5.1.1</w:t>
        </w:r>
        <w:r w:rsidRPr="00BF6595">
          <w:rPr>
            <w:rStyle w:val="Hyperlink"/>
            <w:noProof/>
            <w:lang w:val="sr-Cyrl-CS"/>
          </w:rPr>
          <w:t xml:space="preserve"> </w:t>
        </w:r>
        <w:r w:rsidRPr="00BF6595">
          <w:rPr>
            <w:rStyle w:val="Hyperlink"/>
            <w:noProof/>
            <w:lang w:val="en-US"/>
          </w:rPr>
          <w:t xml:space="preserve">UML </w:t>
        </w:r>
        <w:r w:rsidRPr="00BF6595">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_Toc212567274 \h </w:instrText>
        </w:r>
        <w:r>
          <w:rPr>
            <w:noProof/>
            <w:webHidden/>
          </w:rPr>
        </w:r>
        <w:r>
          <w:rPr>
            <w:noProof/>
            <w:webHidden/>
          </w:rPr>
          <w:fldChar w:fldCharType="separate"/>
        </w:r>
        <w:r w:rsidR="001C7A7A">
          <w:rPr>
            <w:noProof/>
            <w:webHidden/>
          </w:rPr>
          <w:t>31</w:t>
        </w:r>
        <w:r>
          <w:rPr>
            <w:noProof/>
            <w:webHidden/>
          </w:rPr>
          <w:fldChar w:fldCharType="end"/>
        </w:r>
      </w:hyperlink>
    </w:p>
    <w:p w14:paraId="653FDE38" w14:textId="6D90FF8B"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5" w:history="1">
        <w:r w:rsidRPr="00BF6595">
          <w:rPr>
            <w:rStyle w:val="Hyperlink"/>
            <w:noProof/>
            <w:lang w:val="sr-Cyrl-CS"/>
          </w:rPr>
          <w:t xml:space="preserve">Слика </w:t>
        </w:r>
        <w:r w:rsidRPr="00BF6595">
          <w:rPr>
            <w:rStyle w:val="Hyperlink"/>
            <w:noProof/>
            <w:lang w:val="en-US"/>
          </w:rPr>
          <w:t>5.2.1</w:t>
        </w:r>
        <w:r w:rsidRPr="00BF6595">
          <w:rPr>
            <w:rStyle w:val="Hyperlink"/>
            <w:noProof/>
            <w:lang w:val="sr-Cyrl-CS"/>
          </w:rPr>
          <w:t xml:space="preserve"> </w:t>
        </w:r>
        <w:r w:rsidRPr="00BF6595">
          <w:rPr>
            <w:rStyle w:val="Hyperlink"/>
            <w:noProof/>
            <w:lang w:val="en-US"/>
          </w:rPr>
          <w:t xml:space="preserve">UML </w:t>
        </w:r>
        <w:r w:rsidRPr="00BF6595">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_Toc212567275 \h </w:instrText>
        </w:r>
        <w:r>
          <w:rPr>
            <w:noProof/>
            <w:webHidden/>
          </w:rPr>
        </w:r>
        <w:r>
          <w:rPr>
            <w:noProof/>
            <w:webHidden/>
          </w:rPr>
          <w:fldChar w:fldCharType="separate"/>
        </w:r>
        <w:r w:rsidR="001C7A7A">
          <w:rPr>
            <w:noProof/>
            <w:webHidden/>
          </w:rPr>
          <w:t>33</w:t>
        </w:r>
        <w:r>
          <w:rPr>
            <w:noProof/>
            <w:webHidden/>
          </w:rPr>
          <w:fldChar w:fldCharType="end"/>
        </w:r>
      </w:hyperlink>
    </w:p>
    <w:p w14:paraId="5E3CFB56" w14:textId="4F586788"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6" w:history="1">
        <w:r w:rsidRPr="00BF6595">
          <w:rPr>
            <w:rStyle w:val="Hyperlink"/>
            <w:noProof/>
            <w:lang w:val="sr-Cyrl-CS"/>
          </w:rPr>
          <w:t xml:space="preserve">Слика </w:t>
        </w:r>
        <w:r w:rsidRPr="00BF6595">
          <w:rPr>
            <w:rStyle w:val="Hyperlink"/>
            <w:noProof/>
            <w:lang w:val="en-US"/>
          </w:rPr>
          <w:t>5.</w:t>
        </w:r>
        <w:r w:rsidRPr="00BF6595">
          <w:rPr>
            <w:rStyle w:val="Hyperlink"/>
            <w:noProof/>
            <w:lang w:val="sr-Cyrl-RS"/>
          </w:rPr>
          <w:t>3</w:t>
        </w:r>
        <w:r w:rsidRPr="00BF6595">
          <w:rPr>
            <w:rStyle w:val="Hyperlink"/>
            <w:noProof/>
            <w:lang w:val="en-US"/>
          </w:rPr>
          <w:t>.1</w:t>
        </w:r>
        <w:r w:rsidRPr="00BF6595">
          <w:rPr>
            <w:rStyle w:val="Hyperlink"/>
            <w:noProof/>
            <w:lang w:val="sr-Cyrl-CS"/>
          </w:rPr>
          <w:t xml:space="preserve"> </w:t>
        </w:r>
        <w:r w:rsidRPr="00BF6595">
          <w:rPr>
            <w:rStyle w:val="Hyperlink"/>
            <w:noProof/>
            <w:lang w:val="en-US"/>
          </w:rPr>
          <w:t xml:space="preserve">UML </w:t>
        </w:r>
        <w:r w:rsidRPr="00BF6595">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_Toc212567276 \h </w:instrText>
        </w:r>
        <w:r>
          <w:rPr>
            <w:noProof/>
            <w:webHidden/>
          </w:rPr>
        </w:r>
        <w:r>
          <w:rPr>
            <w:noProof/>
            <w:webHidden/>
          </w:rPr>
          <w:fldChar w:fldCharType="separate"/>
        </w:r>
        <w:r w:rsidR="001C7A7A">
          <w:rPr>
            <w:noProof/>
            <w:webHidden/>
          </w:rPr>
          <w:t>35</w:t>
        </w:r>
        <w:r>
          <w:rPr>
            <w:noProof/>
            <w:webHidden/>
          </w:rPr>
          <w:fldChar w:fldCharType="end"/>
        </w:r>
      </w:hyperlink>
    </w:p>
    <w:p w14:paraId="6482E8C8" w14:textId="51EAE7B1"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7" w:history="1">
        <w:r w:rsidRPr="00BF6595">
          <w:rPr>
            <w:rStyle w:val="Hyperlink"/>
            <w:noProof/>
            <w:lang w:val="sr-Cyrl-CS"/>
          </w:rPr>
          <w:t xml:space="preserve">Слика </w:t>
        </w:r>
        <w:r w:rsidRPr="00BF6595">
          <w:rPr>
            <w:rStyle w:val="Hyperlink"/>
            <w:noProof/>
            <w:lang w:val="en-US"/>
          </w:rPr>
          <w:t>A</w:t>
        </w:r>
        <w:r w:rsidRPr="00BF6595">
          <w:rPr>
            <w:rStyle w:val="Hyperlink"/>
            <w:noProof/>
            <w:lang w:val="sr-Cyrl-RS"/>
          </w:rPr>
          <w:t>.1</w:t>
        </w:r>
        <w:r w:rsidRPr="00BF6595">
          <w:rPr>
            <w:rStyle w:val="Hyperlink"/>
            <w:noProof/>
            <w:lang w:val="en-US"/>
          </w:rPr>
          <w:t>.1</w:t>
        </w:r>
        <w:r w:rsidRPr="00BF6595">
          <w:rPr>
            <w:rStyle w:val="Hyperlink"/>
            <w:noProof/>
            <w:lang w:val="sr-Cyrl-CS"/>
          </w:rPr>
          <w:t xml:space="preserve"> Почетна страница апликације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_Toc212567277 \h </w:instrText>
        </w:r>
        <w:r>
          <w:rPr>
            <w:noProof/>
            <w:webHidden/>
          </w:rPr>
        </w:r>
        <w:r>
          <w:rPr>
            <w:noProof/>
            <w:webHidden/>
          </w:rPr>
          <w:fldChar w:fldCharType="separate"/>
        </w:r>
        <w:r w:rsidR="001C7A7A">
          <w:rPr>
            <w:noProof/>
            <w:webHidden/>
          </w:rPr>
          <w:t>43</w:t>
        </w:r>
        <w:r>
          <w:rPr>
            <w:noProof/>
            <w:webHidden/>
          </w:rPr>
          <w:fldChar w:fldCharType="end"/>
        </w:r>
      </w:hyperlink>
    </w:p>
    <w:p w14:paraId="0D2938FF" w14:textId="67D9B2E7"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8" w:history="1">
        <w:r w:rsidRPr="00BF6595">
          <w:rPr>
            <w:rStyle w:val="Hyperlink"/>
            <w:noProof/>
            <w:lang w:val="sr-Cyrl-CS"/>
          </w:rPr>
          <w:t xml:space="preserve">Слика </w:t>
        </w:r>
        <w:r w:rsidRPr="00BF6595">
          <w:rPr>
            <w:rStyle w:val="Hyperlink"/>
            <w:noProof/>
            <w:lang w:val="en-US"/>
          </w:rPr>
          <w:t>A</w:t>
        </w:r>
        <w:r w:rsidRPr="00BF6595">
          <w:rPr>
            <w:rStyle w:val="Hyperlink"/>
            <w:noProof/>
            <w:lang w:val="sr-Cyrl-RS"/>
          </w:rPr>
          <w:t>.</w:t>
        </w:r>
        <w:r w:rsidRPr="00BF6595">
          <w:rPr>
            <w:rStyle w:val="Hyperlink"/>
            <w:noProof/>
            <w:lang w:val="en-US"/>
          </w:rPr>
          <w:t>2.1</w:t>
        </w:r>
        <w:r w:rsidRPr="00BF6595">
          <w:rPr>
            <w:rStyle w:val="Hyperlink"/>
            <w:noProof/>
            <w:lang w:val="sr-Cyrl-RS"/>
          </w:rPr>
          <w:t xml:space="preserve"> Странице везане за регистрацију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_Toc212567278 \h </w:instrText>
        </w:r>
        <w:r>
          <w:rPr>
            <w:noProof/>
            <w:webHidden/>
          </w:rPr>
        </w:r>
        <w:r>
          <w:rPr>
            <w:noProof/>
            <w:webHidden/>
          </w:rPr>
          <w:fldChar w:fldCharType="separate"/>
        </w:r>
        <w:r w:rsidR="001C7A7A">
          <w:rPr>
            <w:noProof/>
            <w:webHidden/>
          </w:rPr>
          <w:t>44</w:t>
        </w:r>
        <w:r>
          <w:rPr>
            <w:noProof/>
            <w:webHidden/>
          </w:rPr>
          <w:fldChar w:fldCharType="end"/>
        </w:r>
      </w:hyperlink>
    </w:p>
    <w:p w14:paraId="017C372D" w14:textId="1B00B7C4"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79" w:history="1">
        <w:r w:rsidRPr="00BF6595">
          <w:rPr>
            <w:rStyle w:val="Hyperlink"/>
            <w:noProof/>
            <w:lang w:val="sr-Cyrl-CS"/>
          </w:rPr>
          <w:t xml:space="preserve">Слика </w:t>
        </w:r>
        <w:r w:rsidRPr="00BF6595">
          <w:rPr>
            <w:rStyle w:val="Hyperlink"/>
            <w:noProof/>
            <w:lang w:val="en-US"/>
          </w:rPr>
          <w:t>A</w:t>
        </w:r>
        <w:r w:rsidRPr="00BF6595">
          <w:rPr>
            <w:rStyle w:val="Hyperlink"/>
            <w:noProof/>
            <w:lang w:val="sr-Cyrl-RS"/>
          </w:rPr>
          <w:t>.3</w:t>
        </w:r>
        <w:r w:rsidRPr="00BF6595">
          <w:rPr>
            <w:rStyle w:val="Hyperlink"/>
            <w:noProof/>
            <w:lang w:val="en-US"/>
          </w:rPr>
          <w:t>.1</w:t>
        </w:r>
        <w:r w:rsidRPr="00BF6595">
          <w:rPr>
            <w:rStyle w:val="Hyperlink"/>
            <w:noProof/>
            <w:lang w:val="sr-Cyrl-RS"/>
          </w:rPr>
          <w:t xml:space="preserve"> Странице везане за пријаву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_Toc212567279 \h </w:instrText>
        </w:r>
        <w:r>
          <w:rPr>
            <w:noProof/>
            <w:webHidden/>
          </w:rPr>
        </w:r>
        <w:r>
          <w:rPr>
            <w:noProof/>
            <w:webHidden/>
          </w:rPr>
          <w:fldChar w:fldCharType="separate"/>
        </w:r>
        <w:r w:rsidR="001C7A7A">
          <w:rPr>
            <w:noProof/>
            <w:webHidden/>
          </w:rPr>
          <w:t>45</w:t>
        </w:r>
        <w:r>
          <w:rPr>
            <w:noProof/>
            <w:webHidden/>
          </w:rPr>
          <w:fldChar w:fldCharType="end"/>
        </w:r>
      </w:hyperlink>
    </w:p>
    <w:p w14:paraId="155D7717" w14:textId="7F4CB545"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0" w:history="1">
        <w:r w:rsidRPr="00BF6595">
          <w:rPr>
            <w:rStyle w:val="Hyperlink"/>
            <w:noProof/>
            <w:lang w:val="sr-Cyrl-CS"/>
          </w:rPr>
          <w:t xml:space="preserve">Слика </w:t>
        </w:r>
        <w:r w:rsidRPr="00BF6595">
          <w:rPr>
            <w:rStyle w:val="Hyperlink"/>
            <w:noProof/>
            <w:lang w:val="en-US"/>
          </w:rPr>
          <w:t>B</w:t>
        </w:r>
        <w:r w:rsidRPr="00BF6595">
          <w:rPr>
            <w:rStyle w:val="Hyperlink"/>
            <w:noProof/>
            <w:lang w:val="sr-Cyrl-RS"/>
          </w:rPr>
          <w:t>.</w:t>
        </w:r>
        <w:r w:rsidRPr="00BF6595">
          <w:rPr>
            <w:rStyle w:val="Hyperlink"/>
            <w:noProof/>
            <w:lang w:val="en-US"/>
          </w:rPr>
          <w:t>1.1</w:t>
        </w:r>
        <w:r w:rsidRPr="00BF6595">
          <w:rPr>
            <w:rStyle w:val="Hyperlink"/>
            <w:noProof/>
            <w:lang w:val="sr-Cyrl-RS"/>
          </w:rPr>
          <w:t xml:space="preserve"> Странице везане за ситуације када клијент прегледа свој налог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_Toc212567280 \h </w:instrText>
        </w:r>
        <w:r>
          <w:rPr>
            <w:noProof/>
            <w:webHidden/>
          </w:rPr>
        </w:r>
        <w:r>
          <w:rPr>
            <w:noProof/>
            <w:webHidden/>
          </w:rPr>
          <w:fldChar w:fldCharType="separate"/>
        </w:r>
        <w:r w:rsidR="001C7A7A">
          <w:rPr>
            <w:noProof/>
            <w:webHidden/>
          </w:rPr>
          <w:t>46</w:t>
        </w:r>
        <w:r>
          <w:rPr>
            <w:noProof/>
            <w:webHidden/>
          </w:rPr>
          <w:fldChar w:fldCharType="end"/>
        </w:r>
      </w:hyperlink>
    </w:p>
    <w:p w14:paraId="3DAE7A9C" w14:textId="0AD24FBF"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1" w:history="1">
        <w:r w:rsidRPr="00BF6595">
          <w:rPr>
            <w:rStyle w:val="Hyperlink"/>
            <w:noProof/>
            <w:lang w:val="sr-Cyrl-CS"/>
          </w:rPr>
          <w:t xml:space="preserve">Слика </w:t>
        </w:r>
        <w:r w:rsidRPr="00BF6595">
          <w:rPr>
            <w:rStyle w:val="Hyperlink"/>
            <w:noProof/>
            <w:lang w:val="en-US"/>
          </w:rPr>
          <w:t>B</w:t>
        </w:r>
        <w:r w:rsidRPr="00BF6595">
          <w:rPr>
            <w:rStyle w:val="Hyperlink"/>
            <w:noProof/>
            <w:lang w:val="sr-Cyrl-RS"/>
          </w:rPr>
          <w:t>.2</w:t>
        </w:r>
        <w:r w:rsidRPr="00BF6595">
          <w:rPr>
            <w:rStyle w:val="Hyperlink"/>
            <w:noProof/>
            <w:lang w:val="en-US"/>
          </w:rPr>
          <w:t>.1</w:t>
        </w:r>
        <w:r w:rsidRPr="00BF6595">
          <w:rPr>
            <w:rStyle w:val="Hyperlink"/>
            <w:noProof/>
            <w:lang w:val="sr-Cyrl-RS"/>
          </w:rPr>
          <w:t xml:space="preserve"> Странице везане за ситуације када клијент претражује салоне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_Toc212567281 \h </w:instrText>
        </w:r>
        <w:r>
          <w:rPr>
            <w:noProof/>
            <w:webHidden/>
          </w:rPr>
        </w:r>
        <w:r>
          <w:rPr>
            <w:noProof/>
            <w:webHidden/>
          </w:rPr>
          <w:fldChar w:fldCharType="separate"/>
        </w:r>
        <w:r w:rsidR="001C7A7A">
          <w:rPr>
            <w:noProof/>
            <w:webHidden/>
          </w:rPr>
          <w:t>47</w:t>
        </w:r>
        <w:r>
          <w:rPr>
            <w:noProof/>
            <w:webHidden/>
          </w:rPr>
          <w:fldChar w:fldCharType="end"/>
        </w:r>
      </w:hyperlink>
    </w:p>
    <w:p w14:paraId="69A27C10" w14:textId="4FC1619A"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2" w:history="1">
        <w:r w:rsidRPr="00BF6595">
          <w:rPr>
            <w:rStyle w:val="Hyperlink"/>
            <w:noProof/>
            <w:lang w:val="sr-Cyrl-CS"/>
          </w:rPr>
          <w:t xml:space="preserve">Слика </w:t>
        </w:r>
        <w:r w:rsidRPr="00BF6595">
          <w:rPr>
            <w:rStyle w:val="Hyperlink"/>
            <w:noProof/>
            <w:lang w:val="en-US"/>
          </w:rPr>
          <w:t>B</w:t>
        </w:r>
        <w:r w:rsidRPr="00BF6595">
          <w:rPr>
            <w:rStyle w:val="Hyperlink"/>
            <w:noProof/>
            <w:lang w:val="sr-Cyrl-RS"/>
          </w:rPr>
          <w:t>.3</w:t>
        </w:r>
        <w:r w:rsidRPr="00BF6595">
          <w:rPr>
            <w:rStyle w:val="Hyperlink"/>
            <w:noProof/>
            <w:lang w:val="en-US"/>
          </w:rPr>
          <w:t>.1</w:t>
        </w:r>
        <w:r w:rsidRPr="00BF6595">
          <w:rPr>
            <w:rStyle w:val="Hyperlink"/>
            <w:noProof/>
            <w:lang w:val="sr-Cyrl-RS"/>
          </w:rPr>
          <w:t xml:space="preserve"> Странице везане за клијентске резервације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_Toc212567282 \h </w:instrText>
        </w:r>
        <w:r>
          <w:rPr>
            <w:noProof/>
            <w:webHidden/>
          </w:rPr>
        </w:r>
        <w:r>
          <w:rPr>
            <w:noProof/>
            <w:webHidden/>
          </w:rPr>
          <w:fldChar w:fldCharType="separate"/>
        </w:r>
        <w:r w:rsidR="001C7A7A">
          <w:rPr>
            <w:noProof/>
            <w:webHidden/>
          </w:rPr>
          <w:t>47</w:t>
        </w:r>
        <w:r>
          <w:rPr>
            <w:noProof/>
            <w:webHidden/>
          </w:rPr>
          <w:fldChar w:fldCharType="end"/>
        </w:r>
      </w:hyperlink>
    </w:p>
    <w:p w14:paraId="197E5B9D" w14:textId="11DD6FE8"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3" w:history="1">
        <w:r w:rsidRPr="00BF6595">
          <w:rPr>
            <w:rStyle w:val="Hyperlink"/>
            <w:noProof/>
            <w:lang w:val="sr-Cyrl-CS"/>
          </w:rPr>
          <w:t xml:space="preserve">Слика </w:t>
        </w:r>
        <w:r w:rsidRPr="00BF6595">
          <w:rPr>
            <w:rStyle w:val="Hyperlink"/>
            <w:noProof/>
            <w:lang w:val="en-US"/>
          </w:rPr>
          <w:t>C</w:t>
        </w:r>
        <w:r w:rsidRPr="00BF6595">
          <w:rPr>
            <w:rStyle w:val="Hyperlink"/>
            <w:noProof/>
            <w:lang w:val="sr-Cyrl-RS"/>
          </w:rPr>
          <w:t>.</w:t>
        </w:r>
        <w:r w:rsidRPr="00BF6595">
          <w:rPr>
            <w:rStyle w:val="Hyperlink"/>
            <w:noProof/>
            <w:lang w:val="en-US"/>
          </w:rPr>
          <w:t>1.1</w:t>
        </w:r>
        <w:r w:rsidRPr="00BF6595">
          <w:rPr>
            <w:rStyle w:val="Hyperlink"/>
            <w:noProof/>
            <w:lang w:val="sr-Cyrl-RS"/>
          </w:rPr>
          <w:t xml:space="preserve"> Странице везане за ситуације када фризерски салон прегледа свој налог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_Toc212567283 \h </w:instrText>
        </w:r>
        <w:r>
          <w:rPr>
            <w:noProof/>
            <w:webHidden/>
          </w:rPr>
        </w:r>
        <w:r>
          <w:rPr>
            <w:noProof/>
            <w:webHidden/>
          </w:rPr>
          <w:fldChar w:fldCharType="separate"/>
        </w:r>
        <w:r w:rsidR="001C7A7A">
          <w:rPr>
            <w:noProof/>
            <w:webHidden/>
          </w:rPr>
          <w:t>48</w:t>
        </w:r>
        <w:r>
          <w:rPr>
            <w:noProof/>
            <w:webHidden/>
          </w:rPr>
          <w:fldChar w:fldCharType="end"/>
        </w:r>
      </w:hyperlink>
    </w:p>
    <w:p w14:paraId="1F8D5BCC" w14:textId="5A686012" w:rsidR="001C097B" w:rsidRDefault="001C097B">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567284" w:history="1">
        <w:r w:rsidRPr="00BF6595">
          <w:rPr>
            <w:rStyle w:val="Hyperlink"/>
            <w:noProof/>
            <w:lang w:val="sr-Cyrl-CS"/>
          </w:rPr>
          <w:t xml:space="preserve">Слика </w:t>
        </w:r>
        <w:r w:rsidRPr="00BF6595">
          <w:rPr>
            <w:rStyle w:val="Hyperlink"/>
            <w:noProof/>
            <w:lang w:val="en-US"/>
          </w:rPr>
          <w:t>C</w:t>
        </w:r>
        <w:r w:rsidRPr="00BF6595">
          <w:rPr>
            <w:rStyle w:val="Hyperlink"/>
            <w:noProof/>
            <w:lang w:val="sr-Cyrl-RS"/>
          </w:rPr>
          <w:t>.2</w:t>
        </w:r>
        <w:r w:rsidRPr="00BF6595">
          <w:rPr>
            <w:rStyle w:val="Hyperlink"/>
            <w:noProof/>
            <w:lang w:val="en-US"/>
          </w:rPr>
          <w:t>.1</w:t>
        </w:r>
        <w:r w:rsidRPr="00BF6595">
          <w:rPr>
            <w:rStyle w:val="Hyperlink"/>
            <w:noProof/>
            <w:lang w:val="sr-Cyrl-RS"/>
          </w:rPr>
          <w:t xml:space="preserve"> Странице везане за резервације фризерског салона у апликацији</w:t>
        </w:r>
        <w:r w:rsidRPr="00BF6595">
          <w:rPr>
            <w:rStyle w:val="Hyperlink"/>
            <w:noProof/>
            <w:lang w:val="sr-Cyrl-CS"/>
          </w:rPr>
          <w:t xml:space="preserve"> </w:t>
        </w:r>
        <w:r w:rsidRPr="00BF6595">
          <w:rPr>
            <w:rStyle w:val="Hyperlink"/>
            <w:i/>
            <w:iCs/>
            <w:noProof/>
            <w:lang w:val="en-US"/>
          </w:rPr>
          <w:t>BarberBooker</w:t>
        </w:r>
        <w:r>
          <w:rPr>
            <w:noProof/>
            <w:webHidden/>
          </w:rPr>
          <w:tab/>
        </w:r>
        <w:r>
          <w:rPr>
            <w:noProof/>
            <w:webHidden/>
          </w:rPr>
          <w:fldChar w:fldCharType="begin"/>
        </w:r>
        <w:r>
          <w:rPr>
            <w:noProof/>
            <w:webHidden/>
          </w:rPr>
          <w:instrText xml:space="preserve"> PAGEREF _Toc212567284 \h </w:instrText>
        </w:r>
        <w:r>
          <w:rPr>
            <w:noProof/>
            <w:webHidden/>
          </w:rPr>
        </w:r>
        <w:r>
          <w:rPr>
            <w:noProof/>
            <w:webHidden/>
          </w:rPr>
          <w:fldChar w:fldCharType="separate"/>
        </w:r>
        <w:r w:rsidR="001C7A7A">
          <w:rPr>
            <w:noProof/>
            <w:webHidden/>
          </w:rPr>
          <w:t>49</w:t>
        </w:r>
        <w:r>
          <w:rPr>
            <w:noProof/>
            <w:webHidden/>
          </w:rPr>
          <w:fldChar w:fldCharType="end"/>
        </w:r>
      </w:hyperlink>
    </w:p>
    <w:p w14:paraId="37C928D1" w14:textId="0D0758B6"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2" w:name="_Toc212567342"/>
      <w:r w:rsidRPr="006B315E">
        <w:rPr>
          <w:lang w:val="sr-Cyrl-CS"/>
        </w:rPr>
        <w:lastRenderedPageBreak/>
        <w:t>Списак табела</w:t>
      </w:r>
      <w:bookmarkStart w:id="83" w:name="_Toc254342925"/>
      <w:bookmarkEnd w:id="82"/>
    </w:p>
    <w:p w14:paraId="04875DA5" w14:textId="69065ACA" w:rsidR="001C097B"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2567285" w:history="1">
        <w:r w:rsidR="001C097B" w:rsidRPr="00EC1B6D">
          <w:rPr>
            <w:rStyle w:val="Hyperlink"/>
            <w:noProof/>
            <w:lang w:val="sr-Cyrl-CS"/>
          </w:rPr>
          <w:t xml:space="preserve">Табела </w:t>
        </w:r>
        <w:r w:rsidR="001C097B" w:rsidRPr="00EC1B6D">
          <w:rPr>
            <w:rStyle w:val="Hyperlink"/>
            <w:noProof/>
            <w:lang w:val="en-US"/>
          </w:rPr>
          <w:t>2</w:t>
        </w:r>
        <w:r w:rsidR="001C097B" w:rsidRPr="00EC1B6D">
          <w:rPr>
            <w:rStyle w:val="Hyperlink"/>
            <w:noProof/>
            <w:lang w:val="sr-Cyrl-CS"/>
          </w:rPr>
          <w:t xml:space="preserve">.3.1. Упоредни преглед главних особина апликација </w:t>
        </w:r>
        <w:r w:rsidR="001C097B" w:rsidRPr="00EC1B6D">
          <w:rPr>
            <w:rStyle w:val="Hyperlink"/>
            <w:i/>
            <w:iCs/>
            <w:noProof/>
            <w:lang w:val="en-US"/>
          </w:rPr>
          <w:t>SrediMe</w:t>
        </w:r>
        <w:r w:rsidR="001C097B" w:rsidRPr="00EC1B6D">
          <w:rPr>
            <w:rStyle w:val="Hyperlink"/>
            <w:noProof/>
            <w:lang w:val="sr-Cyrl-RS"/>
          </w:rPr>
          <w:t xml:space="preserve">, </w:t>
        </w:r>
        <w:r w:rsidR="001C097B" w:rsidRPr="00EC1B6D">
          <w:rPr>
            <w:rStyle w:val="Hyperlink"/>
            <w:i/>
            <w:iCs/>
            <w:noProof/>
            <w:lang w:val="en-US"/>
          </w:rPr>
          <w:t>Fresha</w:t>
        </w:r>
        <w:r w:rsidR="001C097B" w:rsidRPr="00EC1B6D">
          <w:rPr>
            <w:rStyle w:val="Hyperlink"/>
            <w:i/>
            <w:iCs/>
            <w:noProof/>
            <w:lang w:val="sr-Cyrl-RS"/>
          </w:rPr>
          <w:t xml:space="preserve"> </w:t>
        </w:r>
        <w:r w:rsidR="001C097B" w:rsidRPr="00EC1B6D">
          <w:rPr>
            <w:rStyle w:val="Hyperlink"/>
            <w:noProof/>
            <w:lang w:val="sr-Cyrl-RS"/>
          </w:rPr>
          <w:t xml:space="preserve">и </w:t>
        </w:r>
        <w:r w:rsidR="001C097B" w:rsidRPr="00EC1B6D">
          <w:rPr>
            <w:rStyle w:val="Hyperlink"/>
            <w:i/>
            <w:iCs/>
            <w:noProof/>
            <w:lang w:val="en-US"/>
          </w:rPr>
          <w:t>BarberBooker</w:t>
        </w:r>
        <w:r w:rsidR="001C097B">
          <w:rPr>
            <w:noProof/>
            <w:webHidden/>
          </w:rPr>
          <w:tab/>
        </w:r>
        <w:r w:rsidR="001C097B">
          <w:rPr>
            <w:noProof/>
            <w:webHidden/>
          </w:rPr>
          <w:fldChar w:fldCharType="begin"/>
        </w:r>
        <w:r w:rsidR="001C097B">
          <w:rPr>
            <w:noProof/>
            <w:webHidden/>
          </w:rPr>
          <w:instrText xml:space="preserve"> PAGEREF _Toc212567285 \h </w:instrText>
        </w:r>
        <w:r w:rsidR="001C097B">
          <w:rPr>
            <w:noProof/>
            <w:webHidden/>
          </w:rPr>
        </w:r>
        <w:r w:rsidR="001C097B">
          <w:rPr>
            <w:noProof/>
            <w:webHidden/>
          </w:rPr>
          <w:fldChar w:fldCharType="separate"/>
        </w:r>
        <w:r w:rsidR="001C7A7A">
          <w:rPr>
            <w:noProof/>
            <w:webHidden/>
          </w:rPr>
          <w:t>10</w:t>
        </w:r>
        <w:r w:rsidR="001C097B">
          <w:rPr>
            <w:noProof/>
            <w:webHidden/>
          </w:rPr>
          <w:fldChar w:fldCharType="end"/>
        </w:r>
      </w:hyperlink>
    </w:p>
    <w:p w14:paraId="2EA41208" w14:textId="582044F4" w:rsidR="009234F7" w:rsidRPr="009234F7" w:rsidRDefault="00373101" w:rsidP="009234F7">
      <w:pPr>
        <w:pStyle w:val="Prilog-Inivonaslova"/>
      </w:pPr>
      <w:r w:rsidRPr="006B315E">
        <w:lastRenderedPageBreak/>
        <w:fldChar w:fldCharType="end"/>
      </w:r>
      <w:bookmarkStart w:id="84" w:name="_Toc212567343"/>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4"/>
    </w:p>
    <w:p w14:paraId="6E118892" w14:textId="385C1927" w:rsidR="00F6786E" w:rsidRDefault="00571464" w:rsidP="00571464">
      <w:pPr>
        <w:pStyle w:val="Prilog-IInivonaslova"/>
        <w:rPr>
          <w:lang w:val="en-US"/>
        </w:rPr>
      </w:pPr>
      <w:bookmarkStart w:id="85" w:name="_Toc212567344"/>
      <w:bookmarkEnd w:id="83"/>
      <w:r>
        <w:rPr>
          <w:lang w:val="sr-Cyrl-RS"/>
        </w:rPr>
        <w:t>Почетна страница</w:t>
      </w:r>
      <w:bookmarkEnd w:id="85"/>
    </w:p>
    <w:p w14:paraId="79251092" w14:textId="030F6CD6"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483F5B">
        <w:rPr>
          <w:lang w:val="sr-Cyrl-RS"/>
        </w:rPr>
        <w:t>„</w:t>
      </w:r>
      <w:r w:rsidR="001526FE" w:rsidRPr="001526FE">
        <w:rPr>
          <w:i/>
          <w:iCs/>
          <w:lang w:val="en-US"/>
        </w:rPr>
        <w:t>Sign in</w:t>
      </w:r>
      <w:r w:rsidR="00483F5B">
        <w:rPr>
          <w:i/>
          <w:iCs/>
          <w:lang w:val="sr-Cyrl-R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7F5069">
        <w:rPr>
          <w:lang w:val="sr-Cyrl-RS"/>
        </w:rPr>
        <w:t>„</w:t>
      </w:r>
      <w:r w:rsidR="00CF2C66" w:rsidRPr="001526FE">
        <w:rPr>
          <w:i/>
          <w:iCs/>
          <w:lang w:val="en-US"/>
        </w:rPr>
        <w:t xml:space="preserve">Sign </w:t>
      </w:r>
      <w:r w:rsidR="00CF2C66">
        <w:rPr>
          <w:i/>
          <w:iCs/>
          <w:lang w:val="en-US"/>
        </w:rPr>
        <w:t>up</w:t>
      </w:r>
      <w:r w:rsidR="007F5069">
        <w:rPr>
          <w:lang w:val="sr-Cyrl-R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6" w:name="_Toc212567277"/>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6"/>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7" w:name="_Toc212567345"/>
      <w:r>
        <w:rPr>
          <w:lang w:val="sr-Cyrl-RS"/>
        </w:rPr>
        <w:t>Регистрација</w:t>
      </w:r>
      <w:bookmarkEnd w:id="87"/>
    </w:p>
    <w:p w14:paraId="46718AEC" w14:textId="12607E45" w:rsidR="00476172" w:rsidRPr="001753C6" w:rsidRDefault="0046044B" w:rsidP="0046044B">
      <w:pPr>
        <w:pStyle w:val="Osnovnitekst"/>
        <w:rPr>
          <w:lang w:val="en-US"/>
        </w:rPr>
      </w:pPr>
      <w:bookmarkStart w:id="88" w:name="_Hlk212364040"/>
      <w:r>
        <w:rPr>
          <w:lang w:val="sr-Cyrl-RS"/>
        </w:rPr>
        <w:t xml:space="preserve">Уколико гост притисне дугме са натписом </w:t>
      </w:r>
      <w:r w:rsidR="00FC0B28">
        <w:rPr>
          <w:lang w:val="sr-Cyrl-RS"/>
        </w:rPr>
        <w:t>„</w:t>
      </w:r>
      <w:r w:rsidRPr="001526FE">
        <w:rPr>
          <w:i/>
          <w:iCs/>
          <w:lang w:val="en-US"/>
        </w:rPr>
        <w:t xml:space="preserve">Sign </w:t>
      </w:r>
      <w:r>
        <w:rPr>
          <w:i/>
          <w:iCs/>
          <w:lang w:val="en-US"/>
        </w:rPr>
        <w:t>up</w:t>
      </w:r>
      <w:r w:rsidR="00FC0B28">
        <w:rPr>
          <w:lang w:val="sr-Cyrl-R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FC0B28">
        <w:rPr>
          <w:lang w:val="sr-Cyrl-RS"/>
        </w:rPr>
        <w:t>„</w:t>
      </w:r>
      <w:r w:rsidR="00E37FF1" w:rsidRPr="001526FE">
        <w:rPr>
          <w:i/>
          <w:iCs/>
          <w:lang w:val="en-US"/>
        </w:rPr>
        <w:t xml:space="preserve">Sign </w:t>
      </w:r>
      <w:r w:rsidR="00E37FF1">
        <w:rPr>
          <w:i/>
          <w:iCs/>
          <w:lang w:val="en-US"/>
        </w:rPr>
        <w:t>up as a client</w:t>
      </w:r>
      <w:r w:rsidR="00FC0B28">
        <w:rPr>
          <w:lang w:val="sr-Cyrl-R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FC0B28">
        <w:rPr>
          <w:lang w:val="sr-Cyrl-RS"/>
        </w:rPr>
        <w:t>„</w:t>
      </w:r>
      <w:r w:rsidR="000C5B63" w:rsidRPr="001526FE">
        <w:rPr>
          <w:i/>
          <w:iCs/>
          <w:lang w:val="en-US"/>
        </w:rPr>
        <w:t xml:space="preserve">Sign </w:t>
      </w:r>
      <w:r w:rsidR="000C5B63">
        <w:rPr>
          <w:i/>
          <w:iCs/>
          <w:lang w:val="en-US"/>
        </w:rPr>
        <w:t>up as a barber</w:t>
      </w:r>
      <w:r w:rsidR="00FC0B28">
        <w:rPr>
          <w:lang w:val="sr-Cyrl-R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8"/>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89" w:name="_Toc212567278"/>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89"/>
    </w:p>
    <w:p w14:paraId="5EA865C3" w14:textId="5034CFCD" w:rsidR="0022329A" w:rsidRDefault="00B64CA5" w:rsidP="00B64CA5">
      <w:pPr>
        <w:pStyle w:val="Prilog-IInivonaslova"/>
        <w:rPr>
          <w:lang w:val="en-US"/>
        </w:rPr>
      </w:pPr>
      <w:bookmarkStart w:id="90" w:name="_Toc212567346"/>
      <w:r>
        <w:rPr>
          <w:lang w:val="sr-Cyrl-RS"/>
        </w:rPr>
        <w:t>Пријава</w:t>
      </w:r>
      <w:bookmarkEnd w:id="90"/>
    </w:p>
    <w:p w14:paraId="5C88E265" w14:textId="49BCC2B5" w:rsidR="00897629" w:rsidRPr="00897629" w:rsidRDefault="00897629" w:rsidP="00897629">
      <w:pPr>
        <w:pStyle w:val="Osnovnitekst"/>
        <w:rPr>
          <w:lang w:val="en-US"/>
        </w:rPr>
      </w:pPr>
      <w:r w:rsidRPr="00897629">
        <w:rPr>
          <w:lang w:val="en-US"/>
        </w:rPr>
        <w:t xml:space="preserve">Уколико гост притисне дугме са натписом </w:t>
      </w:r>
      <w:r w:rsidR="00704CB1">
        <w:rPr>
          <w:lang w:val="sr-Cyrl-RS"/>
        </w:rPr>
        <w:t>„</w:t>
      </w:r>
      <w:r w:rsidRPr="005A4323">
        <w:rPr>
          <w:i/>
          <w:iCs/>
          <w:lang w:val="en-US"/>
        </w:rPr>
        <w:t xml:space="preserve">Sign </w:t>
      </w:r>
      <w:r w:rsidR="003A6C4A" w:rsidRPr="005A4323">
        <w:rPr>
          <w:i/>
          <w:iCs/>
          <w:lang w:val="en-US"/>
        </w:rPr>
        <w:t>in</w:t>
      </w:r>
      <w:r w:rsidR="00704CB1">
        <w:rPr>
          <w:lang w:val="sr-Cyrl-RS"/>
        </w:rPr>
        <w:t>“</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00704CB1">
        <w:rPr>
          <w:lang w:val="sr-Cyrl-RS"/>
        </w:rPr>
        <w:t>„</w:t>
      </w:r>
      <w:r w:rsidRPr="00571075">
        <w:rPr>
          <w:i/>
          <w:iCs/>
          <w:lang w:val="en-US"/>
        </w:rPr>
        <w:t xml:space="preserve">Sign </w:t>
      </w:r>
      <w:r w:rsidR="00571075">
        <w:rPr>
          <w:i/>
          <w:iCs/>
          <w:lang w:val="en-US"/>
        </w:rPr>
        <w:t>in</w:t>
      </w:r>
      <w:r w:rsidRPr="00571075">
        <w:rPr>
          <w:i/>
          <w:iCs/>
          <w:lang w:val="en-US"/>
        </w:rPr>
        <w:t xml:space="preserve"> as a client</w:t>
      </w:r>
      <w:r w:rsidR="00704CB1">
        <w:rPr>
          <w:lang w:val="sr-Cyrl-RS"/>
        </w:rPr>
        <w: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00704CB1">
        <w:rPr>
          <w:lang w:val="sr-Cyrl-RS"/>
        </w:rPr>
        <w:t>„</w:t>
      </w:r>
      <w:r w:rsidRPr="00AF08D3">
        <w:rPr>
          <w:i/>
          <w:iCs/>
          <w:lang w:val="en-US"/>
        </w:rPr>
        <w:t xml:space="preserve">Sign </w:t>
      </w:r>
      <w:r w:rsidR="009A686E" w:rsidRPr="00AF08D3">
        <w:rPr>
          <w:i/>
          <w:iCs/>
          <w:lang w:val="en-US"/>
        </w:rPr>
        <w:t>in</w:t>
      </w:r>
      <w:r w:rsidRPr="00AF08D3">
        <w:rPr>
          <w:i/>
          <w:iCs/>
          <w:lang w:val="en-US"/>
        </w:rPr>
        <w:t xml:space="preserve"> as a barber</w:t>
      </w:r>
      <w:r w:rsidR="00704CB1">
        <w:rPr>
          <w:lang w:val="sr-Cyrl-RS"/>
        </w:rPr>
        <w:t>“</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1" w:name="_Toc212567279"/>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1"/>
    </w:p>
    <w:p w14:paraId="56AF60DA" w14:textId="100908C9" w:rsidR="007A1011" w:rsidRDefault="00231A72" w:rsidP="00231A72">
      <w:pPr>
        <w:pStyle w:val="Prilog-Inivonaslova"/>
        <w:rPr>
          <w:lang w:val="sr-Cyrl-RS"/>
        </w:rPr>
      </w:pPr>
      <w:bookmarkStart w:id="92" w:name="_Hlk211976078"/>
      <w:bookmarkStart w:id="93" w:name="_Toc212567347"/>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3"/>
    </w:p>
    <w:p w14:paraId="35A58D31" w14:textId="6F2BB2B3" w:rsidR="00457573" w:rsidRDefault="00457573" w:rsidP="00457573">
      <w:pPr>
        <w:pStyle w:val="Prilog-IInivonaslova"/>
        <w:rPr>
          <w:lang w:val="sr-Cyrl-RS"/>
        </w:rPr>
      </w:pPr>
      <w:bookmarkStart w:id="94" w:name="_Toc212567348"/>
      <w:bookmarkEnd w:id="92"/>
      <w:r>
        <w:rPr>
          <w:lang w:val="sr-Cyrl-RS"/>
        </w:rPr>
        <w:t>Клијентски налог</w:t>
      </w:r>
      <w:bookmarkEnd w:id="94"/>
    </w:p>
    <w:p w14:paraId="43DD2FA6" w14:textId="665326E0" w:rsidR="00B861B0" w:rsidRPr="00BE6B40" w:rsidRDefault="00604612" w:rsidP="00B861B0">
      <w:pPr>
        <w:pStyle w:val="Osnovnitekst"/>
        <w:rPr>
          <w:lang w:val="en-GB"/>
        </w:rPr>
      </w:pPr>
      <w:bookmarkStart w:id="95"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E90503">
        <w:rPr>
          <w:lang w:val="sr-Cyrl-RS"/>
        </w:rPr>
        <w:t>„</w:t>
      </w:r>
      <w:r w:rsidR="001F3011" w:rsidRPr="001F3011">
        <w:rPr>
          <w:i/>
          <w:iCs/>
          <w:lang w:val="en-US"/>
        </w:rPr>
        <w:t>View profile</w:t>
      </w:r>
      <w:r w:rsidR="00E90503">
        <w:rPr>
          <w:lang w:val="sr-Cyrl-R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E90503">
        <w:rPr>
          <w:lang w:val="sr-Cyrl-RS"/>
        </w:rPr>
        <w:t>„</w:t>
      </w:r>
      <w:r w:rsidR="008C7A0A" w:rsidRPr="008C7A0A">
        <w:rPr>
          <w:i/>
          <w:iCs/>
          <w:lang w:val="en-US"/>
        </w:rPr>
        <w:t>Edit profile</w:t>
      </w:r>
      <w:r w:rsidR="00E90503">
        <w:rPr>
          <w:lang w:val="sr-Cyrl-R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E90503">
        <w:rPr>
          <w:lang w:val="sr-Cyrl-RS"/>
        </w:rPr>
        <w:t>„</w:t>
      </w:r>
      <w:r w:rsidR="008D51EF" w:rsidRPr="008D51EF">
        <w:rPr>
          <w:i/>
          <w:iCs/>
          <w:lang w:val="en-US"/>
        </w:rPr>
        <w:t>Log out</w:t>
      </w:r>
      <w:r w:rsidR="00E90503">
        <w:rPr>
          <w:lang w:val="sr-Cyrl-RS"/>
        </w:rPr>
        <w: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D27B83">
        <w:rPr>
          <w:lang w:val="sr-Cyrl-RS"/>
        </w:rPr>
        <w:t>„</w:t>
      </w:r>
      <w:r w:rsidR="00816D97" w:rsidRPr="00816D97">
        <w:rPr>
          <w:i/>
          <w:iCs/>
          <w:lang w:val="en-US"/>
        </w:rPr>
        <w:t>Reviews</w:t>
      </w:r>
      <w:r w:rsidR="00D27B83">
        <w:rPr>
          <w:lang w:val="sr-Cyrl-R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5"/>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7FE9EA9D">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6" w:name="_Toc212567280"/>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6"/>
    </w:p>
    <w:p w14:paraId="5AAE6DDD" w14:textId="679A8EB8" w:rsidR="001E6A00" w:rsidRDefault="00AC499C" w:rsidP="004864F5">
      <w:pPr>
        <w:pStyle w:val="Prilog-IInivonaslova"/>
        <w:rPr>
          <w:lang w:val="en-GB"/>
        </w:rPr>
      </w:pPr>
      <w:bookmarkStart w:id="97" w:name="_Toc212567349"/>
      <w:r>
        <w:rPr>
          <w:lang w:val="sr-Cyrl-RS"/>
        </w:rPr>
        <w:t>Фризерски салони</w:t>
      </w:r>
      <w:bookmarkEnd w:id="97"/>
    </w:p>
    <w:p w14:paraId="78EF2482" w14:textId="64C8800C" w:rsidR="00D13496" w:rsidRPr="0021600C" w:rsidRDefault="00D13496" w:rsidP="00D13496">
      <w:pPr>
        <w:pStyle w:val="Osnovnitekst"/>
        <w:rPr>
          <w:lang w:val="sr-Cyrl-RS"/>
        </w:rPr>
      </w:pPr>
      <w:r>
        <w:rPr>
          <w:lang w:val="sr-Cyrl-RS"/>
        </w:rPr>
        <w:t xml:space="preserve">Притиском на дугме са натписом </w:t>
      </w:r>
      <w:r w:rsidR="007B5C2A">
        <w:rPr>
          <w:lang w:val="sr-Cyrl-RS"/>
        </w:rPr>
        <w:t>„</w:t>
      </w:r>
      <w:r w:rsidRPr="00D13496">
        <w:rPr>
          <w:i/>
          <w:iCs/>
          <w:lang w:val="en-US"/>
        </w:rPr>
        <w:t>Search</w:t>
      </w:r>
      <w:r w:rsidR="007B5C2A">
        <w:rPr>
          <w:lang w:val="sr-Cyrl-R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B5C2A">
        <w:rPr>
          <w:lang w:val="sr-Cyrl-RS"/>
        </w:rPr>
        <w:t>„</w:t>
      </w:r>
      <w:r w:rsidR="007D7F58" w:rsidRPr="007D7F58">
        <w:rPr>
          <w:i/>
          <w:iCs/>
          <w:lang w:val="en-US"/>
        </w:rPr>
        <w:t>Reviews</w:t>
      </w:r>
      <w:r w:rsidR="007B5C2A">
        <w:rPr>
          <w:lang w:val="sr-Cyrl-R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8" w:name="_Toc212567281"/>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8"/>
    </w:p>
    <w:p w14:paraId="4431BB6E" w14:textId="491BE13F" w:rsidR="00436EAA" w:rsidRDefault="007D3383" w:rsidP="00526057">
      <w:pPr>
        <w:pStyle w:val="Prilog-IInivonaslova"/>
        <w:rPr>
          <w:lang w:val="sr-Cyrl-RS"/>
        </w:rPr>
      </w:pPr>
      <w:bookmarkStart w:id="99" w:name="_Toc212567350"/>
      <w:r>
        <w:rPr>
          <w:lang w:val="sr-Cyrl-RS"/>
        </w:rPr>
        <w:t>Резервације</w:t>
      </w:r>
      <w:bookmarkEnd w:id="99"/>
    </w:p>
    <w:p w14:paraId="39F76D0E" w14:textId="79F61DC1" w:rsidR="009C30AC" w:rsidRPr="00BA30D2" w:rsidRDefault="00595C66" w:rsidP="009C30AC">
      <w:pPr>
        <w:pStyle w:val="Osnovnitekst"/>
        <w:rPr>
          <w:lang w:val="en-US"/>
        </w:rPr>
      </w:pPr>
      <w:bookmarkStart w:id="100" w:name="_Hlk212366170"/>
      <w:r>
        <w:rPr>
          <w:lang w:val="sr-Cyrl-RS"/>
        </w:rPr>
        <w:t xml:space="preserve">Притиском на дугме са натписом </w:t>
      </w:r>
      <w:r w:rsidR="00AC3440">
        <w:rPr>
          <w:lang w:val="sr-Cyrl-RS"/>
        </w:rPr>
        <w:t>„</w:t>
      </w:r>
      <w:r w:rsidRPr="004E123A">
        <w:rPr>
          <w:i/>
          <w:iCs/>
          <w:lang w:val="en-US"/>
        </w:rPr>
        <w:t>Pending</w:t>
      </w:r>
      <w:r w:rsidR="00AC3440">
        <w:rPr>
          <w:lang w:val="sr-Cyrl-RS"/>
        </w:rPr>
        <w:t>“</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C3440">
        <w:rPr>
          <w:lang w:val="sr-Cyrl-RS"/>
        </w:rPr>
        <w:t>„</w:t>
      </w:r>
      <w:r w:rsidR="00A22DD0" w:rsidRPr="004B76F7">
        <w:rPr>
          <w:i/>
          <w:iCs/>
          <w:lang w:val="en-US"/>
        </w:rPr>
        <w:t>Appointments</w:t>
      </w:r>
      <w:r w:rsidR="00AC3440">
        <w:rPr>
          <w:lang w:val="sr-Cyrl-R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AC3440">
        <w:rPr>
          <w:lang w:val="sr-Cyrl-RS"/>
        </w:rPr>
        <w:t>„</w:t>
      </w:r>
      <w:r w:rsidR="007529EF" w:rsidRPr="007529EF">
        <w:rPr>
          <w:i/>
          <w:iCs/>
          <w:lang w:val="en-US"/>
        </w:rPr>
        <w:t>Rejections</w:t>
      </w:r>
      <w:r w:rsidR="00AC3440">
        <w:rPr>
          <w:lang w:val="sr-Cyrl-R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AC3440">
        <w:rPr>
          <w:lang w:val="sr-Cyrl-RS"/>
        </w:rPr>
        <w:t>„</w:t>
      </w:r>
      <w:r w:rsidR="009528C0" w:rsidRPr="009528C0">
        <w:rPr>
          <w:i/>
          <w:iCs/>
          <w:lang w:val="en-US"/>
        </w:rPr>
        <w:t>Archive</w:t>
      </w:r>
      <w:r w:rsidR="00AC3440">
        <w:rPr>
          <w:lang w:val="sr-Cyrl-RS"/>
        </w:rPr>
        <w:t>“</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0"/>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18EAB9E3">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1" w:name="_Toc212567282"/>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1"/>
    </w:p>
    <w:p w14:paraId="36AF05D2" w14:textId="4A2B5801" w:rsidR="00D9008D" w:rsidRDefault="00D9008D" w:rsidP="00D9008D">
      <w:pPr>
        <w:pStyle w:val="Prilog-Inivonaslova"/>
        <w:rPr>
          <w:lang w:val="sr-Cyrl-RS"/>
        </w:rPr>
      </w:pPr>
      <w:bookmarkStart w:id="102" w:name="_Toc212567351"/>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2"/>
    </w:p>
    <w:p w14:paraId="7866FB86" w14:textId="49689811" w:rsidR="006A7703" w:rsidRDefault="008C2A9E" w:rsidP="006E58ED">
      <w:pPr>
        <w:pStyle w:val="Prilog-IInivonaslova"/>
        <w:rPr>
          <w:lang w:val="en-US"/>
        </w:rPr>
      </w:pPr>
      <w:bookmarkStart w:id="103" w:name="_Toc212567352"/>
      <w:r>
        <w:rPr>
          <w:lang w:val="sr-Cyrl-RS"/>
        </w:rPr>
        <w:t>Налог фризерског салона</w:t>
      </w:r>
      <w:bookmarkEnd w:id="103"/>
    </w:p>
    <w:p w14:paraId="1CDCB2F6" w14:textId="766F6192"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000421BE">
        <w:rPr>
          <w:lang w:val="sr-Cyrl-RS"/>
        </w:rPr>
        <w:t>„</w:t>
      </w:r>
      <w:r w:rsidRPr="00FB1DEB">
        <w:rPr>
          <w:i/>
          <w:iCs/>
          <w:lang w:val="en-US"/>
        </w:rPr>
        <w:t>View profile</w:t>
      </w:r>
      <w:r w:rsidR="000421BE">
        <w:rPr>
          <w:lang w:val="sr-Cyrl-RS"/>
        </w:rPr>
        <w:t>“</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000C72EE">
        <w:rPr>
          <w:lang w:val="sr-Cyrl-RS"/>
        </w:rPr>
        <w:t>„</w:t>
      </w:r>
      <w:r w:rsidRPr="002709E5">
        <w:rPr>
          <w:i/>
          <w:iCs/>
          <w:lang w:val="en-US"/>
        </w:rPr>
        <w:t>Edit profile</w:t>
      </w:r>
      <w:r w:rsidR="000C72EE">
        <w:rPr>
          <w:lang w:val="sr-Cyrl-RS"/>
        </w:rPr>
        <w:t>“</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167F4E">
        <w:rPr>
          <w:lang w:val="sr-Cyrl-RS"/>
        </w:rPr>
        <w:t>„</w:t>
      </w:r>
      <w:r w:rsidR="00C53C98" w:rsidRPr="008D51EF">
        <w:rPr>
          <w:i/>
          <w:iCs/>
          <w:lang w:val="en-US"/>
        </w:rPr>
        <w:t>Log out</w:t>
      </w:r>
      <w:r w:rsidR="00167F4E">
        <w:rPr>
          <w:lang w:val="sr-Cyrl-RS"/>
        </w:rPr>
        <w: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 xml:space="preserve">Такође, притиском на дугме са натписом </w:t>
      </w:r>
      <w:r w:rsidR="00167F4E">
        <w:rPr>
          <w:lang w:val="sr-Cyrl-RS"/>
        </w:rPr>
        <w:t>„</w:t>
      </w:r>
      <w:r w:rsidRPr="00C60612">
        <w:rPr>
          <w:i/>
          <w:iCs/>
          <w:lang w:val="en-US"/>
        </w:rPr>
        <w:t>Reviews</w:t>
      </w:r>
      <w:r w:rsidR="00167F4E">
        <w:rPr>
          <w:lang w:val="sr-Cyrl-RS"/>
        </w:rPr>
        <w:t>“</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4" w:name="_Toc212567283"/>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4"/>
    </w:p>
    <w:p w14:paraId="251E6986" w14:textId="49C35CF1" w:rsidR="00AF55F9" w:rsidRDefault="00AF55F9" w:rsidP="001E78D3">
      <w:pPr>
        <w:pStyle w:val="Prilog-IInivonaslova"/>
        <w:rPr>
          <w:lang w:val="sr-Cyrl-RS"/>
        </w:rPr>
      </w:pPr>
      <w:bookmarkStart w:id="105" w:name="_Toc212567353"/>
      <w:r>
        <w:rPr>
          <w:lang w:val="sr-Cyrl-RS"/>
        </w:rPr>
        <w:t>Резервације</w:t>
      </w:r>
      <w:bookmarkEnd w:id="105"/>
    </w:p>
    <w:p w14:paraId="1606DC7C" w14:textId="444E91BB" w:rsidR="003C04A6" w:rsidRPr="003C04A6" w:rsidRDefault="003C04A6" w:rsidP="003C04A6">
      <w:pPr>
        <w:pStyle w:val="Osnovnitekst"/>
        <w:rPr>
          <w:lang w:val="sr-Cyrl-RS"/>
        </w:rPr>
      </w:pPr>
      <w:r w:rsidRPr="003C04A6">
        <w:rPr>
          <w:lang w:val="sr-Cyrl-RS"/>
        </w:rPr>
        <w:t xml:space="preserve">Притиском на дугме са натписом </w:t>
      </w:r>
      <w:r w:rsidR="009950AA">
        <w:rPr>
          <w:lang w:val="sr-Cyrl-RS"/>
        </w:rPr>
        <w:t>„</w:t>
      </w:r>
      <w:r w:rsidRPr="006A6A62">
        <w:rPr>
          <w:i/>
          <w:iCs/>
          <w:lang w:val="sr-Cyrl-RS"/>
        </w:rPr>
        <w:t>Pending</w:t>
      </w:r>
      <w:r w:rsidR="009950AA">
        <w:rPr>
          <w:lang w:val="sr-Cyrl-RS"/>
        </w:rPr>
        <w:t>“</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xml:space="preserve">. Притиском на дугме са натписом </w:t>
      </w:r>
      <w:r w:rsidR="009950AA">
        <w:rPr>
          <w:lang w:val="sr-Cyrl-RS"/>
        </w:rPr>
        <w:t>„</w:t>
      </w:r>
      <w:r w:rsidRPr="00F5015F">
        <w:rPr>
          <w:i/>
          <w:iCs/>
          <w:lang w:val="sr-Cyrl-RS"/>
        </w:rPr>
        <w:t>Appointments</w:t>
      </w:r>
      <w:r w:rsidR="009950AA">
        <w:rPr>
          <w:lang w:val="sr-Cyrl-RS"/>
        </w:rPr>
        <w:t>“</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9950AA">
        <w:rPr>
          <w:lang w:val="sr-Cyrl-RS"/>
        </w:rPr>
        <w:t>„</w:t>
      </w:r>
      <w:r w:rsidR="00356845" w:rsidRPr="00C575EB">
        <w:rPr>
          <w:i/>
          <w:iCs/>
          <w:lang w:val="en-US"/>
        </w:rPr>
        <w:t>Confirm reservations</w:t>
      </w:r>
      <w:r w:rsidR="009950AA">
        <w:rPr>
          <w:lang w:val="sr-Cyrl-R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 xml:space="preserve">Додатно, у главном менију се може пронаћи дугме са натписом </w:t>
      </w:r>
      <w:r w:rsidR="009950AA">
        <w:rPr>
          <w:lang w:val="sr-Cyrl-RS"/>
        </w:rPr>
        <w:t>„</w:t>
      </w:r>
      <w:r w:rsidRPr="00B31768">
        <w:rPr>
          <w:i/>
          <w:iCs/>
          <w:lang w:val="sr-Cyrl-RS"/>
        </w:rPr>
        <w:t>Rejections</w:t>
      </w:r>
      <w:r w:rsidR="009950AA">
        <w:rPr>
          <w:lang w:val="sr-Cyrl-RS"/>
        </w:rPr>
        <w:t>“</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009950AA">
        <w:rPr>
          <w:lang w:val="sr-Cyrl-RS"/>
        </w:rPr>
        <w:t>„</w:t>
      </w:r>
      <w:r w:rsidRPr="00790581">
        <w:rPr>
          <w:i/>
          <w:iCs/>
          <w:lang w:val="sr-Cyrl-RS"/>
        </w:rPr>
        <w:t>Archive</w:t>
      </w:r>
      <w:r w:rsidR="009950AA">
        <w:rPr>
          <w:lang w:val="sr-Cyrl-RS"/>
        </w:rPr>
        <w:t>“</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6" w:name="_Toc212567284"/>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6"/>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4F02C" w14:textId="77777777" w:rsidR="005B1506" w:rsidRDefault="005B1506">
      <w:r>
        <w:separator/>
      </w:r>
    </w:p>
  </w:endnote>
  <w:endnote w:type="continuationSeparator" w:id="0">
    <w:p w14:paraId="419935BF" w14:textId="77777777" w:rsidR="005B1506" w:rsidRDefault="005B1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34331" w14:textId="77777777" w:rsidR="005B1506" w:rsidRDefault="005B1506">
      <w:r>
        <w:separator/>
      </w:r>
    </w:p>
  </w:footnote>
  <w:footnote w:type="continuationSeparator" w:id="0">
    <w:p w14:paraId="327232DE" w14:textId="77777777" w:rsidR="005B1506" w:rsidRDefault="005B1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07D50"/>
    <w:rsid w:val="00010588"/>
    <w:rsid w:val="000106C5"/>
    <w:rsid w:val="00010D63"/>
    <w:rsid w:val="00010DE5"/>
    <w:rsid w:val="00010F8A"/>
    <w:rsid w:val="00011198"/>
    <w:rsid w:val="00011D90"/>
    <w:rsid w:val="00011DFA"/>
    <w:rsid w:val="000124C6"/>
    <w:rsid w:val="00012595"/>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54D6"/>
    <w:rsid w:val="00035813"/>
    <w:rsid w:val="00037166"/>
    <w:rsid w:val="000375AD"/>
    <w:rsid w:val="00040445"/>
    <w:rsid w:val="00041052"/>
    <w:rsid w:val="000421BE"/>
    <w:rsid w:val="00042875"/>
    <w:rsid w:val="000431D3"/>
    <w:rsid w:val="00043EC6"/>
    <w:rsid w:val="00044F51"/>
    <w:rsid w:val="000454BA"/>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521"/>
    <w:rsid w:val="00067A2C"/>
    <w:rsid w:val="000700C3"/>
    <w:rsid w:val="00070412"/>
    <w:rsid w:val="00071FFC"/>
    <w:rsid w:val="00072D42"/>
    <w:rsid w:val="00073796"/>
    <w:rsid w:val="000739DF"/>
    <w:rsid w:val="00073D1F"/>
    <w:rsid w:val="00075320"/>
    <w:rsid w:val="0007639F"/>
    <w:rsid w:val="000763E3"/>
    <w:rsid w:val="00076A21"/>
    <w:rsid w:val="00076F36"/>
    <w:rsid w:val="00076FF4"/>
    <w:rsid w:val="00080069"/>
    <w:rsid w:val="00080C50"/>
    <w:rsid w:val="00080F87"/>
    <w:rsid w:val="00080FB7"/>
    <w:rsid w:val="000811E0"/>
    <w:rsid w:val="000818EC"/>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14B"/>
    <w:rsid w:val="000B5B62"/>
    <w:rsid w:val="000B5B7C"/>
    <w:rsid w:val="000B6A63"/>
    <w:rsid w:val="000B6C8B"/>
    <w:rsid w:val="000B6F8D"/>
    <w:rsid w:val="000B703C"/>
    <w:rsid w:val="000B7DBB"/>
    <w:rsid w:val="000C093D"/>
    <w:rsid w:val="000C0BA1"/>
    <w:rsid w:val="000C115B"/>
    <w:rsid w:val="000C155A"/>
    <w:rsid w:val="000C18B8"/>
    <w:rsid w:val="000C1BB8"/>
    <w:rsid w:val="000C205D"/>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C72EE"/>
    <w:rsid w:val="000D0164"/>
    <w:rsid w:val="000D21B3"/>
    <w:rsid w:val="000D2280"/>
    <w:rsid w:val="000D2390"/>
    <w:rsid w:val="000D2878"/>
    <w:rsid w:val="000D35D7"/>
    <w:rsid w:val="000D3F4A"/>
    <w:rsid w:val="000D4315"/>
    <w:rsid w:val="000D4539"/>
    <w:rsid w:val="000D4C5D"/>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2BE"/>
    <w:rsid w:val="000F182B"/>
    <w:rsid w:val="000F2F39"/>
    <w:rsid w:val="000F5A8C"/>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6B6D"/>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4F0D"/>
    <w:rsid w:val="001550A9"/>
    <w:rsid w:val="001551E5"/>
    <w:rsid w:val="00155B78"/>
    <w:rsid w:val="0015605D"/>
    <w:rsid w:val="00156485"/>
    <w:rsid w:val="00157024"/>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67F4E"/>
    <w:rsid w:val="00170708"/>
    <w:rsid w:val="00170B74"/>
    <w:rsid w:val="00170BDE"/>
    <w:rsid w:val="0017109D"/>
    <w:rsid w:val="00172BB9"/>
    <w:rsid w:val="00172F1E"/>
    <w:rsid w:val="00173088"/>
    <w:rsid w:val="001730DA"/>
    <w:rsid w:val="00173720"/>
    <w:rsid w:val="00173BC8"/>
    <w:rsid w:val="001750E2"/>
    <w:rsid w:val="001753C6"/>
    <w:rsid w:val="00175507"/>
    <w:rsid w:val="0017696B"/>
    <w:rsid w:val="00176B5B"/>
    <w:rsid w:val="00177CA6"/>
    <w:rsid w:val="00180114"/>
    <w:rsid w:val="0018081F"/>
    <w:rsid w:val="00181104"/>
    <w:rsid w:val="00181648"/>
    <w:rsid w:val="0018285A"/>
    <w:rsid w:val="00182901"/>
    <w:rsid w:val="0018654E"/>
    <w:rsid w:val="00186FFF"/>
    <w:rsid w:val="00190281"/>
    <w:rsid w:val="0019041A"/>
    <w:rsid w:val="00190B34"/>
    <w:rsid w:val="001929A6"/>
    <w:rsid w:val="00192AEC"/>
    <w:rsid w:val="0019403C"/>
    <w:rsid w:val="001952DD"/>
    <w:rsid w:val="00195A4D"/>
    <w:rsid w:val="00195C93"/>
    <w:rsid w:val="00195D4D"/>
    <w:rsid w:val="00196C7A"/>
    <w:rsid w:val="001A00EF"/>
    <w:rsid w:val="001A0ADF"/>
    <w:rsid w:val="001A253D"/>
    <w:rsid w:val="001A257B"/>
    <w:rsid w:val="001A33CC"/>
    <w:rsid w:val="001A45EB"/>
    <w:rsid w:val="001A4781"/>
    <w:rsid w:val="001A48DB"/>
    <w:rsid w:val="001A4A0B"/>
    <w:rsid w:val="001A4BCC"/>
    <w:rsid w:val="001A5771"/>
    <w:rsid w:val="001A5810"/>
    <w:rsid w:val="001A5F6C"/>
    <w:rsid w:val="001A7A76"/>
    <w:rsid w:val="001A7F6D"/>
    <w:rsid w:val="001B036C"/>
    <w:rsid w:val="001B0DFD"/>
    <w:rsid w:val="001B173B"/>
    <w:rsid w:val="001B2070"/>
    <w:rsid w:val="001B25EA"/>
    <w:rsid w:val="001B2C80"/>
    <w:rsid w:val="001B4DED"/>
    <w:rsid w:val="001B5027"/>
    <w:rsid w:val="001B56C0"/>
    <w:rsid w:val="001B5736"/>
    <w:rsid w:val="001B5F9F"/>
    <w:rsid w:val="001B7537"/>
    <w:rsid w:val="001B7677"/>
    <w:rsid w:val="001B7963"/>
    <w:rsid w:val="001C0077"/>
    <w:rsid w:val="001C0250"/>
    <w:rsid w:val="001C0586"/>
    <w:rsid w:val="001C097B"/>
    <w:rsid w:val="001C0F01"/>
    <w:rsid w:val="001C1416"/>
    <w:rsid w:val="001C16E9"/>
    <w:rsid w:val="001C1CF0"/>
    <w:rsid w:val="001C294E"/>
    <w:rsid w:val="001C2DBE"/>
    <w:rsid w:val="001C4BCD"/>
    <w:rsid w:val="001C4F22"/>
    <w:rsid w:val="001C514B"/>
    <w:rsid w:val="001C6595"/>
    <w:rsid w:val="001C6A5D"/>
    <w:rsid w:val="001C7A7A"/>
    <w:rsid w:val="001D037E"/>
    <w:rsid w:val="001D060D"/>
    <w:rsid w:val="001D0A6F"/>
    <w:rsid w:val="001D0F46"/>
    <w:rsid w:val="001D0F97"/>
    <w:rsid w:val="001D1B59"/>
    <w:rsid w:val="001D1F4F"/>
    <w:rsid w:val="001D2558"/>
    <w:rsid w:val="001D3734"/>
    <w:rsid w:val="001D3FAC"/>
    <w:rsid w:val="001D46A3"/>
    <w:rsid w:val="001D4AD3"/>
    <w:rsid w:val="001D5A3B"/>
    <w:rsid w:val="001D5B63"/>
    <w:rsid w:val="001D68EA"/>
    <w:rsid w:val="001D723A"/>
    <w:rsid w:val="001D7739"/>
    <w:rsid w:val="001E05FE"/>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152"/>
    <w:rsid w:val="002006EC"/>
    <w:rsid w:val="00200AA4"/>
    <w:rsid w:val="00200B4E"/>
    <w:rsid w:val="00200E9A"/>
    <w:rsid w:val="00203099"/>
    <w:rsid w:val="00203A16"/>
    <w:rsid w:val="002048D6"/>
    <w:rsid w:val="00204B85"/>
    <w:rsid w:val="00205393"/>
    <w:rsid w:val="002070BD"/>
    <w:rsid w:val="00207331"/>
    <w:rsid w:val="002079CF"/>
    <w:rsid w:val="00207AA4"/>
    <w:rsid w:val="00207C17"/>
    <w:rsid w:val="00207E96"/>
    <w:rsid w:val="00210309"/>
    <w:rsid w:val="00210442"/>
    <w:rsid w:val="00210947"/>
    <w:rsid w:val="0021095F"/>
    <w:rsid w:val="00211586"/>
    <w:rsid w:val="002119CE"/>
    <w:rsid w:val="00211ADF"/>
    <w:rsid w:val="00212C77"/>
    <w:rsid w:val="00213AFD"/>
    <w:rsid w:val="00213E1B"/>
    <w:rsid w:val="00213E77"/>
    <w:rsid w:val="002141FC"/>
    <w:rsid w:val="0021572A"/>
    <w:rsid w:val="0021600C"/>
    <w:rsid w:val="0021689F"/>
    <w:rsid w:val="00216A73"/>
    <w:rsid w:val="00216B37"/>
    <w:rsid w:val="00216D8C"/>
    <w:rsid w:val="00220F87"/>
    <w:rsid w:val="002227C2"/>
    <w:rsid w:val="0022329A"/>
    <w:rsid w:val="002241F5"/>
    <w:rsid w:val="00224852"/>
    <w:rsid w:val="00224A83"/>
    <w:rsid w:val="00224DAA"/>
    <w:rsid w:val="00225096"/>
    <w:rsid w:val="00225287"/>
    <w:rsid w:val="00225CE1"/>
    <w:rsid w:val="00225FC0"/>
    <w:rsid w:val="00226281"/>
    <w:rsid w:val="002266CE"/>
    <w:rsid w:val="00226B3D"/>
    <w:rsid w:val="0022712F"/>
    <w:rsid w:val="00227196"/>
    <w:rsid w:val="00227AF8"/>
    <w:rsid w:val="00230283"/>
    <w:rsid w:val="00230344"/>
    <w:rsid w:val="00231A72"/>
    <w:rsid w:val="00231F6A"/>
    <w:rsid w:val="0023295E"/>
    <w:rsid w:val="00233139"/>
    <w:rsid w:val="0023327D"/>
    <w:rsid w:val="00234F39"/>
    <w:rsid w:val="00235707"/>
    <w:rsid w:val="0023605C"/>
    <w:rsid w:val="00236612"/>
    <w:rsid w:val="00240BA8"/>
    <w:rsid w:val="00241056"/>
    <w:rsid w:val="0024148D"/>
    <w:rsid w:val="002417D6"/>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0C9"/>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67B2D"/>
    <w:rsid w:val="00270094"/>
    <w:rsid w:val="002709BC"/>
    <w:rsid w:val="002709E5"/>
    <w:rsid w:val="00271006"/>
    <w:rsid w:val="00272064"/>
    <w:rsid w:val="0027281A"/>
    <w:rsid w:val="00272D35"/>
    <w:rsid w:val="00273081"/>
    <w:rsid w:val="0027316C"/>
    <w:rsid w:val="002736F7"/>
    <w:rsid w:val="002752D9"/>
    <w:rsid w:val="002755E2"/>
    <w:rsid w:val="002768C5"/>
    <w:rsid w:val="0027758F"/>
    <w:rsid w:val="00280846"/>
    <w:rsid w:val="00281B6B"/>
    <w:rsid w:val="002834C0"/>
    <w:rsid w:val="00283682"/>
    <w:rsid w:val="00283ADA"/>
    <w:rsid w:val="002842D9"/>
    <w:rsid w:val="0028548E"/>
    <w:rsid w:val="0028561A"/>
    <w:rsid w:val="00285A52"/>
    <w:rsid w:val="00285B71"/>
    <w:rsid w:val="0028643F"/>
    <w:rsid w:val="00287C70"/>
    <w:rsid w:val="002907E8"/>
    <w:rsid w:val="002917F2"/>
    <w:rsid w:val="002935DB"/>
    <w:rsid w:val="00293A01"/>
    <w:rsid w:val="00294166"/>
    <w:rsid w:val="00295355"/>
    <w:rsid w:val="0029565B"/>
    <w:rsid w:val="0029578F"/>
    <w:rsid w:val="00296075"/>
    <w:rsid w:val="002965A7"/>
    <w:rsid w:val="00297224"/>
    <w:rsid w:val="00297325"/>
    <w:rsid w:val="002A0087"/>
    <w:rsid w:val="002A0293"/>
    <w:rsid w:val="002A093A"/>
    <w:rsid w:val="002A0FDC"/>
    <w:rsid w:val="002A28ED"/>
    <w:rsid w:val="002A2C2C"/>
    <w:rsid w:val="002A4E14"/>
    <w:rsid w:val="002A4E8B"/>
    <w:rsid w:val="002A51A8"/>
    <w:rsid w:val="002A529C"/>
    <w:rsid w:val="002A5AE4"/>
    <w:rsid w:val="002A5F84"/>
    <w:rsid w:val="002A6020"/>
    <w:rsid w:val="002A64C4"/>
    <w:rsid w:val="002A7665"/>
    <w:rsid w:val="002A7AF2"/>
    <w:rsid w:val="002A7D21"/>
    <w:rsid w:val="002B0B18"/>
    <w:rsid w:val="002B0E1B"/>
    <w:rsid w:val="002B1CCA"/>
    <w:rsid w:val="002B2743"/>
    <w:rsid w:val="002B2950"/>
    <w:rsid w:val="002B29B7"/>
    <w:rsid w:val="002B2F14"/>
    <w:rsid w:val="002B35C3"/>
    <w:rsid w:val="002B3880"/>
    <w:rsid w:val="002B389C"/>
    <w:rsid w:val="002B3DFA"/>
    <w:rsid w:val="002B4996"/>
    <w:rsid w:val="002B4BF4"/>
    <w:rsid w:val="002B4DCB"/>
    <w:rsid w:val="002B5068"/>
    <w:rsid w:val="002B5309"/>
    <w:rsid w:val="002B7260"/>
    <w:rsid w:val="002B7CEF"/>
    <w:rsid w:val="002C08DF"/>
    <w:rsid w:val="002C189B"/>
    <w:rsid w:val="002C1F1F"/>
    <w:rsid w:val="002C2531"/>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3D48"/>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3AEB"/>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2F51"/>
    <w:rsid w:val="00343A9A"/>
    <w:rsid w:val="0034457C"/>
    <w:rsid w:val="00344988"/>
    <w:rsid w:val="00344B1F"/>
    <w:rsid w:val="00344B23"/>
    <w:rsid w:val="00344FA5"/>
    <w:rsid w:val="00345602"/>
    <w:rsid w:val="00346AD1"/>
    <w:rsid w:val="0034781C"/>
    <w:rsid w:val="003479EA"/>
    <w:rsid w:val="00350092"/>
    <w:rsid w:val="003503D6"/>
    <w:rsid w:val="00351335"/>
    <w:rsid w:val="00351C92"/>
    <w:rsid w:val="00351DF1"/>
    <w:rsid w:val="0035229D"/>
    <w:rsid w:val="00352379"/>
    <w:rsid w:val="003526EB"/>
    <w:rsid w:val="00352909"/>
    <w:rsid w:val="003536C3"/>
    <w:rsid w:val="00354A74"/>
    <w:rsid w:val="00356845"/>
    <w:rsid w:val="00357021"/>
    <w:rsid w:val="00357F18"/>
    <w:rsid w:val="00360618"/>
    <w:rsid w:val="00360BDB"/>
    <w:rsid w:val="00360E58"/>
    <w:rsid w:val="003616CE"/>
    <w:rsid w:val="00362AA4"/>
    <w:rsid w:val="0036300C"/>
    <w:rsid w:val="003632E1"/>
    <w:rsid w:val="00364DFA"/>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6D67"/>
    <w:rsid w:val="00377517"/>
    <w:rsid w:val="00377CFF"/>
    <w:rsid w:val="00380057"/>
    <w:rsid w:val="003805BC"/>
    <w:rsid w:val="00380728"/>
    <w:rsid w:val="0038164A"/>
    <w:rsid w:val="00382D6B"/>
    <w:rsid w:val="0038314C"/>
    <w:rsid w:val="0038396D"/>
    <w:rsid w:val="00383B9D"/>
    <w:rsid w:val="00384A8C"/>
    <w:rsid w:val="00384BF4"/>
    <w:rsid w:val="00385380"/>
    <w:rsid w:val="003854F8"/>
    <w:rsid w:val="00385572"/>
    <w:rsid w:val="00386ED2"/>
    <w:rsid w:val="00390007"/>
    <w:rsid w:val="0039080C"/>
    <w:rsid w:val="00390840"/>
    <w:rsid w:val="00390A19"/>
    <w:rsid w:val="00390E03"/>
    <w:rsid w:val="00390F1F"/>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0CBA"/>
    <w:rsid w:val="003A1D5C"/>
    <w:rsid w:val="003A21BD"/>
    <w:rsid w:val="003A2CED"/>
    <w:rsid w:val="003A32A3"/>
    <w:rsid w:val="003A34B3"/>
    <w:rsid w:val="003A43B6"/>
    <w:rsid w:val="003A458C"/>
    <w:rsid w:val="003A63B0"/>
    <w:rsid w:val="003A6B11"/>
    <w:rsid w:val="003A6C4A"/>
    <w:rsid w:val="003A7036"/>
    <w:rsid w:val="003A70DC"/>
    <w:rsid w:val="003A7185"/>
    <w:rsid w:val="003A71AA"/>
    <w:rsid w:val="003A7BA5"/>
    <w:rsid w:val="003A7C46"/>
    <w:rsid w:val="003B0326"/>
    <w:rsid w:val="003B07A2"/>
    <w:rsid w:val="003B18E8"/>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23"/>
    <w:rsid w:val="003C2FE2"/>
    <w:rsid w:val="003C376D"/>
    <w:rsid w:val="003C3EF5"/>
    <w:rsid w:val="003C44B6"/>
    <w:rsid w:val="003C455D"/>
    <w:rsid w:val="003C46D2"/>
    <w:rsid w:val="003C4A26"/>
    <w:rsid w:val="003C5291"/>
    <w:rsid w:val="003C5AA0"/>
    <w:rsid w:val="003C5D21"/>
    <w:rsid w:val="003C61F6"/>
    <w:rsid w:val="003C6670"/>
    <w:rsid w:val="003C7322"/>
    <w:rsid w:val="003C7636"/>
    <w:rsid w:val="003C7EE6"/>
    <w:rsid w:val="003C7F15"/>
    <w:rsid w:val="003D169C"/>
    <w:rsid w:val="003D20B5"/>
    <w:rsid w:val="003D2336"/>
    <w:rsid w:val="003D24B7"/>
    <w:rsid w:val="003D2A24"/>
    <w:rsid w:val="003D4434"/>
    <w:rsid w:val="003D4E8C"/>
    <w:rsid w:val="003D5270"/>
    <w:rsid w:val="003D651B"/>
    <w:rsid w:val="003D6C34"/>
    <w:rsid w:val="003D7464"/>
    <w:rsid w:val="003D799D"/>
    <w:rsid w:val="003D7ABC"/>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3F7ACF"/>
    <w:rsid w:val="004008C6"/>
    <w:rsid w:val="00400E3D"/>
    <w:rsid w:val="00400EDC"/>
    <w:rsid w:val="00401BCB"/>
    <w:rsid w:val="00401C03"/>
    <w:rsid w:val="00401D70"/>
    <w:rsid w:val="00401F8F"/>
    <w:rsid w:val="00402097"/>
    <w:rsid w:val="004020D6"/>
    <w:rsid w:val="00402168"/>
    <w:rsid w:val="004051FC"/>
    <w:rsid w:val="0040539A"/>
    <w:rsid w:val="00406E81"/>
    <w:rsid w:val="0040704B"/>
    <w:rsid w:val="004073FF"/>
    <w:rsid w:val="0040742D"/>
    <w:rsid w:val="00410F7B"/>
    <w:rsid w:val="0041176F"/>
    <w:rsid w:val="00412082"/>
    <w:rsid w:val="00412ED2"/>
    <w:rsid w:val="00413565"/>
    <w:rsid w:val="004138EA"/>
    <w:rsid w:val="00413A36"/>
    <w:rsid w:val="0041463F"/>
    <w:rsid w:val="0041470D"/>
    <w:rsid w:val="0041482F"/>
    <w:rsid w:val="004152E6"/>
    <w:rsid w:val="00415754"/>
    <w:rsid w:val="00415C9D"/>
    <w:rsid w:val="00415E55"/>
    <w:rsid w:val="004160CC"/>
    <w:rsid w:val="004167DE"/>
    <w:rsid w:val="00416901"/>
    <w:rsid w:val="00417256"/>
    <w:rsid w:val="004205BA"/>
    <w:rsid w:val="00420D39"/>
    <w:rsid w:val="00421895"/>
    <w:rsid w:val="00421B15"/>
    <w:rsid w:val="00421C3B"/>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06A"/>
    <w:rsid w:val="004324C1"/>
    <w:rsid w:val="00432DE4"/>
    <w:rsid w:val="0043360F"/>
    <w:rsid w:val="00434159"/>
    <w:rsid w:val="00434161"/>
    <w:rsid w:val="00434F87"/>
    <w:rsid w:val="00436EAA"/>
    <w:rsid w:val="00436FE1"/>
    <w:rsid w:val="0043773E"/>
    <w:rsid w:val="00440381"/>
    <w:rsid w:val="00440C63"/>
    <w:rsid w:val="00441EDA"/>
    <w:rsid w:val="004428DC"/>
    <w:rsid w:val="00442F05"/>
    <w:rsid w:val="00443113"/>
    <w:rsid w:val="004432A7"/>
    <w:rsid w:val="00444EBE"/>
    <w:rsid w:val="004462B7"/>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087"/>
    <w:rsid w:val="00457573"/>
    <w:rsid w:val="004575C5"/>
    <w:rsid w:val="0045787B"/>
    <w:rsid w:val="00460382"/>
    <w:rsid w:val="0046044B"/>
    <w:rsid w:val="00460A0E"/>
    <w:rsid w:val="00461138"/>
    <w:rsid w:val="00461E01"/>
    <w:rsid w:val="00462B43"/>
    <w:rsid w:val="00463931"/>
    <w:rsid w:val="00463AB0"/>
    <w:rsid w:val="00463BA2"/>
    <w:rsid w:val="00464997"/>
    <w:rsid w:val="00466380"/>
    <w:rsid w:val="00466877"/>
    <w:rsid w:val="00467692"/>
    <w:rsid w:val="00467911"/>
    <w:rsid w:val="00467D12"/>
    <w:rsid w:val="00467EA8"/>
    <w:rsid w:val="004703D3"/>
    <w:rsid w:val="004711E3"/>
    <w:rsid w:val="0047148B"/>
    <w:rsid w:val="00471921"/>
    <w:rsid w:val="0047269F"/>
    <w:rsid w:val="00472906"/>
    <w:rsid w:val="00472D36"/>
    <w:rsid w:val="00473EFE"/>
    <w:rsid w:val="00473F38"/>
    <w:rsid w:val="004742B1"/>
    <w:rsid w:val="00474719"/>
    <w:rsid w:val="00475051"/>
    <w:rsid w:val="0047517F"/>
    <w:rsid w:val="00476172"/>
    <w:rsid w:val="00476DEE"/>
    <w:rsid w:val="00477424"/>
    <w:rsid w:val="004800DC"/>
    <w:rsid w:val="00480C6A"/>
    <w:rsid w:val="00480CF9"/>
    <w:rsid w:val="004811FB"/>
    <w:rsid w:val="00481395"/>
    <w:rsid w:val="00481442"/>
    <w:rsid w:val="00483360"/>
    <w:rsid w:val="00483F5B"/>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23BF"/>
    <w:rsid w:val="004A3A23"/>
    <w:rsid w:val="004A493E"/>
    <w:rsid w:val="004A51CE"/>
    <w:rsid w:val="004A5648"/>
    <w:rsid w:val="004A7154"/>
    <w:rsid w:val="004A743A"/>
    <w:rsid w:val="004A7A19"/>
    <w:rsid w:val="004A7E08"/>
    <w:rsid w:val="004A7F20"/>
    <w:rsid w:val="004B0152"/>
    <w:rsid w:val="004B06E6"/>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394A"/>
    <w:rsid w:val="004C42C3"/>
    <w:rsid w:val="004C4309"/>
    <w:rsid w:val="004C46CC"/>
    <w:rsid w:val="004C58AA"/>
    <w:rsid w:val="004C5A7C"/>
    <w:rsid w:val="004C5DBF"/>
    <w:rsid w:val="004C6407"/>
    <w:rsid w:val="004C7867"/>
    <w:rsid w:val="004D093C"/>
    <w:rsid w:val="004D21AA"/>
    <w:rsid w:val="004D284E"/>
    <w:rsid w:val="004D2C22"/>
    <w:rsid w:val="004D467F"/>
    <w:rsid w:val="004D53B1"/>
    <w:rsid w:val="004D682C"/>
    <w:rsid w:val="004D6B44"/>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587"/>
    <w:rsid w:val="004F173C"/>
    <w:rsid w:val="004F197F"/>
    <w:rsid w:val="004F1BA9"/>
    <w:rsid w:val="004F3216"/>
    <w:rsid w:val="004F3EF3"/>
    <w:rsid w:val="004F5751"/>
    <w:rsid w:val="004F57B8"/>
    <w:rsid w:val="004F604B"/>
    <w:rsid w:val="004F6291"/>
    <w:rsid w:val="004F641D"/>
    <w:rsid w:val="00500240"/>
    <w:rsid w:val="00500C13"/>
    <w:rsid w:val="00501946"/>
    <w:rsid w:val="00501AE5"/>
    <w:rsid w:val="00501B01"/>
    <w:rsid w:val="005028FF"/>
    <w:rsid w:val="005042EB"/>
    <w:rsid w:val="00504D60"/>
    <w:rsid w:val="00505430"/>
    <w:rsid w:val="00505586"/>
    <w:rsid w:val="00505E72"/>
    <w:rsid w:val="005073D5"/>
    <w:rsid w:val="00510877"/>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273"/>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A4C"/>
    <w:rsid w:val="00546BD3"/>
    <w:rsid w:val="0054740B"/>
    <w:rsid w:val="00547EB8"/>
    <w:rsid w:val="0055011E"/>
    <w:rsid w:val="005505CA"/>
    <w:rsid w:val="005506CC"/>
    <w:rsid w:val="005507BF"/>
    <w:rsid w:val="005509A9"/>
    <w:rsid w:val="00550D28"/>
    <w:rsid w:val="0055149F"/>
    <w:rsid w:val="005515FC"/>
    <w:rsid w:val="00552F25"/>
    <w:rsid w:val="005535AA"/>
    <w:rsid w:val="005540C9"/>
    <w:rsid w:val="00554D5A"/>
    <w:rsid w:val="00554EA7"/>
    <w:rsid w:val="005555E1"/>
    <w:rsid w:val="0055606D"/>
    <w:rsid w:val="0055739E"/>
    <w:rsid w:val="005578C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180"/>
    <w:rsid w:val="00573BBE"/>
    <w:rsid w:val="00573F88"/>
    <w:rsid w:val="00574FB8"/>
    <w:rsid w:val="00575F11"/>
    <w:rsid w:val="00577B40"/>
    <w:rsid w:val="005807BD"/>
    <w:rsid w:val="00581293"/>
    <w:rsid w:val="00581CF8"/>
    <w:rsid w:val="0058236A"/>
    <w:rsid w:val="00582BAE"/>
    <w:rsid w:val="00583B98"/>
    <w:rsid w:val="00583C6D"/>
    <w:rsid w:val="00584AB7"/>
    <w:rsid w:val="00584AF1"/>
    <w:rsid w:val="00586F1C"/>
    <w:rsid w:val="00586F2A"/>
    <w:rsid w:val="00590560"/>
    <w:rsid w:val="005909A5"/>
    <w:rsid w:val="005913C9"/>
    <w:rsid w:val="005914DE"/>
    <w:rsid w:val="00591664"/>
    <w:rsid w:val="00591671"/>
    <w:rsid w:val="00592E8E"/>
    <w:rsid w:val="00593C42"/>
    <w:rsid w:val="00594330"/>
    <w:rsid w:val="005957AC"/>
    <w:rsid w:val="00595C66"/>
    <w:rsid w:val="00595D88"/>
    <w:rsid w:val="0059600A"/>
    <w:rsid w:val="005962ED"/>
    <w:rsid w:val="00596574"/>
    <w:rsid w:val="005966FB"/>
    <w:rsid w:val="0059765E"/>
    <w:rsid w:val="005A06B0"/>
    <w:rsid w:val="005A1EE1"/>
    <w:rsid w:val="005A2311"/>
    <w:rsid w:val="005A345F"/>
    <w:rsid w:val="005A3CA0"/>
    <w:rsid w:val="005A405D"/>
    <w:rsid w:val="005A430D"/>
    <w:rsid w:val="005A4323"/>
    <w:rsid w:val="005A4472"/>
    <w:rsid w:val="005A5D88"/>
    <w:rsid w:val="005A6D03"/>
    <w:rsid w:val="005A78BC"/>
    <w:rsid w:val="005B09B5"/>
    <w:rsid w:val="005B0F00"/>
    <w:rsid w:val="005B149C"/>
    <w:rsid w:val="005B1506"/>
    <w:rsid w:val="005B16B7"/>
    <w:rsid w:val="005B2368"/>
    <w:rsid w:val="005B27DF"/>
    <w:rsid w:val="005B3156"/>
    <w:rsid w:val="005B370C"/>
    <w:rsid w:val="005B46EB"/>
    <w:rsid w:val="005B5617"/>
    <w:rsid w:val="005B60E2"/>
    <w:rsid w:val="005B761F"/>
    <w:rsid w:val="005B7729"/>
    <w:rsid w:val="005B79A1"/>
    <w:rsid w:val="005B7AD7"/>
    <w:rsid w:val="005C08E1"/>
    <w:rsid w:val="005C0B0D"/>
    <w:rsid w:val="005C1029"/>
    <w:rsid w:val="005C1761"/>
    <w:rsid w:val="005C2B83"/>
    <w:rsid w:val="005C3514"/>
    <w:rsid w:val="005C3BB7"/>
    <w:rsid w:val="005C3C45"/>
    <w:rsid w:val="005C53BF"/>
    <w:rsid w:val="005C6394"/>
    <w:rsid w:val="005C678C"/>
    <w:rsid w:val="005D0595"/>
    <w:rsid w:val="005D05DB"/>
    <w:rsid w:val="005D06E4"/>
    <w:rsid w:val="005D0968"/>
    <w:rsid w:val="005D15F2"/>
    <w:rsid w:val="005D17F0"/>
    <w:rsid w:val="005D1893"/>
    <w:rsid w:val="005D1A1F"/>
    <w:rsid w:val="005D1B31"/>
    <w:rsid w:val="005D1BA9"/>
    <w:rsid w:val="005D2C3A"/>
    <w:rsid w:val="005D3730"/>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181D"/>
    <w:rsid w:val="005F301C"/>
    <w:rsid w:val="005F392D"/>
    <w:rsid w:val="005F393D"/>
    <w:rsid w:val="005F3D3F"/>
    <w:rsid w:val="005F3EDE"/>
    <w:rsid w:val="005F4D25"/>
    <w:rsid w:val="005F6072"/>
    <w:rsid w:val="005F6269"/>
    <w:rsid w:val="005F62B2"/>
    <w:rsid w:val="005F6CAD"/>
    <w:rsid w:val="005F7ADE"/>
    <w:rsid w:val="005F7C55"/>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2C7"/>
    <w:rsid w:val="0061635A"/>
    <w:rsid w:val="0061703E"/>
    <w:rsid w:val="006172AA"/>
    <w:rsid w:val="00617487"/>
    <w:rsid w:val="00617F80"/>
    <w:rsid w:val="0062038D"/>
    <w:rsid w:val="0062135B"/>
    <w:rsid w:val="0062287E"/>
    <w:rsid w:val="00623311"/>
    <w:rsid w:val="0062344C"/>
    <w:rsid w:val="006240B6"/>
    <w:rsid w:val="0062599C"/>
    <w:rsid w:val="0062611D"/>
    <w:rsid w:val="00626648"/>
    <w:rsid w:val="00626A58"/>
    <w:rsid w:val="00626ED1"/>
    <w:rsid w:val="00627D37"/>
    <w:rsid w:val="00627D45"/>
    <w:rsid w:val="006303E4"/>
    <w:rsid w:val="00630978"/>
    <w:rsid w:val="00630D56"/>
    <w:rsid w:val="00630E1F"/>
    <w:rsid w:val="00631478"/>
    <w:rsid w:val="006319DC"/>
    <w:rsid w:val="006325E9"/>
    <w:rsid w:val="006330B5"/>
    <w:rsid w:val="0063381F"/>
    <w:rsid w:val="00633ABF"/>
    <w:rsid w:val="00633BE2"/>
    <w:rsid w:val="00634C6B"/>
    <w:rsid w:val="00634F6D"/>
    <w:rsid w:val="006366ED"/>
    <w:rsid w:val="00636D73"/>
    <w:rsid w:val="00637548"/>
    <w:rsid w:val="00637E03"/>
    <w:rsid w:val="0064053D"/>
    <w:rsid w:val="006412E1"/>
    <w:rsid w:val="006425F1"/>
    <w:rsid w:val="00642F77"/>
    <w:rsid w:val="00643111"/>
    <w:rsid w:val="00643610"/>
    <w:rsid w:val="00643A2F"/>
    <w:rsid w:val="00644398"/>
    <w:rsid w:val="00644632"/>
    <w:rsid w:val="00644A50"/>
    <w:rsid w:val="00644C43"/>
    <w:rsid w:val="00645BA6"/>
    <w:rsid w:val="00646ABC"/>
    <w:rsid w:val="00646D91"/>
    <w:rsid w:val="006477ED"/>
    <w:rsid w:val="00647A94"/>
    <w:rsid w:val="0065031D"/>
    <w:rsid w:val="006511E3"/>
    <w:rsid w:val="0065152F"/>
    <w:rsid w:val="00652624"/>
    <w:rsid w:val="00652E85"/>
    <w:rsid w:val="006535A2"/>
    <w:rsid w:val="00653ABD"/>
    <w:rsid w:val="00654AC8"/>
    <w:rsid w:val="00654FB0"/>
    <w:rsid w:val="00655833"/>
    <w:rsid w:val="006572CF"/>
    <w:rsid w:val="00657309"/>
    <w:rsid w:val="00657313"/>
    <w:rsid w:val="006579AC"/>
    <w:rsid w:val="00657E05"/>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5DF0"/>
    <w:rsid w:val="006764A3"/>
    <w:rsid w:val="0067668D"/>
    <w:rsid w:val="00676FAB"/>
    <w:rsid w:val="0068018A"/>
    <w:rsid w:val="006805EE"/>
    <w:rsid w:val="00682051"/>
    <w:rsid w:val="006850E6"/>
    <w:rsid w:val="00685A0E"/>
    <w:rsid w:val="0068619F"/>
    <w:rsid w:val="006901CC"/>
    <w:rsid w:val="0069082F"/>
    <w:rsid w:val="00690E6D"/>
    <w:rsid w:val="006910BF"/>
    <w:rsid w:val="0069116F"/>
    <w:rsid w:val="006912CD"/>
    <w:rsid w:val="006918D4"/>
    <w:rsid w:val="00692C65"/>
    <w:rsid w:val="00693A95"/>
    <w:rsid w:val="00693C59"/>
    <w:rsid w:val="00694278"/>
    <w:rsid w:val="00694D8E"/>
    <w:rsid w:val="006955CE"/>
    <w:rsid w:val="0069598A"/>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8A2"/>
    <w:rsid w:val="006B0A32"/>
    <w:rsid w:val="006B2529"/>
    <w:rsid w:val="006B315E"/>
    <w:rsid w:val="006B3B5F"/>
    <w:rsid w:val="006B6332"/>
    <w:rsid w:val="006B66A5"/>
    <w:rsid w:val="006B6D68"/>
    <w:rsid w:val="006B749E"/>
    <w:rsid w:val="006C0148"/>
    <w:rsid w:val="006C38BE"/>
    <w:rsid w:val="006C4331"/>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011"/>
    <w:rsid w:val="006F1717"/>
    <w:rsid w:val="006F18A2"/>
    <w:rsid w:val="006F1AB2"/>
    <w:rsid w:val="006F1DD0"/>
    <w:rsid w:val="006F24DA"/>
    <w:rsid w:val="006F2672"/>
    <w:rsid w:val="006F3055"/>
    <w:rsid w:val="006F3448"/>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2C3F"/>
    <w:rsid w:val="00703A88"/>
    <w:rsid w:val="00704744"/>
    <w:rsid w:val="00704CB1"/>
    <w:rsid w:val="0070589D"/>
    <w:rsid w:val="0070595E"/>
    <w:rsid w:val="007067DF"/>
    <w:rsid w:val="007075AE"/>
    <w:rsid w:val="00707ACC"/>
    <w:rsid w:val="00710C05"/>
    <w:rsid w:val="00710F53"/>
    <w:rsid w:val="00711434"/>
    <w:rsid w:val="00711C14"/>
    <w:rsid w:val="00712020"/>
    <w:rsid w:val="0071204D"/>
    <w:rsid w:val="00712CBB"/>
    <w:rsid w:val="00713109"/>
    <w:rsid w:val="00713141"/>
    <w:rsid w:val="00714ABA"/>
    <w:rsid w:val="00716063"/>
    <w:rsid w:val="007164E8"/>
    <w:rsid w:val="007168B5"/>
    <w:rsid w:val="00716926"/>
    <w:rsid w:val="00717EE7"/>
    <w:rsid w:val="00720124"/>
    <w:rsid w:val="00721133"/>
    <w:rsid w:val="00721E00"/>
    <w:rsid w:val="00722A7B"/>
    <w:rsid w:val="00723CEE"/>
    <w:rsid w:val="00724850"/>
    <w:rsid w:val="00724EF7"/>
    <w:rsid w:val="0072518E"/>
    <w:rsid w:val="007256F4"/>
    <w:rsid w:val="00725E56"/>
    <w:rsid w:val="00726263"/>
    <w:rsid w:val="007267A9"/>
    <w:rsid w:val="00726965"/>
    <w:rsid w:val="0073042F"/>
    <w:rsid w:val="00730C10"/>
    <w:rsid w:val="00731034"/>
    <w:rsid w:val="00731B2D"/>
    <w:rsid w:val="00731BC4"/>
    <w:rsid w:val="00731EC9"/>
    <w:rsid w:val="007321A1"/>
    <w:rsid w:val="00732796"/>
    <w:rsid w:val="0073288E"/>
    <w:rsid w:val="00732B58"/>
    <w:rsid w:val="00732E54"/>
    <w:rsid w:val="00733EDE"/>
    <w:rsid w:val="00734230"/>
    <w:rsid w:val="007353EA"/>
    <w:rsid w:val="007360B9"/>
    <w:rsid w:val="00737E51"/>
    <w:rsid w:val="00740092"/>
    <w:rsid w:val="00740CA9"/>
    <w:rsid w:val="007413E2"/>
    <w:rsid w:val="00741AE2"/>
    <w:rsid w:val="007432B5"/>
    <w:rsid w:val="00743353"/>
    <w:rsid w:val="007442E6"/>
    <w:rsid w:val="007447FA"/>
    <w:rsid w:val="007454CD"/>
    <w:rsid w:val="00745BCE"/>
    <w:rsid w:val="00746129"/>
    <w:rsid w:val="00747674"/>
    <w:rsid w:val="007506AE"/>
    <w:rsid w:val="00750AFE"/>
    <w:rsid w:val="00750C92"/>
    <w:rsid w:val="00752008"/>
    <w:rsid w:val="007529EF"/>
    <w:rsid w:val="007536EA"/>
    <w:rsid w:val="00754446"/>
    <w:rsid w:val="007544BB"/>
    <w:rsid w:val="00755922"/>
    <w:rsid w:val="00755EDB"/>
    <w:rsid w:val="007564B5"/>
    <w:rsid w:val="007571A4"/>
    <w:rsid w:val="00757519"/>
    <w:rsid w:val="00757F1B"/>
    <w:rsid w:val="00760839"/>
    <w:rsid w:val="00760865"/>
    <w:rsid w:val="00760E46"/>
    <w:rsid w:val="00763237"/>
    <w:rsid w:val="00764251"/>
    <w:rsid w:val="00764382"/>
    <w:rsid w:val="00766070"/>
    <w:rsid w:val="00766E8E"/>
    <w:rsid w:val="00767281"/>
    <w:rsid w:val="00767538"/>
    <w:rsid w:val="007678C0"/>
    <w:rsid w:val="00767FFB"/>
    <w:rsid w:val="00770557"/>
    <w:rsid w:val="00770862"/>
    <w:rsid w:val="007716E2"/>
    <w:rsid w:val="0077189C"/>
    <w:rsid w:val="00772018"/>
    <w:rsid w:val="00772D45"/>
    <w:rsid w:val="007733AA"/>
    <w:rsid w:val="007742EB"/>
    <w:rsid w:val="007746FC"/>
    <w:rsid w:val="00774780"/>
    <w:rsid w:val="00774B60"/>
    <w:rsid w:val="00774C22"/>
    <w:rsid w:val="007751C0"/>
    <w:rsid w:val="007758C6"/>
    <w:rsid w:val="00775A1B"/>
    <w:rsid w:val="0077706F"/>
    <w:rsid w:val="0077741D"/>
    <w:rsid w:val="00780711"/>
    <w:rsid w:val="00780D10"/>
    <w:rsid w:val="00780F4F"/>
    <w:rsid w:val="0078179F"/>
    <w:rsid w:val="007819B4"/>
    <w:rsid w:val="00781A92"/>
    <w:rsid w:val="00782F42"/>
    <w:rsid w:val="0078325B"/>
    <w:rsid w:val="0078332A"/>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5388"/>
    <w:rsid w:val="00796191"/>
    <w:rsid w:val="007964E8"/>
    <w:rsid w:val="00796BA1"/>
    <w:rsid w:val="007A08D4"/>
    <w:rsid w:val="007A0996"/>
    <w:rsid w:val="007A1011"/>
    <w:rsid w:val="007A1867"/>
    <w:rsid w:val="007A1A3C"/>
    <w:rsid w:val="007A221E"/>
    <w:rsid w:val="007A2533"/>
    <w:rsid w:val="007A2CDD"/>
    <w:rsid w:val="007A2E46"/>
    <w:rsid w:val="007A39D4"/>
    <w:rsid w:val="007A48C4"/>
    <w:rsid w:val="007A4EDB"/>
    <w:rsid w:val="007A5BD6"/>
    <w:rsid w:val="007A6314"/>
    <w:rsid w:val="007A65E4"/>
    <w:rsid w:val="007A7A60"/>
    <w:rsid w:val="007A7FC6"/>
    <w:rsid w:val="007B0266"/>
    <w:rsid w:val="007B0E71"/>
    <w:rsid w:val="007B1D49"/>
    <w:rsid w:val="007B20A4"/>
    <w:rsid w:val="007B3CF2"/>
    <w:rsid w:val="007B4EE1"/>
    <w:rsid w:val="007B5034"/>
    <w:rsid w:val="007B5C2A"/>
    <w:rsid w:val="007B6551"/>
    <w:rsid w:val="007B6DE2"/>
    <w:rsid w:val="007B715E"/>
    <w:rsid w:val="007B780F"/>
    <w:rsid w:val="007C0483"/>
    <w:rsid w:val="007C1737"/>
    <w:rsid w:val="007C2D9D"/>
    <w:rsid w:val="007C3877"/>
    <w:rsid w:val="007C4DB4"/>
    <w:rsid w:val="007C5175"/>
    <w:rsid w:val="007C527C"/>
    <w:rsid w:val="007C547D"/>
    <w:rsid w:val="007C5F95"/>
    <w:rsid w:val="007C6003"/>
    <w:rsid w:val="007C6B95"/>
    <w:rsid w:val="007C727F"/>
    <w:rsid w:val="007C7715"/>
    <w:rsid w:val="007C77EC"/>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2E06"/>
    <w:rsid w:val="007E32D8"/>
    <w:rsid w:val="007E3856"/>
    <w:rsid w:val="007E4A83"/>
    <w:rsid w:val="007E5991"/>
    <w:rsid w:val="007E6D9B"/>
    <w:rsid w:val="007F014F"/>
    <w:rsid w:val="007F0F9E"/>
    <w:rsid w:val="007F21F5"/>
    <w:rsid w:val="007F2F77"/>
    <w:rsid w:val="007F33CB"/>
    <w:rsid w:val="007F37C7"/>
    <w:rsid w:val="007F3EE0"/>
    <w:rsid w:val="007F4773"/>
    <w:rsid w:val="007F5069"/>
    <w:rsid w:val="007F50C4"/>
    <w:rsid w:val="007F55F9"/>
    <w:rsid w:val="007F5A72"/>
    <w:rsid w:val="007F5BD1"/>
    <w:rsid w:val="007F5FEE"/>
    <w:rsid w:val="007F6220"/>
    <w:rsid w:val="007F67D6"/>
    <w:rsid w:val="007F6CD4"/>
    <w:rsid w:val="007F700B"/>
    <w:rsid w:val="007F7272"/>
    <w:rsid w:val="00800059"/>
    <w:rsid w:val="00801BCB"/>
    <w:rsid w:val="00801F61"/>
    <w:rsid w:val="00802901"/>
    <w:rsid w:val="00802EBF"/>
    <w:rsid w:val="0080399F"/>
    <w:rsid w:val="00803D9F"/>
    <w:rsid w:val="008049D3"/>
    <w:rsid w:val="00804BF0"/>
    <w:rsid w:val="0080529C"/>
    <w:rsid w:val="008054DF"/>
    <w:rsid w:val="008055A8"/>
    <w:rsid w:val="00805CEF"/>
    <w:rsid w:val="00806EE7"/>
    <w:rsid w:val="00807FBB"/>
    <w:rsid w:val="00810CB1"/>
    <w:rsid w:val="00810E2C"/>
    <w:rsid w:val="00811416"/>
    <w:rsid w:val="0081295B"/>
    <w:rsid w:val="008131BA"/>
    <w:rsid w:val="00813A00"/>
    <w:rsid w:val="00813DFA"/>
    <w:rsid w:val="00813E1A"/>
    <w:rsid w:val="00816207"/>
    <w:rsid w:val="00816D97"/>
    <w:rsid w:val="0081717F"/>
    <w:rsid w:val="00817322"/>
    <w:rsid w:val="008207D7"/>
    <w:rsid w:val="00820D03"/>
    <w:rsid w:val="00821052"/>
    <w:rsid w:val="0082132A"/>
    <w:rsid w:val="00821B74"/>
    <w:rsid w:val="00821D17"/>
    <w:rsid w:val="00821FF3"/>
    <w:rsid w:val="00822B8F"/>
    <w:rsid w:val="00823BE3"/>
    <w:rsid w:val="00826184"/>
    <w:rsid w:val="00826994"/>
    <w:rsid w:val="00826DC4"/>
    <w:rsid w:val="00827350"/>
    <w:rsid w:val="00827DE6"/>
    <w:rsid w:val="008301E0"/>
    <w:rsid w:val="0083036D"/>
    <w:rsid w:val="00830A47"/>
    <w:rsid w:val="00831C4C"/>
    <w:rsid w:val="00831C69"/>
    <w:rsid w:val="008326A8"/>
    <w:rsid w:val="00832992"/>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30C4"/>
    <w:rsid w:val="008436E5"/>
    <w:rsid w:val="00844393"/>
    <w:rsid w:val="00844F23"/>
    <w:rsid w:val="0084527A"/>
    <w:rsid w:val="00845AC6"/>
    <w:rsid w:val="0084655C"/>
    <w:rsid w:val="008468FD"/>
    <w:rsid w:val="008478DC"/>
    <w:rsid w:val="00847963"/>
    <w:rsid w:val="00847B69"/>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5A4B"/>
    <w:rsid w:val="008664F3"/>
    <w:rsid w:val="00866645"/>
    <w:rsid w:val="0086691C"/>
    <w:rsid w:val="00867327"/>
    <w:rsid w:val="00870DBA"/>
    <w:rsid w:val="00871E8D"/>
    <w:rsid w:val="00873ECF"/>
    <w:rsid w:val="008748DA"/>
    <w:rsid w:val="008751A6"/>
    <w:rsid w:val="00876428"/>
    <w:rsid w:val="00876682"/>
    <w:rsid w:val="00876AE5"/>
    <w:rsid w:val="00876C6F"/>
    <w:rsid w:val="008777BB"/>
    <w:rsid w:val="008777C7"/>
    <w:rsid w:val="008778C1"/>
    <w:rsid w:val="00880F7B"/>
    <w:rsid w:val="008817D8"/>
    <w:rsid w:val="00882196"/>
    <w:rsid w:val="008831BA"/>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0DF"/>
    <w:rsid w:val="008A5830"/>
    <w:rsid w:val="008A6972"/>
    <w:rsid w:val="008A6C2D"/>
    <w:rsid w:val="008A79D9"/>
    <w:rsid w:val="008A7C02"/>
    <w:rsid w:val="008A7DB5"/>
    <w:rsid w:val="008B080A"/>
    <w:rsid w:val="008B08D2"/>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CE3"/>
    <w:rsid w:val="008C2F59"/>
    <w:rsid w:val="008C35E4"/>
    <w:rsid w:val="008C43CC"/>
    <w:rsid w:val="008C483E"/>
    <w:rsid w:val="008C4911"/>
    <w:rsid w:val="008C4C6F"/>
    <w:rsid w:val="008C573C"/>
    <w:rsid w:val="008C5FAC"/>
    <w:rsid w:val="008C637B"/>
    <w:rsid w:val="008C7A0A"/>
    <w:rsid w:val="008D0227"/>
    <w:rsid w:val="008D2E2D"/>
    <w:rsid w:val="008D3399"/>
    <w:rsid w:val="008D3847"/>
    <w:rsid w:val="008D387E"/>
    <w:rsid w:val="008D43ED"/>
    <w:rsid w:val="008D4747"/>
    <w:rsid w:val="008D47E7"/>
    <w:rsid w:val="008D50B7"/>
    <w:rsid w:val="008D51D9"/>
    <w:rsid w:val="008D51EF"/>
    <w:rsid w:val="008D551A"/>
    <w:rsid w:val="008D57DA"/>
    <w:rsid w:val="008D65D7"/>
    <w:rsid w:val="008D6AFB"/>
    <w:rsid w:val="008D6B99"/>
    <w:rsid w:val="008D76D1"/>
    <w:rsid w:val="008E0739"/>
    <w:rsid w:val="008E21F2"/>
    <w:rsid w:val="008E345B"/>
    <w:rsid w:val="008E3523"/>
    <w:rsid w:val="008E3862"/>
    <w:rsid w:val="008E42B6"/>
    <w:rsid w:val="008E457C"/>
    <w:rsid w:val="008E677E"/>
    <w:rsid w:val="008E7025"/>
    <w:rsid w:val="008E7E41"/>
    <w:rsid w:val="008F01D9"/>
    <w:rsid w:val="008F0730"/>
    <w:rsid w:val="008F0FFE"/>
    <w:rsid w:val="008F1497"/>
    <w:rsid w:val="008F1AC2"/>
    <w:rsid w:val="008F231D"/>
    <w:rsid w:val="008F64FA"/>
    <w:rsid w:val="008F66F8"/>
    <w:rsid w:val="008F67BC"/>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59"/>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5A49"/>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350D"/>
    <w:rsid w:val="00954996"/>
    <w:rsid w:val="00954D2C"/>
    <w:rsid w:val="009550BA"/>
    <w:rsid w:val="009553E2"/>
    <w:rsid w:val="0095604E"/>
    <w:rsid w:val="00956AD1"/>
    <w:rsid w:val="00956B54"/>
    <w:rsid w:val="009573DA"/>
    <w:rsid w:val="0095742B"/>
    <w:rsid w:val="00957471"/>
    <w:rsid w:val="00957AA0"/>
    <w:rsid w:val="00957B06"/>
    <w:rsid w:val="009611D8"/>
    <w:rsid w:val="009612EB"/>
    <w:rsid w:val="00961B4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50AA"/>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A7FDD"/>
    <w:rsid w:val="009B0763"/>
    <w:rsid w:val="009B17A1"/>
    <w:rsid w:val="009B27A1"/>
    <w:rsid w:val="009B2E78"/>
    <w:rsid w:val="009B3380"/>
    <w:rsid w:val="009B4384"/>
    <w:rsid w:val="009B55BE"/>
    <w:rsid w:val="009B58EA"/>
    <w:rsid w:val="009B63F4"/>
    <w:rsid w:val="009B6460"/>
    <w:rsid w:val="009B6FD9"/>
    <w:rsid w:val="009B71FA"/>
    <w:rsid w:val="009C00DA"/>
    <w:rsid w:val="009C0988"/>
    <w:rsid w:val="009C1FC1"/>
    <w:rsid w:val="009C2F0E"/>
    <w:rsid w:val="009C30AC"/>
    <w:rsid w:val="009C35AD"/>
    <w:rsid w:val="009C36F2"/>
    <w:rsid w:val="009C4C80"/>
    <w:rsid w:val="009C6411"/>
    <w:rsid w:val="009C7634"/>
    <w:rsid w:val="009C7B8A"/>
    <w:rsid w:val="009D0B68"/>
    <w:rsid w:val="009D1022"/>
    <w:rsid w:val="009D185A"/>
    <w:rsid w:val="009D1E60"/>
    <w:rsid w:val="009D2670"/>
    <w:rsid w:val="009D29D5"/>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2D4"/>
    <w:rsid w:val="009E7883"/>
    <w:rsid w:val="009E7A33"/>
    <w:rsid w:val="009E7BB9"/>
    <w:rsid w:val="009F025C"/>
    <w:rsid w:val="009F0401"/>
    <w:rsid w:val="009F19AC"/>
    <w:rsid w:val="009F2ACE"/>
    <w:rsid w:val="009F3DCB"/>
    <w:rsid w:val="009F3F5D"/>
    <w:rsid w:val="009F4107"/>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80A"/>
    <w:rsid w:val="00A23FB8"/>
    <w:rsid w:val="00A242AD"/>
    <w:rsid w:val="00A24DFE"/>
    <w:rsid w:val="00A24FB3"/>
    <w:rsid w:val="00A26A22"/>
    <w:rsid w:val="00A26CDD"/>
    <w:rsid w:val="00A2734A"/>
    <w:rsid w:val="00A273A4"/>
    <w:rsid w:val="00A3069A"/>
    <w:rsid w:val="00A319DE"/>
    <w:rsid w:val="00A33F31"/>
    <w:rsid w:val="00A33F50"/>
    <w:rsid w:val="00A35535"/>
    <w:rsid w:val="00A36440"/>
    <w:rsid w:val="00A366B5"/>
    <w:rsid w:val="00A36CC0"/>
    <w:rsid w:val="00A36DCB"/>
    <w:rsid w:val="00A37398"/>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6F5"/>
    <w:rsid w:val="00A45E31"/>
    <w:rsid w:val="00A45F64"/>
    <w:rsid w:val="00A46D34"/>
    <w:rsid w:val="00A47E10"/>
    <w:rsid w:val="00A515EA"/>
    <w:rsid w:val="00A51938"/>
    <w:rsid w:val="00A53555"/>
    <w:rsid w:val="00A53FB1"/>
    <w:rsid w:val="00A545FA"/>
    <w:rsid w:val="00A54661"/>
    <w:rsid w:val="00A54B22"/>
    <w:rsid w:val="00A54CF3"/>
    <w:rsid w:val="00A57257"/>
    <w:rsid w:val="00A5737C"/>
    <w:rsid w:val="00A603F7"/>
    <w:rsid w:val="00A6054D"/>
    <w:rsid w:val="00A6176F"/>
    <w:rsid w:val="00A6197E"/>
    <w:rsid w:val="00A61B43"/>
    <w:rsid w:val="00A6298A"/>
    <w:rsid w:val="00A63442"/>
    <w:rsid w:val="00A64753"/>
    <w:rsid w:val="00A64B3C"/>
    <w:rsid w:val="00A6568D"/>
    <w:rsid w:val="00A65719"/>
    <w:rsid w:val="00A6642E"/>
    <w:rsid w:val="00A66A84"/>
    <w:rsid w:val="00A674AF"/>
    <w:rsid w:val="00A67AED"/>
    <w:rsid w:val="00A700D3"/>
    <w:rsid w:val="00A702E7"/>
    <w:rsid w:val="00A7037E"/>
    <w:rsid w:val="00A7127D"/>
    <w:rsid w:val="00A71A6C"/>
    <w:rsid w:val="00A728E8"/>
    <w:rsid w:val="00A72A83"/>
    <w:rsid w:val="00A733F3"/>
    <w:rsid w:val="00A739EC"/>
    <w:rsid w:val="00A74764"/>
    <w:rsid w:val="00A74BC1"/>
    <w:rsid w:val="00A76553"/>
    <w:rsid w:val="00A76B46"/>
    <w:rsid w:val="00A76C46"/>
    <w:rsid w:val="00A771AD"/>
    <w:rsid w:val="00A77538"/>
    <w:rsid w:val="00A77687"/>
    <w:rsid w:val="00A77927"/>
    <w:rsid w:val="00A77F74"/>
    <w:rsid w:val="00A84A0B"/>
    <w:rsid w:val="00A8549F"/>
    <w:rsid w:val="00A85B00"/>
    <w:rsid w:val="00A85F21"/>
    <w:rsid w:val="00A85F4C"/>
    <w:rsid w:val="00A86DFE"/>
    <w:rsid w:val="00A873C0"/>
    <w:rsid w:val="00A873FF"/>
    <w:rsid w:val="00A8753D"/>
    <w:rsid w:val="00A87B37"/>
    <w:rsid w:val="00A87F0C"/>
    <w:rsid w:val="00A90034"/>
    <w:rsid w:val="00A905E9"/>
    <w:rsid w:val="00A90860"/>
    <w:rsid w:val="00A90EF5"/>
    <w:rsid w:val="00A90F33"/>
    <w:rsid w:val="00A91B1C"/>
    <w:rsid w:val="00A924FF"/>
    <w:rsid w:val="00A92AEB"/>
    <w:rsid w:val="00A92F80"/>
    <w:rsid w:val="00A93360"/>
    <w:rsid w:val="00A93A80"/>
    <w:rsid w:val="00A9580D"/>
    <w:rsid w:val="00A9591C"/>
    <w:rsid w:val="00A95923"/>
    <w:rsid w:val="00A95969"/>
    <w:rsid w:val="00A96695"/>
    <w:rsid w:val="00A97B74"/>
    <w:rsid w:val="00A97BA5"/>
    <w:rsid w:val="00A97D00"/>
    <w:rsid w:val="00AA00CF"/>
    <w:rsid w:val="00AA04A9"/>
    <w:rsid w:val="00AA0830"/>
    <w:rsid w:val="00AA0A50"/>
    <w:rsid w:val="00AA1BB1"/>
    <w:rsid w:val="00AA2E37"/>
    <w:rsid w:val="00AA2FE3"/>
    <w:rsid w:val="00AA4ACB"/>
    <w:rsid w:val="00AA4F63"/>
    <w:rsid w:val="00AA5D51"/>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440"/>
    <w:rsid w:val="00AC3E9E"/>
    <w:rsid w:val="00AC499C"/>
    <w:rsid w:val="00AC4A54"/>
    <w:rsid w:val="00AC56D0"/>
    <w:rsid w:val="00AC62AB"/>
    <w:rsid w:val="00AC68EB"/>
    <w:rsid w:val="00AC6981"/>
    <w:rsid w:val="00AC6B4F"/>
    <w:rsid w:val="00AC6B65"/>
    <w:rsid w:val="00AD0B43"/>
    <w:rsid w:val="00AD176D"/>
    <w:rsid w:val="00AD25A6"/>
    <w:rsid w:val="00AD2D34"/>
    <w:rsid w:val="00AD461B"/>
    <w:rsid w:val="00AD48D8"/>
    <w:rsid w:val="00AD4B9B"/>
    <w:rsid w:val="00AD4E56"/>
    <w:rsid w:val="00AD517F"/>
    <w:rsid w:val="00AD537F"/>
    <w:rsid w:val="00AD5BDB"/>
    <w:rsid w:val="00AD61D2"/>
    <w:rsid w:val="00AD6A1E"/>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6514"/>
    <w:rsid w:val="00AE733C"/>
    <w:rsid w:val="00AF02A3"/>
    <w:rsid w:val="00AF083E"/>
    <w:rsid w:val="00AF08D3"/>
    <w:rsid w:val="00AF0C6C"/>
    <w:rsid w:val="00AF2D69"/>
    <w:rsid w:val="00AF371A"/>
    <w:rsid w:val="00AF3F08"/>
    <w:rsid w:val="00AF423C"/>
    <w:rsid w:val="00AF4512"/>
    <w:rsid w:val="00AF45DB"/>
    <w:rsid w:val="00AF49DE"/>
    <w:rsid w:val="00AF55F9"/>
    <w:rsid w:val="00AF563D"/>
    <w:rsid w:val="00AF583D"/>
    <w:rsid w:val="00AF6859"/>
    <w:rsid w:val="00AF68A5"/>
    <w:rsid w:val="00AF6C34"/>
    <w:rsid w:val="00AF7067"/>
    <w:rsid w:val="00AF708A"/>
    <w:rsid w:val="00AF7EB4"/>
    <w:rsid w:val="00B00199"/>
    <w:rsid w:val="00B00739"/>
    <w:rsid w:val="00B01ACA"/>
    <w:rsid w:val="00B023B0"/>
    <w:rsid w:val="00B034A8"/>
    <w:rsid w:val="00B03C87"/>
    <w:rsid w:val="00B03CBC"/>
    <w:rsid w:val="00B044D6"/>
    <w:rsid w:val="00B052BD"/>
    <w:rsid w:val="00B057F5"/>
    <w:rsid w:val="00B05FB7"/>
    <w:rsid w:val="00B0685A"/>
    <w:rsid w:val="00B06FFA"/>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0F72"/>
    <w:rsid w:val="00B31229"/>
    <w:rsid w:val="00B312B4"/>
    <w:rsid w:val="00B3160A"/>
    <w:rsid w:val="00B31768"/>
    <w:rsid w:val="00B3208B"/>
    <w:rsid w:val="00B325A5"/>
    <w:rsid w:val="00B326AA"/>
    <w:rsid w:val="00B3365A"/>
    <w:rsid w:val="00B34FD5"/>
    <w:rsid w:val="00B35F71"/>
    <w:rsid w:val="00B361CD"/>
    <w:rsid w:val="00B36A9D"/>
    <w:rsid w:val="00B370D2"/>
    <w:rsid w:val="00B40E30"/>
    <w:rsid w:val="00B417D6"/>
    <w:rsid w:val="00B41993"/>
    <w:rsid w:val="00B4399A"/>
    <w:rsid w:val="00B44180"/>
    <w:rsid w:val="00B44A67"/>
    <w:rsid w:val="00B44C1E"/>
    <w:rsid w:val="00B468CE"/>
    <w:rsid w:val="00B470A0"/>
    <w:rsid w:val="00B47C72"/>
    <w:rsid w:val="00B47E38"/>
    <w:rsid w:val="00B47E41"/>
    <w:rsid w:val="00B50133"/>
    <w:rsid w:val="00B50DD5"/>
    <w:rsid w:val="00B520D3"/>
    <w:rsid w:val="00B523B4"/>
    <w:rsid w:val="00B53526"/>
    <w:rsid w:val="00B53F2A"/>
    <w:rsid w:val="00B54253"/>
    <w:rsid w:val="00B5428D"/>
    <w:rsid w:val="00B542FF"/>
    <w:rsid w:val="00B546E0"/>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2EF7"/>
    <w:rsid w:val="00B7355E"/>
    <w:rsid w:val="00B735E6"/>
    <w:rsid w:val="00B73B54"/>
    <w:rsid w:val="00B74022"/>
    <w:rsid w:val="00B743BA"/>
    <w:rsid w:val="00B7463A"/>
    <w:rsid w:val="00B74725"/>
    <w:rsid w:val="00B762BE"/>
    <w:rsid w:val="00B77194"/>
    <w:rsid w:val="00B7753E"/>
    <w:rsid w:val="00B80208"/>
    <w:rsid w:val="00B80D3F"/>
    <w:rsid w:val="00B80EBE"/>
    <w:rsid w:val="00B81951"/>
    <w:rsid w:val="00B81BE9"/>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856"/>
    <w:rsid w:val="00B91A54"/>
    <w:rsid w:val="00B91B2C"/>
    <w:rsid w:val="00B9219B"/>
    <w:rsid w:val="00B9228B"/>
    <w:rsid w:val="00B92998"/>
    <w:rsid w:val="00B92BA4"/>
    <w:rsid w:val="00B93616"/>
    <w:rsid w:val="00B93A95"/>
    <w:rsid w:val="00B93CE6"/>
    <w:rsid w:val="00B95D2B"/>
    <w:rsid w:val="00B95E13"/>
    <w:rsid w:val="00B9651A"/>
    <w:rsid w:val="00BA05D2"/>
    <w:rsid w:val="00BA0988"/>
    <w:rsid w:val="00BA0F9D"/>
    <w:rsid w:val="00BA1686"/>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4745"/>
    <w:rsid w:val="00BB553E"/>
    <w:rsid w:val="00BB6EF6"/>
    <w:rsid w:val="00BB6F33"/>
    <w:rsid w:val="00BB777D"/>
    <w:rsid w:val="00BB7968"/>
    <w:rsid w:val="00BB7CE1"/>
    <w:rsid w:val="00BC02E5"/>
    <w:rsid w:val="00BC0AD6"/>
    <w:rsid w:val="00BC108F"/>
    <w:rsid w:val="00BC1813"/>
    <w:rsid w:val="00BC1925"/>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5930"/>
    <w:rsid w:val="00BE615D"/>
    <w:rsid w:val="00BE665E"/>
    <w:rsid w:val="00BE6B40"/>
    <w:rsid w:val="00BE6B56"/>
    <w:rsid w:val="00BE6C35"/>
    <w:rsid w:val="00BE7310"/>
    <w:rsid w:val="00BE76D8"/>
    <w:rsid w:val="00BE78CC"/>
    <w:rsid w:val="00BE78E6"/>
    <w:rsid w:val="00BE7D6B"/>
    <w:rsid w:val="00BF0083"/>
    <w:rsid w:val="00BF03D2"/>
    <w:rsid w:val="00BF0B99"/>
    <w:rsid w:val="00BF1C61"/>
    <w:rsid w:val="00BF1D37"/>
    <w:rsid w:val="00BF22F7"/>
    <w:rsid w:val="00BF44A9"/>
    <w:rsid w:val="00BF4E20"/>
    <w:rsid w:val="00BF5576"/>
    <w:rsid w:val="00BF6015"/>
    <w:rsid w:val="00BF6DE0"/>
    <w:rsid w:val="00BF7004"/>
    <w:rsid w:val="00BF7067"/>
    <w:rsid w:val="00BF796E"/>
    <w:rsid w:val="00BF7D0C"/>
    <w:rsid w:val="00C00213"/>
    <w:rsid w:val="00C0084C"/>
    <w:rsid w:val="00C0131C"/>
    <w:rsid w:val="00C0190F"/>
    <w:rsid w:val="00C01E31"/>
    <w:rsid w:val="00C029B7"/>
    <w:rsid w:val="00C039E8"/>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47D"/>
    <w:rsid w:val="00C16C58"/>
    <w:rsid w:val="00C17820"/>
    <w:rsid w:val="00C17EE9"/>
    <w:rsid w:val="00C2054A"/>
    <w:rsid w:val="00C20A63"/>
    <w:rsid w:val="00C211ED"/>
    <w:rsid w:val="00C21541"/>
    <w:rsid w:val="00C2213B"/>
    <w:rsid w:val="00C223F5"/>
    <w:rsid w:val="00C234A8"/>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0916"/>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1B5F"/>
    <w:rsid w:val="00C6450E"/>
    <w:rsid w:val="00C652B7"/>
    <w:rsid w:val="00C65CEC"/>
    <w:rsid w:val="00C664F7"/>
    <w:rsid w:val="00C66C6F"/>
    <w:rsid w:val="00C6750A"/>
    <w:rsid w:val="00C717C3"/>
    <w:rsid w:val="00C71D25"/>
    <w:rsid w:val="00C71FDF"/>
    <w:rsid w:val="00C72938"/>
    <w:rsid w:val="00C73583"/>
    <w:rsid w:val="00C73E4D"/>
    <w:rsid w:val="00C742E7"/>
    <w:rsid w:val="00C753E4"/>
    <w:rsid w:val="00C75734"/>
    <w:rsid w:val="00C75884"/>
    <w:rsid w:val="00C767FE"/>
    <w:rsid w:val="00C76D67"/>
    <w:rsid w:val="00C774A8"/>
    <w:rsid w:val="00C776DA"/>
    <w:rsid w:val="00C7797E"/>
    <w:rsid w:val="00C77D48"/>
    <w:rsid w:val="00C8065E"/>
    <w:rsid w:val="00C807FA"/>
    <w:rsid w:val="00C80FAB"/>
    <w:rsid w:val="00C81823"/>
    <w:rsid w:val="00C81ECC"/>
    <w:rsid w:val="00C82946"/>
    <w:rsid w:val="00C853FA"/>
    <w:rsid w:val="00C86119"/>
    <w:rsid w:val="00C862C1"/>
    <w:rsid w:val="00C86CDB"/>
    <w:rsid w:val="00C902F5"/>
    <w:rsid w:val="00C92A36"/>
    <w:rsid w:val="00C930F6"/>
    <w:rsid w:val="00C93803"/>
    <w:rsid w:val="00C94F90"/>
    <w:rsid w:val="00C95BA0"/>
    <w:rsid w:val="00C96EA4"/>
    <w:rsid w:val="00C96FBC"/>
    <w:rsid w:val="00C97873"/>
    <w:rsid w:val="00CA0C46"/>
    <w:rsid w:val="00CA0D08"/>
    <w:rsid w:val="00CA14BF"/>
    <w:rsid w:val="00CA2067"/>
    <w:rsid w:val="00CA2559"/>
    <w:rsid w:val="00CA298C"/>
    <w:rsid w:val="00CA3E8A"/>
    <w:rsid w:val="00CA42D0"/>
    <w:rsid w:val="00CA43F5"/>
    <w:rsid w:val="00CA5350"/>
    <w:rsid w:val="00CA5F25"/>
    <w:rsid w:val="00CA5FEF"/>
    <w:rsid w:val="00CA6493"/>
    <w:rsid w:val="00CA6CE5"/>
    <w:rsid w:val="00CB27E3"/>
    <w:rsid w:val="00CB3DDF"/>
    <w:rsid w:val="00CB46BD"/>
    <w:rsid w:val="00CB4E21"/>
    <w:rsid w:val="00CB5111"/>
    <w:rsid w:val="00CB5E9C"/>
    <w:rsid w:val="00CB6E46"/>
    <w:rsid w:val="00CC033C"/>
    <w:rsid w:val="00CC0D34"/>
    <w:rsid w:val="00CC0E20"/>
    <w:rsid w:val="00CC169A"/>
    <w:rsid w:val="00CC1A13"/>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4CE5"/>
    <w:rsid w:val="00CE559D"/>
    <w:rsid w:val="00CE6F8A"/>
    <w:rsid w:val="00CF0AE7"/>
    <w:rsid w:val="00CF1E33"/>
    <w:rsid w:val="00CF2C66"/>
    <w:rsid w:val="00CF314B"/>
    <w:rsid w:val="00CF4371"/>
    <w:rsid w:val="00CF46F1"/>
    <w:rsid w:val="00CF4DE4"/>
    <w:rsid w:val="00CF52D3"/>
    <w:rsid w:val="00CF5575"/>
    <w:rsid w:val="00CF5F99"/>
    <w:rsid w:val="00CF6DE0"/>
    <w:rsid w:val="00CF6E47"/>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56D"/>
    <w:rsid w:val="00D10F2C"/>
    <w:rsid w:val="00D110D4"/>
    <w:rsid w:val="00D131F1"/>
    <w:rsid w:val="00D13496"/>
    <w:rsid w:val="00D144A8"/>
    <w:rsid w:val="00D14600"/>
    <w:rsid w:val="00D15C6F"/>
    <w:rsid w:val="00D15E62"/>
    <w:rsid w:val="00D161CA"/>
    <w:rsid w:val="00D16E4E"/>
    <w:rsid w:val="00D17DFF"/>
    <w:rsid w:val="00D206D5"/>
    <w:rsid w:val="00D20CEC"/>
    <w:rsid w:val="00D20D9D"/>
    <w:rsid w:val="00D2129C"/>
    <w:rsid w:val="00D21481"/>
    <w:rsid w:val="00D226B3"/>
    <w:rsid w:val="00D226D9"/>
    <w:rsid w:val="00D22CBC"/>
    <w:rsid w:val="00D23AF1"/>
    <w:rsid w:val="00D24F38"/>
    <w:rsid w:val="00D25000"/>
    <w:rsid w:val="00D2669E"/>
    <w:rsid w:val="00D277FE"/>
    <w:rsid w:val="00D27B83"/>
    <w:rsid w:val="00D31B80"/>
    <w:rsid w:val="00D31F69"/>
    <w:rsid w:val="00D320F5"/>
    <w:rsid w:val="00D3249B"/>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048"/>
    <w:rsid w:val="00D64F09"/>
    <w:rsid w:val="00D65152"/>
    <w:rsid w:val="00D65CF2"/>
    <w:rsid w:val="00D65F05"/>
    <w:rsid w:val="00D66135"/>
    <w:rsid w:val="00D66312"/>
    <w:rsid w:val="00D66BC2"/>
    <w:rsid w:val="00D66BF8"/>
    <w:rsid w:val="00D6737A"/>
    <w:rsid w:val="00D67A75"/>
    <w:rsid w:val="00D67D5F"/>
    <w:rsid w:val="00D70946"/>
    <w:rsid w:val="00D70FEC"/>
    <w:rsid w:val="00D731A3"/>
    <w:rsid w:val="00D7322D"/>
    <w:rsid w:val="00D7395E"/>
    <w:rsid w:val="00D73CFB"/>
    <w:rsid w:val="00D74591"/>
    <w:rsid w:val="00D75993"/>
    <w:rsid w:val="00D768BE"/>
    <w:rsid w:val="00D76AF2"/>
    <w:rsid w:val="00D76E8F"/>
    <w:rsid w:val="00D80047"/>
    <w:rsid w:val="00D800E1"/>
    <w:rsid w:val="00D8041A"/>
    <w:rsid w:val="00D816C4"/>
    <w:rsid w:val="00D81ED4"/>
    <w:rsid w:val="00D829D6"/>
    <w:rsid w:val="00D83711"/>
    <w:rsid w:val="00D83B97"/>
    <w:rsid w:val="00D83CC7"/>
    <w:rsid w:val="00D850AA"/>
    <w:rsid w:val="00D85C53"/>
    <w:rsid w:val="00D8621C"/>
    <w:rsid w:val="00D86BD5"/>
    <w:rsid w:val="00D8782B"/>
    <w:rsid w:val="00D9008D"/>
    <w:rsid w:val="00D9069D"/>
    <w:rsid w:val="00D90B23"/>
    <w:rsid w:val="00D90F36"/>
    <w:rsid w:val="00D9133C"/>
    <w:rsid w:val="00D915B4"/>
    <w:rsid w:val="00D917E7"/>
    <w:rsid w:val="00D922DE"/>
    <w:rsid w:val="00D92344"/>
    <w:rsid w:val="00D926FB"/>
    <w:rsid w:val="00D92763"/>
    <w:rsid w:val="00D92BD3"/>
    <w:rsid w:val="00D931CA"/>
    <w:rsid w:val="00D94744"/>
    <w:rsid w:val="00D94771"/>
    <w:rsid w:val="00D95DD8"/>
    <w:rsid w:val="00D95E3B"/>
    <w:rsid w:val="00D95E55"/>
    <w:rsid w:val="00D96844"/>
    <w:rsid w:val="00D9719A"/>
    <w:rsid w:val="00DA1706"/>
    <w:rsid w:val="00DA1F8C"/>
    <w:rsid w:val="00DA2266"/>
    <w:rsid w:val="00DA273E"/>
    <w:rsid w:val="00DA322C"/>
    <w:rsid w:val="00DA3B24"/>
    <w:rsid w:val="00DA4951"/>
    <w:rsid w:val="00DA5217"/>
    <w:rsid w:val="00DA5958"/>
    <w:rsid w:val="00DA5ABD"/>
    <w:rsid w:val="00DA653D"/>
    <w:rsid w:val="00DA6F01"/>
    <w:rsid w:val="00DA74C7"/>
    <w:rsid w:val="00DA773A"/>
    <w:rsid w:val="00DA7E3E"/>
    <w:rsid w:val="00DB04AB"/>
    <w:rsid w:val="00DB0568"/>
    <w:rsid w:val="00DB09C1"/>
    <w:rsid w:val="00DB0C2E"/>
    <w:rsid w:val="00DB0F7D"/>
    <w:rsid w:val="00DB1D80"/>
    <w:rsid w:val="00DB2197"/>
    <w:rsid w:val="00DB2370"/>
    <w:rsid w:val="00DB3140"/>
    <w:rsid w:val="00DB561C"/>
    <w:rsid w:val="00DB5ADE"/>
    <w:rsid w:val="00DB6167"/>
    <w:rsid w:val="00DB6995"/>
    <w:rsid w:val="00DB6F68"/>
    <w:rsid w:val="00DB76A2"/>
    <w:rsid w:val="00DB7767"/>
    <w:rsid w:val="00DB7987"/>
    <w:rsid w:val="00DB7D56"/>
    <w:rsid w:val="00DC081C"/>
    <w:rsid w:val="00DC0DB2"/>
    <w:rsid w:val="00DC12CF"/>
    <w:rsid w:val="00DC1419"/>
    <w:rsid w:val="00DC1F7A"/>
    <w:rsid w:val="00DC2A13"/>
    <w:rsid w:val="00DC2BAB"/>
    <w:rsid w:val="00DC2E99"/>
    <w:rsid w:val="00DC4ADC"/>
    <w:rsid w:val="00DC50A5"/>
    <w:rsid w:val="00DC5193"/>
    <w:rsid w:val="00DC5BBD"/>
    <w:rsid w:val="00DD06B4"/>
    <w:rsid w:val="00DD1236"/>
    <w:rsid w:val="00DD1726"/>
    <w:rsid w:val="00DD22D8"/>
    <w:rsid w:val="00DD24AC"/>
    <w:rsid w:val="00DD2C05"/>
    <w:rsid w:val="00DD2F26"/>
    <w:rsid w:val="00DD2FB2"/>
    <w:rsid w:val="00DD3057"/>
    <w:rsid w:val="00DD48BF"/>
    <w:rsid w:val="00DD4DC5"/>
    <w:rsid w:val="00DD4E6A"/>
    <w:rsid w:val="00DD6BB8"/>
    <w:rsid w:val="00DD6E36"/>
    <w:rsid w:val="00DD7C79"/>
    <w:rsid w:val="00DD7F72"/>
    <w:rsid w:val="00DE0883"/>
    <w:rsid w:val="00DE0DE5"/>
    <w:rsid w:val="00DE20B2"/>
    <w:rsid w:val="00DE38BB"/>
    <w:rsid w:val="00DE3F35"/>
    <w:rsid w:val="00DE6EDC"/>
    <w:rsid w:val="00DE7044"/>
    <w:rsid w:val="00DE762E"/>
    <w:rsid w:val="00DE7A89"/>
    <w:rsid w:val="00DF0FCB"/>
    <w:rsid w:val="00DF1A6E"/>
    <w:rsid w:val="00DF231D"/>
    <w:rsid w:val="00DF291D"/>
    <w:rsid w:val="00DF3AB7"/>
    <w:rsid w:val="00DF561B"/>
    <w:rsid w:val="00DF5CFC"/>
    <w:rsid w:val="00DF6731"/>
    <w:rsid w:val="00DF6797"/>
    <w:rsid w:val="00DF6E97"/>
    <w:rsid w:val="00E005F4"/>
    <w:rsid w:val="00E00919"/>
    <w:rsid w:val="00E00BF8"/>
    <w:rsid w:val="00E011CF"/>
    <w:rsid w:val="00E01A9A"/>
    <w:rsid w:val="00E03638"/>
    <w:rsid w:val="00E03850"/>
    <w:rsid w:val="00E041C7"/>
    <w:rsid w:val="00E0483E"/>
    <w:rsid w:val="00E05280"/>
    <w:rsid w:val="00E05B2E"/>
    <w:rsid w:val="00E05D28"/>
    <w:rsid w:val="00E06428"/>
    <w:rsid w:val="00E068B4"/>
    <w:rsid w:val="00E07BF2"/>
    <w:rsid w:val="00E07C1E"/>
    <w:rsid w:val="00E07D5A"/>
    <w:rsid w:val="00E10154"/>
    <w:rsid w:val="00E10A12"/>
    <w:rsid w:val="00E11BBB"/>
    <w:rsid w:val="00E12559"/>
    <w:rsid w:val="00E15A72"/>
    <w:rsid w:val="00E16B7C"/>
    <w:rsid w:val="00E17804"/>
    <w:rsid w:val="00E2009B"/>
    <w:rsid w:val="00E20465"/>
    <w:rsid w:val="00E2060F"/>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590D"/>
    <w:rsid w:val="00E3631F"/>
    <w:rsid w:val="00E363B3"/>
    <w:rsid w:val="00E36B14"/>
    <w:rsid w:val="00E3733F"/>
    <w:rsid w:val="00E37FF1"/>
    <w:rsid w:val="00E411B1"/>
    <w:rsid w:val="00E412A5"/>
    <w:rsid w:val="00E415BE"/>
    <w:rsid w:val="00E41656"/>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3F72"/>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6F54"/>
    <w:rsid w:val="00E67ADB"/>
    <w:rsid w:val="00E67FC5"/>
    <w:rsid w:val="00E706EB"/>
    <w:rsid w:val="00E71434"/>
    <w:rsid w:val="00E7161C"/>
    <w:rsid w:val="00E717A0"/>
    <w:rsid w:val="00E72B85"/>
    <w:rsid w:val="00E72BA9"/>
    <w:rsid w:val="00E7327B"/>
    <w:rsid w:val="00E73B23"/>
    <w:rsid w:val="00E746BE"/>
    <w:rsid w:val="00E74E70"/>
    <w:rsid w:val="00E7712B"/>
    <w:rsid w:val="00E7777C"/>
    <w:rsid w:val="00E77918"/>
    <w:rsid w:val="00E77E7D"/>
    <w:rsid w:val="00E80FEA"/>
    <w:rsid w:val="00E813AC"/>
    <w:rsid w:val="00E81972"/>
    <w:rsid w:val="00E81D62"/>
    <w:rsid w:val="00E829FA"/>
    <w:rsid w:val="00E83037"/>
    <w:rsid w:val="00E8399A"/>
    <w:rsid w:val="00E83A06"/>
    <w:rsid w:val="00E83AB5"/>
    <w:rsid w:val="00E853D2"/>
    <w:rsid w:val="00E85E8B"/>
    <w:rsid w:val="00E867DF"/>
    <w:rsid w:val="00E876D2"/>
    <w:rsid w:val="00E87D62"/>
    <w:rsid w:val="00E90503"/>
    <w:rsid w:val="00E906D7"/>
    <w:rsid w:val="00E91216"/>
    <w:rsid w:val="00E93104"/>
    <w:rsid w:val="00E93202"/>
    <w:rsid w:val="00E93934"/>
    <w:rsid w:val="00E93F37"/>
    <w:rsid w:val="00E94C13"/>
    <w:rsid w:val="00E95AED"/>
    <w:rsid w:val="00E96ADE"/>
    <w:rsid w:val="00E96D67"/>
    <w:rsid w:val="00E9762C"/>
    <w:rsid w:val="00EA007F"/>
    <w:rsid w:val="00EA008A"/>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4CE3"/>
    <w:rsid w:val="00EB59BA"/>
    <w:rsid w:val="00EB5FC7"/>
    <w:rsid w:val="00EB6475"/>
    <w:rsid w:val="00EB6E33"/>
    <w:rsid w:val="00EB7320"/>
    <w:rsid w:val="00EB7B5E"/>
    <w:rsid w:val="00EB7D27"/>
    <w:rsid w:val="00EC0F10"/>
    <w:rsid w:val="00EC178C"/>
    <w:rsid w:val="00EC226E"/>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67E3"/>
    <w:rsid w:val="00EE7543"/>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744"/>
    <w:rsid w:val="00F07990"/>
    <w:rsid w:val="00F1138F"/>
    <w:rsid w:val="00F11CBD"/>
    <w:rsid w:val="00F12AC4"/>
    <w:rsid w:val="00F14FCE"/>
    <w:rsid w:val="00F16E9D"/>
    <w:rsid w:val="00F17ADC"/>
    <w:rsid w:val="00F17E68"/>
    <w:rsid w:val="00F17F0A"/>
    <w:rsid w:val="00F20012"/>
    <w:rsid w:val="00F2011B"/>
    <w:rsid w:val="00F206B4"/>
    <w:rsid w:val="00F20953"/>
    <w:rsid w:val="00F21662"/>
    <w:rsid w:val="00F216F5"/>
    <w:rsid w:val="00F21C31"/>
    <w:rsid w:val="00F22BD6"/>
    <w:rsid w:val="00F2338A"/>
    <w:rsid w:val="00F23515"/>
    <w:rsid w:val="00F239A4"/>
    <w:rsid w:val="00F23A6D"/>
    <w:rsid w:val="00F23D8F"/>
    <w:rsid w:val="00F23DB5"/>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6BA0"/>
    <w:rsid w:val="00F371BE"/>
    <w:rsid w:val="00F37761"/>
    <w:rsid w:val="00F3780C"/>
    <w:rsid w:val="00F37FA9"/>
    <w:rsid w:val="00F412DB"/>
    <w:rsid w:val="00F41356"/>
    <w:rsid w:val="00F42206"/>
    <w:rsid w:val="00F426CF"/>
    <w:rsid w:val="00F43DFB"/>
    <w:rsid w:val="00F44586"/>
    <w:rsid w:val="00F453CD"/>
    <w:rsid w:val="00F466AC"/>
    <w:rsid w:val="00F5015F"/>
    <w:rsid w:val="00F50B6A"/>
    <w:rsid w:val="00F51245"/>
    <w:rsid w:val="00F51448"/>
    <w:rsid w:val="00F51F43"/>
    <w:rsid w:val="00F527F1"/>
    <w:rsid w:val="00F53175"/>
    <w:rsid w:val="00F54D63"/>
    <w:rsid w:val="00F556CC"/>
    <w:rsid w:val="00F5573A"/>
    <w:rsid w:val="00F55B70"/>
    <w:rsid w:val="00F55C4A"/>
    <w:rsid w:val="00F55CFA"/>
    <w:rsid w:val="00F569B4"/>
    <w:rsid w:val="00F5700D"/>
    <w:rsid w:val="00F575AB"/>
    <w:rsid w:val="00F57A8E"/>
    <w:rsid w:val="00F60B8E"/>
    <w:rsid w:val="00F615D6"/>
    <w:rsid w:val="00F6203C"/>
    <w:rsid w:val="00F625B8"/>
    <w:rsid w:val="00F6331D"/>
    <w:rsid w:val="00F63539"/>
    <w:rsid w:val="00F635A4"/>
    <w:rsid w:val="00F639B6"/>
    <w:rsid w:val="00F65939"/>
    <w:rsid w:val="00F65F93"/>
    <w:rsid w:val="00F67104"/>
    <w:rsid w:val="00F675A8"/>
    <w:rsid w:val="00F6786E"/>
    <w:rsid w:val="00F70758"/>
    <w:rsid w:val="00F70ED4"/>
    <w:rsid w:val="00F71169"/>
    <w:rsid w:val="00F7184A"/>
    <w:rsid w:val="00F71B0A"/>
    <w:rsid w:val="00F7484B"/>
    <w:rsid w:val="00F74B6C"/>
    <w:rsid w:val="00F74CC0"/>
    <w:rsid w:val="00F750AC"/>
    <w:rsid w:val="00F759D8"/>
    <w:rsid w:val="00F75A4E"/>
    <w:rsid w:val="00F76B68"/>
    <w:rsid w:val="00F811BD"/>
    <w:rsid w:val="00F82C83"/>
    <w:rsid w:val="00F833BD"/>
    <w:rsid w:val="00F836A3"/>
    <w:rsid w:val="00F8505B"/>
    <w:rsid w:val="00F85416"/>
    <w:rsid w:val="00F87781"/>
    <w:rsid w:val="00F90628"/>
    <w:rsid w:val="00F9063D"/>
    <w:rsid w:val="00F9133D"/>
    <w:rsid w:val="00F9175E"/>
    <w:rsid w:val="00F91D90"/>
    <w:rsid w:val="00F927E8"/>
    <w:rsid w:val="00F93A15"/>
    <w:rsid w:val="00F944D0"/>
    <w:rsid w:val="00F9534D"/>
    <w:rsid w:val="00F95CCE"/>
    <w:rsid w:val="00F96F46"/>
    <w:rsid w:val="00F977D8"/>
    <w:rsid w:val="00F97B91"/>
    <w:rsid w:val="00FA373F"/>
    <w:rsid w:val="00FA384C"/>
    <w:rsid w:val="00FA4B1B"/>
    <w:rsid w:val="00FA531B"/>
    <w:rsid w:val="00FA633C"/>
    <w:rsid w:val="00FA694E"/>
    <w:rsid w:val="00FA6E0F"/>
    <w:rsid w:val="00FA7868"/>
    <w:rsid w:val="00FB12D3"/>
    <w:rsid w:val="00FB14AE"/>
    <w:rsid w:val="00FB1BA2"/>
    <w:rsid w:val="00FB1DEB"/>
    <w:rsid w:val="00FB201A"/>
    <w:rsid w:val="00FB4F96"/>
    <w:rsid w:val="00FB563C"/>
    <w:rsid w:val="00FB5F73"/>
    <w:rsid w:val="00FB686E"/>
    <w:rsid w:val="00FB7716"/>
    <w:rsid w:val="00FC00E3"/>
    <w:rsid w:val="00FC0B28"/>
    <w:rsid w:val="00FC1697"/>
    <w:rsid w:val="00FC204B"/>
    <w:rsid w:val="00FC24CA"/>
    <w:rsid w:val="00FC2743"/>
    <w:rsid w:val="00FC3313"/>
    <w:rsid w:val="00FC3ED9"/>
    <w:rsid w:val="00FC4D6D"/>
    <w:rsid w:val="00FC4F5B"/>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36F"/>
    <w:rsid w:val="00FD5B6E"/>
    <w:rsid w:val="00FD5CDF"/>
    <w:rsid w:val="00FD6490"/>
    <w:rsid w:val="00FD6787"/>
    <w:rsid w:val="00FD6B8C"/>
    <w:rsid w:val="00FD79FC"/>
    <w:rsid w:val="00FD7AE2"/>
    <w:rsid w:val="00FD7CEB"/>
    <w:rsid w:val="00FE0547"/>
    <w:rsid w:val="00FE0893"/>
    <w:rsid w:val="00FE1621"/>
    <w:rsid w:val="00FE2134"/>
    <w:rsid w:val="00FE2D5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820"/>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20/"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12023</TotalTime>
  <Pages>1</Pages>
  <Words>15085</Words>
  <Characters>85988</Characters>
  <Application>Microsoft Office Word</Application>
  <DocSecurity>0</DocSecurity>
  <Lines>716</Lines>
  <Paragraphs>201</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100872</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3224</cp:revision>
  <cp:lastPrinted>2025-10-28T17:08:00Z</cp:lastPrinted>
  <dcterms:created xsi:type="dcterms:W3CDTF">2025-10-14T11:53:00Z</dcterms:created>
  <dcterms:modified xsi:type="dcterms:W3CDTF">2025-10-28T17:08:00Z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