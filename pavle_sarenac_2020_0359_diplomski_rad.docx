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022726"/>
      <w:r w:rsidRPr="006B315E">
        <w:rPr>
          <w:lang w:val="sr-Cyrl-CS"/>
        </w:rPr>
        <w:lastRenderedPageBreak/>
        <w:t>Садржај</w:t>
      </w:r>
      <w:bookmarkEnd w:id="0"/>
      <w:r w:rsidR="009F67C8">
        <w:rPr>
          <w:lang w:val="sr-Cyrl-CS"/>
        </w:rPr>
        <w:tab/>
      </w:r>
      <w:r w:rsidR="00AA4ACB">
        <w:rPr>
          <w:lang w:val="sr-Cyrl-CS"/>
        </w:rPr>
        <w:tab/>
      </w:r>
    </w:p>
    <w:p w14:paraId="7C6363F9" w14:textId="077A4A71" w:rsidR="00CD690F"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022726" w:history="1">
        <w:r w:rsidR="00CD690F" w:rsidRPr="0015228E">
          <w:rPr>
            <w:rStyle w:val="Hyperlink"/>
            <w:noProof/>
            <w:lang w:val="sr-Cyrl-CS"/>
          </w:rPr>
          <w:t>Садржај</w:t>
        </w:r>
        <w:r w:rsidR="00CD690F">
          <w:rPr>
            <w:noProof/>
            <w:webHidden/>
          </w:rPr>
          <w:tab/>
        </w:r>
        <w:r w:rsidR="00CD690F">
          <w:rPr>
            <w:noProof/>
            <w:webHidden/>
          </w:rPr>
          <w:fldChar w:fldCharType="begin"/>
        </w:r>
        <w:r w:rsidR="00CD690F">
          <w:rPr>
            <w:noProof/>
            <w:webHidden/>
          </w:rPr>
          <w:instrText xml:space="preserve"> PAGEREF _Toc212022726 \h </w:instrText>
        </w:r>
        <w:r w:rsidR="00CD690F">
          <w:rPr>
            <w:noProof/>
            <w:webHidden/>
          </w:rPr>
        </w:r>
        <w:r w:rsidR="00CD690F">
          <w:rPr>
            <w:noProof/>
            <w:webHidden/>
          </w:rPr>
          <w:fldChar w:fldCharType="separate"/>
        </w:r>
        <w:r w:rsidR="00CD690F">
          <w:rPr>
            <w:noProof/>
            <w:webHidden/>
          </w:rPr>
          <w:t>i</w:t>
        </w:r>
        <w:r w:rsidR="00CD690F">
          <w:rPr>
            <w:noProof/>
            <w:webHidden/>
          </w:rPr>
          <w:fldChar w:fldCharType="end"/>
        </w:r>
      </w:hyperlink>
    </w:p>
    <w:p w14:paraId="0BFF4976" w14:textId="3AC1C7C1"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27" w:history="1">
        <w:r w:rsidRPr="0015228E">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CS"/>
          </w:rPr>
          <w:t>Увод</w:t>
        </w:r>
        <w:r>
          <w:rPr>
            <w:noProof/>
            <w:webHidden/>
          </w:rPr>
          <w:tab/>
        </w:r>
        <w:r>
          <w:rPr>
            <w:noProof/>
            <w:webHidden/>
          </w:rPr>
          <w:fldChar w:fldCharType="begin"/>
        </w:r>
        <w:r>
          <w:rPr>
            <w:noProof/>
            <w:webHidden/>
          </w:rPr>
          <w:instrText xml:space="preserve"> PAGEREF _Toc212022727 \h </w:instrText>
        </w:r>
        <w:r>
          <w:rPr>
            <w:noProof/>
            <w:webHidden/>
          </w:rPr>
        </w:r>
        <w:r>
          <w:rPr>
            <w:noProof/>
            <w:webHidden/>
          </w:rPr>
          <w:fldChar w:fldCharType="separate"/>
        </w:r>
        <w:r>
          <w:rPr>
            <w:noProof/>
            <w:webHidden/>
          </w:rPr>
          <w:t>1</w:t>
        </w:r>
        <w:r>
          <w:rPr>
            <w:noProof/>
            <w:webHidden/>
          </w:rPr>
          <w:fldChar w:fldCharType="end"/>
        </w:r>
      </w:hyperlink>
    </w:p>
    <w:p w14:paraId="5BB1ED09" w14:textId="5927A13E"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28" w:history="1">
        <w:r w:rsidRPr="0015228E">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_Toc212022728 \h </w:instrText>
        </w:r>
        <w:r>
          <w:rPr>
            <w:noProof/>
            <w:webHidden/>
          </w:rPr>
        </w:r>
        <w:r>
          <w:rPr>
            <w:noProof/>
            <w:webHidden/>
          </w:rPr>
          <w:fldChar w:fldCharType="separate"/>
        </w:r>
        <w:r>
          <w:rPr>
            <w:noProof/>
            <w:webHidden/>
          </w:rPr>
          <w:t>2</w:t>
        </w:r>
        <w:r>
          <w:rPr>
            <w:noProof/>
            <w:webHidden/>
          </w:rPr>
          <w:fldChar w:fldCharType="end"/>
        </w:r>
      </w:hyperlink>
    </w:p>
    <w:p w14:paraId="53DF62D0" w14:textId="1B5E8B22"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29" w:history="1">
        <w:r w:rsidRPr="0015228E">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 xml:space="preserve">Мобилна апликација </w:t>
        </w:r>
        <w:r w:rsidRPr="0015228E">
          <w:rPr>
            <w:rStyle w:val="Hyperlink"/>
            <w:i/>
            <w:noProof/>
            <w:lang w:val="en-US"/>
          </w:rPr>
          <w:t>SrediMe</w:t>
        </w:r>
        <w:r>
          <w:rPr>
            <w:noProof/>
            <w:webHidden/>
          </w:rPr>
          <w:tab/>
        </w:r>
        <w:r>
          <w:rPr>
            <w:noProof/>
            <w:webHidden/>
          </w:rPr>
          <w:fldChar w:fldCharType="begin"/>
        </w:r>
        <w:r>
          <w:rPr>
            <w:noProof/>
            <w:webHidden/>
          </w:rPr>
          <w:instrText xml:space="preserve"> PAGEREF _Toc212022729 \h </w:instrText>
        </w:r>
        <w:r>
          <w:rPr>
            <w:noProof/>
            <w:webHidden/>
          </w:rPr>
        </w:r>
        <w:r>
          <w:rPr>
            <w:noProof/>
            <w:webHidden/>
          </w:rPr>
          <w:fldChar w:fldCharType="separate"/>
        </w:r>
        <w:r>
          <w:rPr>
            <w:noProof/>
            <w:webHidden/>
          </w:rPr>
          <w:t>2</w:t>
        </w:r>
        <w:r>
          <w:rPr>
            <w:noProof/>
            <w:webHidden/>
          </w:rPr>
          <w:fldChar w:fldCharType="end"/>
        </w:r>
      </w:hyperlink>
    </w:p>
    <w:p w14:paraId="3BDE98A9" w14:textId="1696568C"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0" w:history="1">
        <w:r w:rsidRPr="0015228E">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Функционалности</w:t>
        </w:r>
        <w:r>
          <w:rPr>
            <w:noProof/>
            <w:webHidden/>
          </w:rPr>
          <w:tab/>
        </w:r>
        <w:r>
          <w:rPr>
            <w:noProof/>
            <w:webHidden/>
          </w:rPr>
          <w:fldChar w:fldCharType="begin"/>
        </w:r>
        <w:r>
          <w:rPr>
            <w:noProof/>
            <w:webHidden/>
          </w:rPr>
          <w:instrText xml:space="preserve"> PAGEREF _Toc212022730 \h </w:instrText>
        </w:r>
        <w:r>
          <w:rPr>
            <w:noProof/>
            <w:webHidden/>
          </w:rPr>
        </w:r>
        <w:r>
          <w:rPr>
            <w:noProof/>
            <w:webHidden/>
          </w:rPr>
          <w:fldChar w:fldCharType="separate"/>
        </w:r>
        <w:r>
          <w:rPr>
            <w:noProof/>
            <w:webHidden/>
          </w:rPr>
          <w:t>2</w:t>
        </w:r>
        <w:r>
          <w:rPr>
            <w:noProof/>
            <w:webHidden/>
          </w:rPr>
          <w:fldChar w:fldCharType="end"/>
        </w:r>
      </w:hyperlink>
    </w:p>
    <w:p w14:paraId="65934FBA" w14:textId="5D4F0745"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1" w:history="1">
        <w:r w:rsidRPr="0015228E">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_Toc212022731 \h </w:instrText>
        </w:r>
        <w:r>
          <w:rPr>
            <w:noProof/>
            <w:webHidden/>
          </w:rPr>
        </w:r>
        <w:r>
          <w:rPr>
            <w:noProof/>
            <w:webHidden/>
          </w:rPr>
          <w:fldChar w:fldCharType="separate"/>
        </w:r>
        <w:r>
          <w:rPr>
            <w:noProof/>
            <w:webHidden/>
          </w:rPr>
          <w:t>4</w:t>
        </w:r>
        <w:r>
          <w:rPr>
            <w:noProof/>
            <w:webHidden/>
          </w:rPr>
          <w:fldChar w:fldCharType="end"/>
        </w:r>
      </w:hyperlink>
    </w:p>
    <w:p w14:paraId="5F668595" w14:textId="3A3DEA92"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2" w:history="1">
        <w:r w:rsidRPr="0015228E">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_Toc212022732 \h </w:instrText>
        </w:r>
        <w:r>
          <w:rPr>
            <w:noProof/>
            <w:webHidden/>
          </w:rPr>
        </w:r>
        <w:r>
          <w:rPr>
            <w:noProof/>
            <w:webHidden/>
          </w:rPr>
          <w:fldChar w:fldCharType="separate"/>
        </w:r>
        <w:r>
          <w:rPr>
            <w:noProof/>
            <w:webHidden/>
          </w:rPr>
          <w:t>5</w:t>
        </w:r>
        <w:r>
          <w:rPr>
            <w:noProof/>
            <w:webHidden/>
          </w:rPr>
          <w:fldChar w:fldCharType="end"/>
        </w:r>
      </w:hyperlink>
    </w:p>
    <w:p w14:paraId="7B1F9E5C" w14:textId="2534107F"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3" w:history="1">
        <w:r w:rsidRPr="0015228E">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_Toc212022733 \h </w:instrText>
        </w:r>
        <w:r>
          <w:rPr>
            <w:noProof/>
            <w:webHidden/>
          </w:rPr>
        </w:r>
        <w:r>
          <w:rPr>
            <w:noProof/>
            <w:webHidden/>
          </w:rPr>
          <w:fldChar w:fldCharType="separate"/>
        </w:r>
        <w:r>
          <w:rPr>
            <w:noProof/>
            <w:webHidden/>
          </w:rPr>
          <w:t>5</w:t>
        </w:r>
        <w:r>
          <w:rPr>
            <w:noProof/>
            <w:webHidden/>
          </w:rPr>
          <w:fldChar w:fldCharType="end"/>
        </w:r>
      </w:hyperlink>
    </w:p>
    <w:p w14:paraId="070B2B95" w14:textId="46539BB3"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4" w:history="1">
        <w:r w:rsidRPr="0015228E">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Место на тржишту</w:t>
        </w:r>
        <w:r>
          <w:rPr>
            <w:noProof/>
            <w:webHidden/>
          </w:rPr>
          <w:tab/>
        </w:r>
        <w:r>
          <w:rPr>
            <w:noProof/>
            <w:webHidden/>
          </w:rPr>
          <w:fldChar w:fldCharType="begin"/>
        </w:r>
        <w:r>
          <w:rPr>
            <w:noProof/>
            <w:webHidden/>
          </w:rPr>
          <w:instrText xml:space="preserve"> PAGEREF _Toc212022734 \h </w:instrText>
        </w:r>
        <w:r>
          <w:rPr>
            <w:noProof/>
            <w:webHidden/>
          </w:rPr>
        </w:r>
        <w:r>
          <w:rPr>
            <w:noProof/>
            <w:webHidden/>
          </w:rPr>
          <w:fldChar w:fldCharType="separate"/>
        </w:r>
        <w:r>
          <w:rPr>
            <w:noProof/>
            <w:webHidden/>
          </w:rPr>
          <w:t>6</w:t>
        </w:r>
        <w:r>
          <w:rPr>
            <w:noProof/>
            <w:webHidden/>
          </w:rPr>
          <w:fldChar w:fldCharType="end"/>
        </w:r>
      </w:hyperlink>
    </w:p>
    <w:p w14:paraId="5293A5DB" w14:textId="7307FBBF"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5" w:history="1">
        <w:r w:rsidRPr="0015228E">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en-US"/>
          </w:rPr>
          <w:t>SrediMe PRO</w:t>
        </w:r>
        <w:r>
          <w:rPr>
            <w:noProof/>
            <w:webHidden/>
          </w:rPr>
          <w:tab/>
        </w:r>
        <w:r>
          <w:rPr>
            <w:noProof/>
            <w:webHidden/>
          </w:rPr>
          <w:fldChar w:fldCharType="begin"/>
        </w:r>
        <w:r>
          <w:rPr>
            <w:noProof/>
            <w:webHidden/>
          </w:rPr>
          <w:instrText xml:space="preserve"> PAGEREF _Toc212022735 \h </w:instrText>
        </w:r>
        <w:r>
          <w:rPr>
            <w:noProof/>
            <w:webHidden/>
          </w:rPr>
        </w:r>
        <w:r>
          <w:rPr>
            <w:noProof/>
            <w:webHidden/>
          </w:rPr>
          <w:fldChar w:fldCharType="separate"/>
        </w:r>
        <w:r>
          <w:rPr>
            <w:noProof/>
            <w:webHidden/>
          </w:rPr>
          <w:t>6</w:t>
        </w:r>
        <w:r>
          <w:rPr>
            <w:noProof/>
            <w:webHidden/>
          </w:rPr>
          <w:fldChar w:fldCharType="end"/>
        </w:r>
      </w:hyperlink>
    </w:p>
    <w:p w14:paraId="054E9B47" w14:textId="21A8C605"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36" w:history="1">
        <w:r w:rsidRPr="0015228E">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Мобилна апликација</w:t>
        </w:r>
        <w:r w:rsidRPr="0015228E">
          <w:rPr>
            <w:rStyle w:val="Hyperlink"/>
            <w:noProof/>
            <w:lang w:val="en-US"/>
          </w:rPr>
          <w:t xml:space="preserve"> </w:t>
        </w:r>
        <w:r w:rsidRPr="0015228E">
          <w:rPr>
            <w:rStyle w:val="Hyperlink"/>
            <w:i/>
            <w:noProof/>
            <w:lang w:val="en-US"/>
          </w:rPr>
          <w:t>Fresha</w:t>
        </w:r>
        <w:r>
          <w:rPr>
            <w:noProof/>
            <w:webHidden/>
          </w:rPr>
          <w:tab/>
        </w:r>
        <w:r>
          <w:rPr>
            <w:noProof/>
            <w:webHidden/>
          </w:rPr>
          <w:fldChar w:fldCharType="begin"/>
        </w:r>
        <w:r>
          <w:rPr>
            <w:noProof/>
            <w:webHidden/>
          </w:rPr>
          <w:instrText xml:space="preserve"> PAGEREF _Toc212022736 \h </w:instrText>
        </w:r>
        <w:r>
          <w:rPr>
            <w:noProof/>
            <w:webHidden/>
          </w:rPr>
        </w:r>
        <w:r>
          <w:rPr>
            <w:noProof/>
            <w:webHidden/>
          </w:rPr>
          <w:fldChar w:fldCharType="separate"/>
        </w:r>
        <w:r>
          <w:rPr>
            <w:noProof/>
            <w:webHidden/>
          </w:rPr>
          <w:t>6</w:t>
        </w:r>
        <w:r>
          <w:rPr>
            <w:noProof/>
            <w:webHidden/>
          </w:rPr>
          <w:fldChar w:fldCharType="end"/>
        </w:r>
      </w:hyperlink>
    </w:p>
    <w:p w14:paraId="33A7A8AB" w14:textId="2FDDEA7F"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7" w:history="1">
        <w:r w:rsidRPr="0015228E">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Функционалности</w:t>
        </w:r>
        <w:r>
          <w:rPr>
            <w:noProof/>
            <w:webHidden/>
          </w:rPr>
          <w:tab/>
        </w:r>
        <w:r>
          <w:rPr>
            <w:noProof/>
            <w:webHidden/>
          </w:rPr>
          <w:fldChar w:fldCharType="begin"/>
        </w:r>
        <w:r>
          <w:rPr>
            <w:noProof/>
            <w:webHidden/>
          </w:rPr>
          <w:instrText xml:space="preserve"> PAGEREF _Toc212022737 \h </w:instrText>
        </w:r>
        <w:r>
          <w:rPr>
            <w:noProof/>
            <w:webHidden/>
          </w:rPr>
        </w:r>
        <w:r>
          <w:rPr>
            <w:noProof/>
            <w:webHidden/>
          </w:rPr>
          <w:fldChar w:fldCharType="separate"/>
        </w:r>
        <w:r>
          <w:rPr>
            <w:noProof/>
            <w:webHidden/>
          </w:rPr>
          <w:t>6</w:t>
        </w:r>
        <w:r>
          <w:rPr>
            <w:noProof/>
            <w:webHidden/>
          </w:rPr>
          <w:fldChar w:fldCharType="end"/>
        </w:r>
      </w:hyperlink>
    </w:p>
    <w:p w14:paraId="41FE729A" w14:textId="310F2C4C"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8" w:history="1">
        <w:r w:rsidRPr="0015228E">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_Toc212022738 \h </w:instrText>
        </w:r>
        <w:r>
          <w:rPr>
            <w:noProof/>
            <w:webHidden/>
          </w:rPr>
        </w:r>
        <w:r>
          <w:rPr>
            <w:noProof/>
            <w:webHidden/>
          </w:rPr>
          <w:fldChar w:fldCharType="separate"/>
        </w:r>
        <w:r>
          <w:rPr>
            <w:noProof/>
            <w:webHidden/>
          </w:rPr>
          <w:t>8</w:t>
        </w:r>
        <w:r>
          <w:rPr>
            <w:noProof/>
            <w:webHidden/>
          </w:rPr>
          <w:fldChar w:fldCharType="end"/>
        </w:r>
      </w:hyperlink>
    </w:p>
    <w:p w14:paraId="597F468D" w14:textId="1637DB48"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9" w:history="1">
        <w:r w:rsidRPr="0015228E">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_Toc212022739 \h </w:instrText>
        </w:r>
        <w:r>
          <w:rPr>
            <w:noProof/>
            <w:webHidden/>
          </w:rPr>
        </w:r>
        <w:r>
          <w:rPr>
            <w:noProof/>
            <w:webHidden/>
          </w:rPr>
          <w:fldChar w:fldCharType="separate"/>
        </w:r>
        <w:r>
          <w:rPr>
            <w:noProof/>
            <w:webHidden/>
          </w:rPr>
          <w:t>9</w:t>
        </w:r>
        <w:r>
          <w:rPr>
            <w:noProof/>
            <w:webHidden/>
          </w:rPr>
          <w:fldChar w:fldCharType="end"/>
        </w:r>
      </w:hyperlink>
    </w:p>
    <w:p w14:paraId="02C26971" w14:textId="064C0BEB"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40" w:history="1">
        <w:r w:rsidRPr="0015228E">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_Toc212022740 \h </w:instrText>
        </w:r>
        <w:r>
          <w:rPr>
            <w:noProof/>
            <w:webHidden/>
          </w:rPr>
        </w:r>
        <w:r>
          <w:rPr>
            <w:noProof/>
            <w:webHidden/>
          </w:rPr>
          <w:fldChar w:fldCharType="separate"/>
        </w:r>
        <w:r>
          <w:rPr>
            <w:noProof/>
            <w:webHidden/>
          </w:rPr>
          <w:t>9</w:t>
        </w:r>
        <w:r>
          <w:rPr>
            <w:noProof/>
            <w:webHidden/>
          </w:rPr>
          <w:fldChar w:fldCharType="end"/>
        </w:r>
      </w:hyperlink>
    </w:p>
    <w:p w14:paraId="7753BBD6" w14:textId="64A06A6E"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41" w:history="1">
        <w:r w:rsidRPr="0015228E">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Место на тржишту</w:t>
        </w:r>
        <w:r>
          <w:rPr>
            <w:noProof/>
            <w:webHidden/>
          </w:rPr>
          <w:tab/>
        </w:r>
        <w:r>
          <w:rPr>
            <w:noProof/>
            <w:webHidden/>
          </w:rPr>
          <w:fldChar w:fldCharType="begin"/>
        </w:r>
        <w:r>
          <w:rPr>
            <w:noProof/>
            <w:webHidden/>
          </w:rPr>
          <w:instrText xml:space="preserve"> PAGEREF _Toc212022741 \h </w:instrText>
        </w:r>
        <w:r>
          <w:rPr>
            <w:noProof/>
            <w:webHidden/>
          </w:rPr>
        </w:r>
        <w:r>
          <w:rPr>
            <w:noProof/>
            <w:webHidden/>
          </w:rPr>
          <w:fldChar w:fldCharType="separate"/>
        </w:r>
        <w:r>
          <w:rPr>
            <w:noProof/>
            <w:webHidden/>
          </w:rPr>
          <w:t>10</w:t>
        </w:r>
        <w:r>
          <w:rPr>
            <w:noProof/>
            <w:webHidden/>
          </w:rPr>
          <w:fldChar w:fldCharType="end"/>
        </w:r>
      </w:hyperlink>
    </w:p>
    <w:p w14:paraId="6259EBE4" w14:textId="5A4CAF9A"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42" w:history="1">
        <w:r w:rsidRPr="0015228E">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en-US"/>
          </w:rPr>
          <w:t>Fresha for business</w:t>
        </w:r>
        <w:r>
          <w:rPr>
            <w:noProof/>
            <w:webHidden/>
          </w:rPr>
          <w:tab/>
        </w:r>
        <w:r>
          <w:rPr>
            <w:noProof/>
            <w:webHidden/>
          </w:rPr>
          <w:fldChar w:fldCharType="begin"/>
        </w:r>
        <w:r>
          <w:rPr>
            <w:noProof/>
            <w:webHidden/>
          </w:rPr>
          <w:instrText xml:space="preserve"> PAGEREF _Toc212022742 \h </w:instrText>
        </w:r>
        <w:r>
          <w:rPr>
            <w:noProof/>
            <w:webHidden/>
          </w:rPr>
        </w:r>
        <w:r>
          <w:rPr>
            <w:noProof/>
            <w:webHidden/>
          </w:rPr>
          <w:fldChar w:fldCharType="separate"/>
        </w:r>
        <w:r>
          <w:rPr>
            <w:noProof/>
            <w:webHidden/>
          </w:rPr>
          <w:t>10</w:t>
        </w:r>
        <w:r>
          <w:rPr>
            <w:noProof/>
            <w:webHidden/>
          </w:rPr>
          <w:fldChar w:fldCharType="end"/>
        </w:r>
      </w:hyperlink>
    </w:p>
    <w:p w14:paraId="2EBB7101" w14:textId="63C54E8C"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43" w:history="1">
        <w:r w:rsidRPr="0015228E">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 xml:space="preserve">Табеларни преглед карактеристика апликација </w:t>
        </w:r>
        <w:r w:rsidRPr="0015228E">
          <w:rPr>
            <w:rStyle w:val="Hyperlink"/>
            <w:i/>
            <w:noProof/>
            <w:lang w:val="en-US"/>
          </w:rPr>
          <w:t>SrediMe</w:t>
        </w:r>
        <w:r w:rsidRPr="0015228E">
          <w:rPr>
            <w:rStyle w:val="Hyperlink"/>
            <w:noProof/>
            <w:lang w:val="en-US"/>
          </w:rPr>
          <w:t xml:space="preserve"> </w:t>
        </w:r>
        <w:r w:rsidRPr="0015228E">
          <w:rPr>
            <w:rStyle w:val="Hyperlink"/>
            <w:noProof/>
            <w:lang w:val="sr-Cyrl-RS"/>
          </w:rPr>
          <w:t xml:space="preserve">и </w:t>
        </w:r>
        <w:r w:rsidRPr="0015228E">
          <w:rPr>
            <w:rStyle w:val="Hyperlink"/>
            <w:i/>
            <w:noProof/>
            <w:lang w:val="en-US"/>
          </w:rPr>
          <w:t>Fresha</w:t>
        </w:r>
        <w:r>
          <w:rPr>
            <w:noProof/>
            <w:webHidden/>
          </w:rPr>
          <w:tab/>
        </w:r>
        <w:r>
          <w:rPr>
            <w:noProof/>
            <w:webHidden/>
          </w:rPr>
          <w:fldChar w:fldCharType="begin"/>
        </w:r>
        <w:r>
          <w:rPr>
            <w:noProof/>
            <w:webHidden/>
          </w:rPr>
          <w:instrText xml:space="preserve"> PAGEREF _Toc212022743 \h </w:instrText>
        </w:r>
        <w:r>
          <w:rPr>
            <w:noProof/>
            <w:webHidden/>
          </w:rPr>
        </w:r>
        <w:r>
          <w:rPr>
            <w:noProof/>
            <w:webHidden/>
          </w:rPr>
          <w:fldChar w:fldCharType="separate"/>
        </w:r>
        <w:r>
          <w:rPr>
            <w:noProof/>
            <w:webHidden/>
          </w:rPr>
          <w:t>10</w:t>
        </w:r>
        <w:r>
          <w:rPr>
            <w:noProof/>
            <w:webHidden/>
          </w:rPr>
          <w:fldChar w:fldCharType="end"/>
        </w:r>
      </w:hyperlink>
    </w:p>
    <w:p w14:paraId="67EB11C5" w14:textId="32077D0F"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44" w:history="1">
        <w:r w:rsidRPr="0015228E">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_Toc212022744 \h </w:instrText>
        </w:r>
        <w:r>
          <w:rPr>
            <w:noProof/>
            <w:webHidden/>
          </w:rPr>
        </w:r>
        <w:r>
          <w:rPr>
            <w:noProof/>
            <w:webHidden/>
          </w:rPr>
          <w:fldChar w:fldCharType="separate"/>
        </w:r>
        <w:r>
          <w:rPr>
            <w:noProof/>
            <w:webHidden/>
          </w:rPr>
          <w:t>12</w:t>
        </w:r>
        <w:r>
          <w:rPr>
            <w:noProof/>
            <w:webHidden/>
          </w:rPr>
          <w:fldChar w:fldCharType="end"/>
        </w:r>
      </w:hyperlink>
    </w:p>
    <w:p w14:paraId="4015ADAD" w14:textId="3BFECA63"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45" w:history="1">
        <w:r w:rsidRPr="0015228E">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_Toc212022745 \h </w:instrText>
        </w:r>
        <w:r>
          <w:rPr>
            <w:noProof/>
            <w:webHidden/>
          </w:rPr>
        </w:r>
        <w:r>
          <w:rPr>
            <w:noProof/>
            <w:webHidden/>
          </w:rPr>
          <w:fldChar w:fldCharType="separate"/>
        </w:r>
        <w:r>
          <w:rPr>
            <w:noProof/>
            <w:webHidden/>
          </w:rPr>
          <w:t>12</w:t>
        </w:r>
        <w:r>
          <w:rPr>
            <w:noProof/>
            <w:webHidden/>
          </w:rPr>
          <w:fldChar w:fldCharType="end"/>
        </w:r>
      </w:hyperlink>
    </w:p>
    <w:p w14:paraId="1AB48A09" w14:textId="7CD01897"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46" w:history="1">
        <w:r w:rsidRPr="0015228E">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en-US"/>
          </w:rPr>
          <w:t>Android Studio</w:t>
        </w:r>
        <w:r>
          <w:rPr>
            <w:noProof/>
            <w:webHidden/>
          </w:rPr>
          <w:tab/>
        </w:r>
        <w:r>
          <w:rPr>
            <w:noProof/>
            <w:webHidden/>
          </w:rPr>
          <w:fldChar w:fldCharType="begin"/>
        </w:r>
        <w:r>
          <w:rPr>
            <w:noProof/>
            <w:webHidden/>
          </w:rPr>
          <w:instrText xml:space="preserve"> PAGEREF _Toc212022746 \h </w:instrText>
        </w:r>
        <w:r>
          <w:rPr>
            <w:noProof/>
            <w:webHidden/>
          </w:rPr>
        </w:r>
        <w:r>
          <w:rPr>
            <w:noProof/>
            <w:webHidden/>
          </w:rPr>
          <w:fldChar w:fldCharType="separate"/>
        </w:r>
        <w:r>
          <w:rPr>
            <w:noProof/>
            <w:webHidden/>
          </w:rPr>
          <w:t>12</w:t>
        </w:r>
        <w:r>
          <w:rPr>
            <w:noProof/>
            <w:webHidden/>
          </w:rPr>
          <w:fldChar w:fldCharType="end"/>
        </w:r>
      </w:hyperlink>
    </w:p>
    <w:p w14:paraId="1B2039FD" w14:textId="49776C67"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47" w:history="1">
        <w:r w:rsidRPr="0015228E">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rPr>
          <w:t>IntelliJ</w:t>
        </w:r>
        <w:r w:rsidRPr="0015228E">
          <w:rPr>
            <w:rStyle w:val="Hyperlink"/>
            <w:noProof/>
            <w:lang w:val="sr-Cyrl-RS"/>
          </w:rPr>
          <w:t xml:space="preserve"> </w:t>
        </w:r>
        <w:r w:rsidRPr="0015228E">
          <w:rPr>
            <w:rStyle w:val="Hyperlink"/>
            <w:noProof/>
            <w:lang w:val="en-US"/>
          </w:rPr>
          <w:t>IDEA</w:t>
        </w:r>
        <w:r>
          <w:rPr>
            <w:noProof/>
            <w:webHidden/>
          </w:rPr>
          <w:tab/>
        </w:r>
        <w:r>
          <w:rPr>
            <w:noProof/>
            <w:webHidden/>
          </w:rPr>
          <w:fldChar w:fldCharType="begin"/>
        </w:r>
        <w:r>
          <w:rPr>
            <w:noProof/>
            <w:webHidden/>
          </w:rPr>
          <w:instrText xml:space="preserve"> PAGEREF _Toc212022747 \h </w:instrText>
        </w:r>
        <w:r>
          <w:rPr>
            <w:noProof/>
            <w:webHidden/>
          </w:rPr>
        </w:r>
        <w:r>
          <w:rPr>
            <w:noProof/>
            <w:webHidden/>
          </w:rPr>
          <w:fldChar w:fldCharType="separate"/>
        </w:r>
        <w:r>
          <w:rPr>
            <w:noProof/>
            <w:webHidden/>
          </w:rPr>
          <w:t>12</w:t>
        </w:r>
        <w:r>
          <w:rPr>
            <w:noProof/>
            <w:webHidden/>
          </w:rPr>
          <w:fldChar w:fldCharType="end"/>
        </w:r>
      </w:hyperlink>
    </w:p>
    <w:p w14:paraId="3E5D53A9" w14:textId="1693110E"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48" w:history="1">
        <w:r w:rsidRPr="0015228E">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i/>
            <w:noProof/>
            <w:lang w:val="en-US"/>
          </w:rPr>
          <w:t>Android</w:t>
        </w:r>
        <w:r w:rsidRPr="0015228E">
          <w:rPr>
            <w:rStyle w:val="Hyperlink"/>
            <w:noProof/>
            <w:lang w:val="en-US"/>
          </w:rPr>
          <w:t xml:space="preserve"> </w:t>
        </w:r>
        <w:r w:rsidRPr="0015228E">
          <w:rPr>
            <w:rStyle w:val="Hyperlink"/>
            <w:noProof/>
            <w:lang w:val="sr-Cyrl-RS"/>
          </w:rPr>
          <w:t>клијент</w:t>
        </w:r>
        <w:r>
          <w:rPr>
            <w:noProof/>
            <w:webHidden/>
          </w:rPr>
          <w:tab/>
        </w:r>
        <w:r>
          <w:rPr>
            <w:noProof/>
            <w:webHidden/>
          </w:rPr>
          <w:fldChar w:fldCharType="begin"/>
        </w:r>
        <w:r>
          <w:rPr>
            <w:noProof/>
            <w:webHidden/>
          </w:rPr>
          <w:instrText xml:space="preserve"> PAGEREF _Toc212022748 \h </w:instrText>
        </w:r>
        <w:r>
          <w:rPr>
            <w:noProof/>
            <w:webHidden/>
          </w:rPr>
        </w:r>
        <w:r>
          <w:rPr>
            <w:noProof/>
            <w:webHidden/>
          </w:rPr>
          <w:fldChar w:fldCharType="separate"/>
        </w:r>
        <w:r>
          <w:rPr>
            <w:noProof/>
            <w:webHidden/>
          </w:rPr>
          <w:t>13</w:t>
        </w:r>
        <w:r>
          <w:rPr>
            <w:noProof/>
            <w:webHidden/>
          </w:rPr>
          <w:fldChar w:fldCharType="end"/>
        </w:r>
      </w:hyperlink>
    </w:p>
    <w:p w14:paraId="1D5F4F71" w14:textId="1E17B7C1"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49" w:history="1">
        <w:r w:rsidRPr="0015228E">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en-US"/>
          </w:rPr>
          <w:t>Kotlin</w:t>
        </w:r>
        <w:r w:rsidRPr="0015228E">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_Toc212022749 \h </w:instrText>
        </w:r>
        <w:r>
          <w:rPr>
            <w:noProof/>
            <w:webHidden/>
          </w:rPr>
        </w:r>
        <w:r>
          <w:rPr>
            <w:noProof/>
            <w:webHidden/>
          </w:rPr>
          <w:fldChar w:fldCharType="separate"/>
        </w:r>
        <w:r>
          <w:rPr>
            <w:noProof/>
            <w:webHidden/>
          </w:rPr>
          <w:t>13</w:t>
        </w:r>
        <w:r>
          <w:rPr>
            <w:noProof/>
            <w:webHidden/>
          </w:rPr>
          <w:fldChar w:fldCharType="end"/>
        </w:r>
      </w:hyperlink>
    </w:p>
    <w:p w14:paraId="6C775BBE" w14:textId="5453707B"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0" w:history="1">
        <w:r w:rsidRPr="0015228E">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Асинхроно програмирање уз </w:t>
        </w:r>
        <w:r w:rsidRPr="0015228E">
          <w:rPr>
            <w:rStyle w:val="Hyperlink"/>
            <w:noProof/>
            <w:lang w:val="en-US"/>
          </w:rPr>
          <w:t xml:space="preserve">Kotlin </w:t>
        </w:r>
        <w:r w:rsidRPr="0015228E">
          <w:rPr>
            <w:rStyle w:val="Hyperlink"/>
            <w:noProof/>
            <w:lang w:val="sr-Cyrl-RS"/>
          </w:rPr>
          <w:t>корутине</w:t>
        </w:r>
        <w:r>
          <w:rPr>
            <w:noProof/>
            <w:webHidden/>
          </w:rPr>
          <w:tab/>
        </w:r>
        <w:r>
          <w:rPr>
            <w:noProof/>
            <w:webHidden/>
          </w:rPr>
          <w:fldChar w:fldCharType="begin"/>
        </w:r>
        <w:r>
          <w:rPr>
            <w:noProof/>
            <w:webHidden/>
          </w:rPr>
          <w:instrText xml:space="preserve"> PAGEREF _Toc212022750 \h </w:instrText>
        </w:r>
        <w:r>
          <w:rPr>
            <w:noProof/>
            <w:webHidden/>
          </w:rPr>
        </w:r>
        <w:r>
          <w:rPr>
            <w:noProof/>
            <w:webHidden/>
          </w:rPr>
          <w:fldChar w:fldCharType="separate"/>
        </w:r>
        <w:r>
          <w:rPr>
            <w:noProof/>
            <w:webHidden/>
          </w:rPr>
          <w:t>13</w:t>
        </w:r>
        <w:r>
          <w:rPr>
            <w:noProof/>
            <w:webHidden/>
          </w:rPr>
          <w:fldChar w:fldCharType="end"/>
        </w:r>
      </w:hyperlink>
    </w:p>
    <w:p w14:paraId="3A0782FB" w14:textId="7B5247FA"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1" w:history="1">
        <w:r w:rsidRPr="0015228E">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en-US"/>
          </w:rPr>
          <w:t>Android Jetpack</w:t>
        </w:r>
        <w:r w:rsidRPr="0015228E">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_Toc212022751 \h </w:instrText>
        </w:r>
        <w:r>
          <w:rPr>
            <w:noProof/>
            <w:webHidden/>
          </w:rPr>
        </w:r>
        <w:r>
          <w:rPr>
            <w:noProof/>
            <w:webHidden/>
          </w:rPr>
          <w:fldChar w:fldCharType="separate"/>
        </w:r>
        <w:r>
          <w:rPr>
            <w:noProof/>
            <w:webHidden/>
          </w:rPr>
          <w:t>14</w:t>
        </w:r>
        <w:r>
          <w:rPr>
            <w:noProof/>
            <w:webHidden/>
          </w:rPr>
          <w:fldChar w:fldCharType="end"/>
        </w:r>
      </w:hyperlink>
    </w:p>
    <w:p w14:paraId="4D38B3DF" w14:textId="01A4F973"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2" w:history="1">
        <w:r w:rsidRPr="0015228E">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rPr>
          <w:t xml:space="preserve">Dependency Injection </w:t>
        </w:r>
        <w:r w:rsidRPr="0015228E">
          <w:rPr>
            <w:rStyle w:val="Hyperlink"/>
            <w:noProof/>
            <w:lang w:val="sr-Cyrl-RS"/>
          </w:rPr>
          <w:t xml:space="preserve">уз </w:t>
        </w:r>
        <w:r w:rsidRPr="0015228E">
          <w:rPr>
            <w:rStyle w:val="Hyperlink"/>
            <w:noProof/>
            <w:lang w:val="en-US"/>
          </w:rPr>
          <w:t>Hilt</w:t>
        </w:r>
        <w:r>
          <w:rPr>
            <w:noProof/>
            <w:webHidden/>
          </w:rPr>
          <w:tab/>
        </w:r>
        <w:r>
          <w:rPr>
            <w:noProof/>
            <w:webHidden/>
          </w:rPr>
          <w:fldChar w:fldCharType="begin"/>
        </w:r>
        <w:r>
          <w:rPr>
            <w:noProof/>
            <w:webHidden/>
          </w:rPr>
          <w:instrText xml:space="preserve"> PAGEREF _Toc212022752 \h </w:instrText>
        </w:r>
        <w:r>
          <w:rPr>
            <w:noProof/>
            <w:webHidden/>
          </w:rPr>
        </w:r>
        <w:r>
          <w:rPr>
            <w:noProof/>
            <w:webHidden/>
          </w:rPr>
          <w:fldChar w:fldCharType="separate"/>
        </w:r>
        <w:r>
          <w:rPr>
            <w:noProof/>
            <w:webHidden/>
          </w:rPr>
          <w:t>15</w:t>
        </w:r>
        <w:r>
          <w:rPr>
            <w:noProof/>
            <w:webHidden/>
          </w:rPr>
          <w:fldChar w:fldCharType="end"/>
        </w:r>
      </w:hyperlink>
    </w:p>
    <w:p w14:paraId="13593FF1" w14:textId="44767BA8"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3" w:history="1">
        <w:r w:rsidRPr="0015228E">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Мрежна комуникација уз </w:t>
        </w:r>
        <w:r w:rsidRPr="0015228E">
          <w:rPr>
            <w:rStyle w:val="Hyperlink"/>
            <w:noProof/>
            <w:lang w:val="en-US"/>
          </w:rPr>
          <w:t>Retrofit</w:t>
        </w:r>
        <w:r>
          <w:rPr>
            <w:noProof/>
            <w:webHidden/>
          </w:rPr>
          <w:tab/>
        </w:r>
        <w:r>
          <w:rPr>
            <w:noProof/>
            <w:webHidden/>
          </w:rPr>
          <w:fldChar w:fldCharType="begin"/>
        </w:r>
        <w:r>
          <w:rPr>
            <w:noProof/>
            <w:webHidden/>
          </w:rPr>
          <w:instrText xml:space="preserve"> PAGEREF _Toc212022753 \h </w:instrText>
        </w:r>
        <w:r>
          <w:rPr>
            <w:noProof/>
            <w:webHidden/>
          </w:rPr>
        </w:r>
        <w:r>
          <w:rPr>
            <w:noProof/>
            <w:webHidden/>
          </w:rPr>
          <w:fldChar w:fldCharType="separate"/>
        </w:r>
        <w:r>
          <w:rPr>
            <w:noProof/>
            <w:webHidden/>
          </w:rPr>
          <w:t>15</w:t>
        </w:r>
        <w:r>
          <w:rPr>
            <w:noProof/>
            <w:webHidden/>
          </w:rPr>
          <w:fldChar w:fldCharType="end"/>
        </w:r>
      </w:hyperlink>
    </w:p>
    <w:p w14:paraId="61F6B06E" w14:textId="1B6EB0F2"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54" w:history="1">
        <w:r w:rsidRPr="0015228E">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i/>
            <w:noProof/>
            <w:lang w:val="en-US"/>
          </w:rPr>
          <w:t>Ktor</w:t>
        </w:r>
        <w:r w:rsidRPr="0015228E">
          <w:rPr>
            <w:rStyle w:val="Hyperlink"/>
            <w:noProof/>
            <w:lang w:val="en-US"/>
          </w:rPr>
          <w:t xml:space="preserve"> </w:t>
        </w:r>
        <w:r w:rsidRPr="0015228E">
          <w:rPr>
            <w:rStyle w:val="Hyperlink"/>
            <w:noProof/>
            <w:lang w:val="sr-Cyrl-RS"/>
          </w:rPr>
          <w:t>сервер</w:t>
        </w:r>
        <w:r>
          <w:rPr>
            <w:noProof/>
            <w:webHidden/>
          </w:rPr>
          <w:tab/>
        </w:r>
        <w:r>
          <w:rPr>
            <w:noProof/>
            <w:webHidden/>
          </w:rPr>
          <w:fldChar w:fldCharType="begin"/>
        </w:r>
        <w:r>
          <w:rPr>
            <w:noProof/>
            <w:webHidden/>
          </w:rPr>
          <w:instrText xml:space="preserve"> PAGEREF _Toc212022754 \h </w:instrText>
        </w:r>
        <w:r>
          <w:rPr>
            <w:noProof/>
            <w:webHidden/>
          </w:rPr>
        </w:r>
        <w:r>
          <w:rPr>
            <w:noProof/>
            <w:webHidden/>
          </w:rPr>
          <w:fldChar w:fldCharType="separate"/>
        </w:r>
        <w:r>
          <w:rPr>
            <w:noProof/>
            <w:webHidden/>
          </w:rPr>
          <w:t>15</w:t>
        </w:r>
        <w:r>
          <w:rPr>
            <w:noProof/>
            <w:webHidden/>
          </w:rPr>
          <w:fldChar w:fldCharType="end"/>
        </w:r>
      </w:hyperlink>
    </w:p>
    <w:p w14:paraId="4FDB486C" w14:textId="5610CED7"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5" w:history="1">
        <w:r w:rsidRPr="0015228E">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en-US"/>
          </w:rPr>
          <w:t xml:space="preserve">Ktor </w:t>
        </w:r>
        <w:r w:rsidRPr="0015228E">
          <w:rPr>
            <w:rStyle w:val="Hyperlink"/>
            <w:noProof/>
            <w:lang w:val="sr-Cyrl-RS"/>
          </w:rPr>
          <w:t>радни оквир</w:t>
        </w:r>
        <w:r>
          <w:rPr>
            <w:noProof/>
            <w:webHidden/>
          </w:rPr>
          <w:tab/>
        </w:r>
        <w:r>
          <w:rPr>
            <w:noProof/>
            <w:webHidden/>
          </w:rPr>
          <w:fldChar w:fldCharType="begin"/>
        </w:r>
        <w:r>
          <w:rPr>
            <w:noProof/>
            <w:webHidden/>
          </w:rPr>
          <w:instrText xml:space="preserve"> PAGEREF _Toc212022755 \h </w:instrText>
        </w:r>
        <w:r>
          <w:rPr>
            <w:noProof/>
            <w:webHidden/>
          </w:rPr>
        </w:r>
        <w:r>
          <w:rPr>
            <w:noProof/>
            <w:webHidden/>
          </w:rPr>
          <w:fldChar w:fldCharType="separate"/>
        </w:r>
        <w:r>
          <w:rPr>
            <w:noProof/>
            <w:webHidden/>
          </w:rPr>
          <w:t>15</w:t>
        </w:r>
        <w:r>
          <w:rPr>
            <w:noProof/>
            <w:webHidden/>
          </w:rPr>
          <w:fldChar w:fldCharType="end"/>
        </w:r>
      </w:hyperlink>
    </w:p>
    <w:p w14:paraId="2A76369F" w14:textId="58300E1E"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6" w:history="1">
        <w:r w:rsidRPr="0015228E">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База података</w:t>
        </w:r>
        <w:r>
          <w:rPr>
            <w:noProof/>
            <w:webHidden/>
          </w:rPr>
          <w:tab/>
        </w:r>
        <w:r>
          <w:rPr>
            <w:noProof/>
            <w:webHidden/>
          </w:rPr>
          <w:fldChar w:fldCharType="begin"/>
        </w:r>
        <w:r>
          <w:rPr>
            <w:noProof/>
            <w:webHidden/>
          </w:rPr>
          <w:instrText xml:space="preserve"> PAGEREF _Toc212022756 \h </w:instrText>
        </w:r>
        <w:r>
          <w:rPr>
            <w:noProof/>
            <w:webHidden/>
          </w:rPr>
        </w:r>
        <w:r>
          <w:rPr>
            <w:noProof/>
            <w:webHidden/>
          </w:rPr>
          <w:fldChar w:fldCharType="separate"/>
        </w:r>
        <w:r>
          <w:rPr>
            <w:noProof/>
            <w:webHidden/>
          </w:rPr>
          <w:t>16</w:t>
        </w:r>
        <w:r>
          <w:rPr>
            <w:noProof/>
            <w:webHidden/>
          </w:rPr>
          <w:fldChar w:fldCharType="end"/>
        </w:r>
      </w:hyperlink>
    </w:p>
    <w:p w14:paraId="141A2E02" w14:textId="3074195B"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7" w:history="1">
        <w:r w:rsidRPr="0015228E">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Аутентикација уз </w:t>
        </w:r>
        <w:r w:rsidRPr="0015228E">
          <w:rPr>
            <w:rStyle w:val="Hyperlink"/>
            <w:noProof/>
            <w:lang w:val="en-US"/>
          </w:rPr>
          <w:t>JWT (JSON Web Tokens)</w:t>
        </w:r>
        <w:r>
          <w:rPr>
            <w:noProof/>
            <w:webHidden/>
          </w:rPr>
          <w:tab/>
        </w:r>
        <w:r>
          <w:rPr>
            <w:noProof/>
            <w:webHidden/>
          </w:rPr>
          <w:fldChar w:fldCharType="begin"/>
        </w:r>
        <w:r>
          <w:rPr>
            <w:noProof/>
            <w:webHidden/>
          </w:rPr>
          <w:instrText xml:space="preserve"> PAGEREF _Toc212022757 \h </w:instrText>
        </w:r>
        <w:r>
          <w:rPr>
            <w:noProof/>
            <w:webHidden/>
          </w:rPr>
        </w:r>
        <w:r>
          <w:rPr>
            <w:noProof/>
            <w:webHidden/>
          </w:rPr>
          <w:fldChar w:fldCharType="separate"/>
        </w:r>
        <w:r>
          <w:rPr>
            <w:noProof/>
            <w:webHidden/>
          </w:rPr>
          <w:t>16</w:t>
        </w:r>
        <w:r>
          <w:rPr>
            <w:noProof/>
            <w:webHidden/>
          </w:rPr>
          <w:fldChar w:fldCharType="end"/>
        </w:r>
      </w:hyperlink>
    </w:p>
    <w:p w14:paraId="4B63B7B3" w14:textId="487FF0FF"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8" w:history="1">
        <w:r w:rsidRPr="0015228E">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_Toc212022758 \h </w:instrText>
        </w:r>
        <w:r>
          <w:rPr>
            <w:noProof/>
            <w:webHidden/>
          </w:rPr>
        </w:r>
        <w:r>
          <w:rPr>
            <w:noProof/>
            <w:webHidden/>
          </w:rPr>
          <w:fldChar w:fldCharType="separate"/>
        </w:r>
        <w:r>
          <w:rPr>
            <w:noProof/>
            <w:webHidden/>
          </w:rPr>
          <w:t>17</w:t>
        </w:r>
        <w:r>
          <w:rPr>
            <w:noProof/>
            <w:webHidden/>
          </w:rPr>
          <w:fldChar w:fldCharType="end"/>
        </w:r>
      </w:hyperlink>
    </w:p>
    <w:p w14:paraId="4B8B37FA" w14:textId="02FCCAFF"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9" w:history="1">
        <w:r w:rsidRPr="0015228E">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Контејнеризација уз </w:t>
        </w:r>
        <w:r w:rsidRPr="0015228E">
          <w:rPr>
            <w:rStyle w:val="Hyperlink"/>
            <w:noProof/>
            <w:lang w:val="en-US"/>
          </w:rPr>
          <w:t>Docker</w:t>
        </w:r>
        <w:r>
          <w:rPr>
            <w:noProof/>
            <w:webHidden/>
          </w:rPr>
          <w:tab/>
        </w:r>
        <w:r>
          <w:rPr>
            <w:noProof/>
            <w:webHidden/>
          </w:rPr>
          <w:fldChar w:fldCharType="begin"/>
        </w:r>
        <w:r>
          <w:rPr>
            <w:noProof/>
            <w:webHidden/>
          </w:rPr>
          <w:instrText xml:space="preserve"> PAGEREF _Toc212022759 \h </w:instrText>
        </w:r>
        <w:r>
          <w:rPr>
            <w:noProof/>
            <w:webHidden/>
          </w:rPr>
        </w:r>
        <w:r>
          <w:rPr>
            <w:noProof/>
            <w:webHidden/>
          </w:rPr>
          <w:fldChar w:fldCharType="separate"/>
        </w:r>
        <w:r>
          <w:rPr>
            <w:noProof/>
            <w:webHidden/>
          </w:rPr>
          <w:t>18</w:t>
        </w:r>
        <w:r>
          <w:rPr>
            <w:noProof/>
            <w:webHidden/>
          </w:rPr>
          <w:fldChar w:fldCharType="end"/>
        </w:r>
      </w:hyperlink>
    </w:p>
    <w:p w14:paraId="36EF4584" w14:textId="3836E540"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60" w:history="1">
        <w:r w:rsidRPr="0015228E">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CS"/>
          </w:rPr>
          <w:t>Имплементација</w:t>
        </w:r>
        <w:r>
          <w:rPr>
            <w:noProof/>
            <w:webHidden/>
          </w:rPr>
          <w:tab/>
        </w:r>
        <w:r>
          <w:rPr>
            <w:noProof/>
            <w:webHidden/>
          </w:rPr>
          <w:fldChar w:fldCharType="begin"/>
        </w:r>
        <w:r>
          <w:rPr>
            <w:noProof/>
            <w:webHidden/>
          </w:rPr>
          <w:instrText xml:space="preserve"> PAGEREF _Toc212022760 \h </w:instrText>
        </w:r>
        <w:r>
          <w:rPr>
            <w:noProof/>
            <w:webHidden/>
          </w:rPr>
        </w:r>
        <w:r>
          <w:rPr>
            <w:noProof/>
            <w:webHidden/>
          </w:rPr>
          <w:fldChar w:fldCharType="separate"/>
        </w:r>
        <w:r>
          <w:rPr>
            <w:noProof/>
            <w:webHidden/>
          </w:rPr>
          <w:t>19</w:t>
        </w:r>
        <w:r>
          <w:rPr>
            <w:noProof/>
            <w:webHidden/>
          </w:rPr>
          <w:fldChar w:fldCharType="end"/>
        </w:r>
      </w:hyperlink>
    </w:p>
    <w:p w14:paraId="144AAEAD" w14:textId="4887A7CD"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61" w:history="1">
        <w:r w:rsidRPr="0015228E">
          <w:rPr>
            <w:rStyle w:val="Hyperlink"/>
            <w:noProof/>
            <w:lang w:val="en-US"/>
          </w:rPr>
          <w:t>4.1.</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_Toc212022761 \h </w:instrText>
        </w:r>
        <w:r>
          <w:rPr>
            <w:noProof/>
            <w:webHidden/>
          </w:rPr>
        </w:r>
        <w:r>
          <w:rPr>
            <w:noProof/>
            <w:webHidden/>
          </w:rPr>
          <w:fldChar w:fldCharType="separate"/>
        </w:r>
        <w:r>
          <w:rPr>
            <w:noProof/>
            <w:webHidden/>
          </w:rPr>
          <w:t>19</w:t>
        </w:r>
        <w:r>
          <w:rPr>
            <w:noProof/>
            <w:webHidden/>
          </w:rPr>
          <w:fldChar w:fldCharType="end"/>
        </w:r>
      </w:hyperlink>
    </w:p>
    <w:p w14:paraId="101BCE89" w14:textId="21972C8F"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62" w:history="1">
        <w:r w:rsidRPr="0015228E">
          <w:rPr>
            <w:rStyle w:val="Hyperlink"/>
            <w:noProof/>
            <w:lang w:val="sr-Cyrl-RS"/>
          </w:rPr>
          <w:t>4.1.1.</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_Toc212022762 \h </w:instrText>
        </w:r>
        <w:r>
          <w:rPr>
            <w:noProof/>
            <w:webHidden/>
          </w:rPr>
        </w:r>
        <w:r>
          <w:rPr>
            <w:noProof/>
            <w:webHidden/>
          </w:rPr>
          <w:fldChar w:fldCharType="separate"/>
        </w:r>
        <w:r>
          <w:rPr>
            <w:noProof/>
            <w:webHidden/>
          </w:rPr>
          <w:t>19</w:t>
        </w:r>
        <w:r>
          <w:rPr>
            <w:noProof/>
            <w:webHidden/>
          </w:rPr>
          <w:fldChar w:fldCharType="end"/>
        </w:r>
      </w:hyperlink>
    </w:p>
    <w:p w14:paraId="15CF0D47" w14:textId="58377D84"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63" w:history="1">
        <w:r w:rsidRPr="0015228E">
          <w:rPr>
            <w:rStyle w:val="Hyperlink"/>
            <w:noProof/>
            <w:lang w:val="en-US"/>
          </w:rPr>
          <w:t>4.1.2.</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Архитектура </w:t>
        </w:r>
        <w:r w:rsidRPr="0015228E">
          <w:rPr>
            <w:rStyle w:val="Hyperlink"/>
            <w:noProof/>
          </w:rPr>
          <w:t xml:space="preserve">Android </w:t>
        </w:r>
        <w:r w:rsidRPr="0015228E">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_Toc212022763 \h </w:instrText>
        </w:r>
        <w:r>
          <w:rPr>
            <w:noProof/>
            <w:webHidden/>
          </w:rPr>
        </w:r>
        <w:r>
          <w:rPr>
            <w:noProof/>
            <w:webHidden/>
          </w:rPr>
          <w:fldChar w:fldCharType="separate"/>
        </w:r>
        <w:r>
          <w:rPr>
            <w:noProof/>
            <w:webHidden/>
          </w:rPr>
          <w:t>19</w:t>
        </w:r>
        <w:r>
          <w:rPr>
            <w:noProof/>
            <w:webHidden/>
          </w:rPr>
          <w:fldChar w:fldCharType="end"/>
        </w:r>
      </w:hyperlink>
    </w:p>
    <w:p w14:paraId="433D166A" w14:textId="4E246421"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64" w:history="1">
        <w:r w:rsidRPr="0015228E">
          <w:rPr>
            <w:rStyle w:val="Hyperlink"/>
            <w:noProof/>
          </w:rPr>
          <w:t>4.1.3.</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Архитектура </w:t>
        </w:r>
        <w:r w:rsidRPr="0015228E">
          <w:rPr>
            <w:rStyle w:val="Hyperlink"/>
            <w:noProof/>
          </w:rPr>
          <w:t xml:space="preserve">Ktor </w:t>
        </w:r>
        <w:r w:rsidRPr="0015228E">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_Toc212022764 \h </w:instrText>
        </w:r>
        <w:r>
          <w:rPr>
            <w:noProof/>
            <w:webHidden/>
          </w:rPr>
        </w:r>
        <w:r>
          <w:rPr>
            <w:noProof/>
            <w:webHidden/>
          </w:rPr>
          <w:fldChar w:fldCharType="separate"/>
        </w:r>
        <w:r>
          <w:rPr>
            <w:noProof/>
            <w:webHidden/>
          </w:rPr>
          <w:t>19</w:t>
        </w:r>
        <w:r>
          <w:rPr>
            <w:noProof/>
            <w:webHidden/>
          </w:rPr>
          <w:fldChar w:fldCharType="end"/>
        </w:r>
      </w:hyperlink>
    </w:p>
    <w:p w14:paraId="1991AE23" w14:textId="6B062459"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65" w:history="1">
        <w:r w:rsidRPr="0015228E">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База података</w:t>
        </w:r>
        <w:r>
          <w:rPr>
            <w:noProof/>
            <w:webHidden/>
          </w:rPr>
          <w:tab/>
        </w:r>
        <w:r>
          <w:rPr>
            <w:noProof/>
            <w:webHidden/>
          </w:rPr>
          <w:fldChar w:fldCharType="begin"/>
        </w:r>
        <w:r>
          <w:rPr>
            <w:noProof/>
            <w:webHidden/>
          </w:rPr>
          <w:instrText xml:space="preserve"> PAGEREF _Toc212022765 \h </w:instrText>
        </w:r>
        <w:r>
          <w:rPr>
            <w:noProof/>
            <w:webHidden/>
          </w:rPr>
        </w:r>
        <w:r>
          <w:rPr>
            <w:noProof/>
            <w:webHidden/>
          </w:rPr>
          <w:fldChar w:fldCharType="separate"/>
        </w:r>
        <w:r>
          <w:rPr>
            <w:noProof/>
            <w:webHidden/>
          </w:rPr>
          <w:t>19</w:t>
        </w:r>
        <w:r>
          <w:rPr>
            <w:noProof/>
            <w:webHidden/>
          </w:rPr>
          <w:fldChar w:fldCharType="end"/>
        </w:r>
      </w:hyperlink>
    </w:p>
    <w:p w14:paraId="04D22F17" w14:textId="44A12C59"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66" w:history="1">
        <w:r w:rsidRPr="0015228E">
          <w:rPr>
            <w:rStyle w:val="Hyperlink"/>
            <w:noProof/>
            <w:lang w:val="en-US"/>
          </w:rPr>
          <w:t>4.3.</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_Toc212022766 \h </w:instrText>
        </w:r>
        <w:r>
          <w:rPr>
            <w:noProof/>
            <w:webHidden/>
          </w:rPr>
        </w:r>
        <w:r>
          <w:rPr>
            <w:noProof/>
            <w:webHidden/>
          </w:rPr>
          <w:fldChar w:fldCharType="separate"/>
        </w:r>
        <w:r>
          <w:rPr>
            <w:noProof/>
            <w:webHidden/>
          </w:rPr>
          <w:t>19</w:t>
        </w:r>
        <w:r>
          <w:rPr>
            <w:noProof/>
            <w:webHidden/>
          </w:rPr>
          <w:fldChar w:fldCharType="end"/>
        </w:r>
      </w:hyperlink>
    </w:p>
    <w:p w14:paraId="0E652594" w14:textId="09E10F9E"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67" w:history="1">
        <w:r w:rsidRPr="0015228E">
          <w:rPr>
            <w:rStyle w:val="Hyperlink"/>
            <w:noProof/>
            <w:lang w:val="en-US"/>
          </w:rPr>
          <w:t>4.4.</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Најважнији технички процеси</w:t>
        </w:r>
        <w:r>
          <w:rPr>
            <w:noProof/>
            <w:webHidden/>
          </w:rPr>
          <w:tab/>
        </w:r>
        <w:r>
          <w:rPr>
            <w:noProof/>
            <w:webHidden/>
          </w:rPr>
          <w:fldChar w:fldCharType="begin"/>
        </w:r>
        <w:r>
          <w:rPr>
            <w:noProof/>
            <w:webHidden/>
          </w:rPr>
          <w:instrText xml:space="preserve"> PAGEREF _Toc212022767 \h </w:instrText>
        </w:r>
        <w:r>
          <w:rPr>
            <w:noProof/>
            <w:webHidden/>
          </w:rPr>
        </w:r>
        <w:r>
          <w:rPr>
            <w:noProof/>
            <w:webHidden/>
          </w:rPr>
          <w:fldChar w:fldCharType="separate"/>
        </w:r>
        <w:r>
          <w:rPr>
            <w:noProof/>
            <w:webHidden/>
          </w:rPr>
          <w:t>19</w:t>
        </w:r>
        <w:r>
          <w:rPr>
            <w:noProof/>
            <w:webHidden/>
          </w:rPr>
          <w:fldChar w:fldCharType="end"/>
        </w:r>
      </w:hyperlink>
    </w:p>
    <w:p w14:paraId="595F5649" w14:textId="79EE38B7"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68" w:history="1">
        <w:r w:rsidRPr="0015228E">
          <w:rPr>
            <w:rStyle w:val="Hyperlink"/>
            <w:noProof/>
          </w:rPr>
          <w:t>4.4.1.</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Клијент-сервер комуникација</w:t>
        </w:r>
        <w:r>
          <w:rPr>
            <w:noProof/>
            <w:webHidden/>
          </w:rPr>
          <w:tab/>
        </w:r>
        <w:r>
          <w:rPr>
            <w:noProof/>
            <w:webHidden/>
          </w:rPr>
          <w:fldChar w:fldCharType="begin"/>
        </w:r>
        <w:r>
          <w:rPr>
            <w:noProof/>
            <w:webHidden/>
          </w:rPr>
          <w:instrText xml:space="preserve"> PAGEREF _Toc212022768 \h </w:instrText>
        </w:r>
        <w:r>
          <w:rPr>
            <w:noProof/>
            <w:webHidden/>
          </w:rPr>
        </w:r>
        <w:r>
          <w:rPr>
            <w:noProof/>
            <w:webHidden/>
          </w:rPr>
          <w:fldChar w:fldCharType="separate"/>
        </w:r>
        <w:r>
          <w:rPr>
            <w:noProof/>
            <w:webHidden/>
          </w:rPr>
          <w:t>19</w:t>
        </w:r>
        <w:r>
          <w:rPr>
            <w:noProof/>
            <w:webHidden/>
          </w:rPr>
          <w:fldChar w:fldCharType="end"/>
        </w:r>
      </w:hyperlink>
    </w:p>
    <w:p w14:paraId="397E1F36" w14:textId="59EA5A38"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69" w:history="1">
        <w:r w:rsidRPr="0015228E">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Аутентикација уз </w:t>
        </w:r>
        <w:r w:rsidRPr="0015228E">
          <w:rPr>
            <w:rStyle w:val="Hyperlink"/>
            <w:noProof/>
            <w:lang w:val="en-US"/>
          </w:rPr>
          <w:t>JWT (JSON Web Tokens)</w:t>
        </w:r>
        <w:r>
          <w:rPr>
            <w:noProof/>
            <w:webHidden/>
          </w:rPr>
          <w:tab/>
        </w:r>
        <w:r>
          <w:rPr>
            <w:noProof/>
            <w:webHidden/>
          </w:rPr>
          <w:fldChar w:fldCharType="begin"/>
        </w:r>
        <w:r>
          <w:rPr>
            <w:noProof/>
            <w:webHidden/>
          </w:rPr>
          <w:instrText xml:space="preserve"> PAGEREF _Toc212022769 \h </w:instrText>
        </w:r>
        <w:r>
          <w:rPr>
            <w:noProof/>
            <w:webHidden/>
          </w:rPr>
        </w:r>
        <w:r>
          <w:rPr>
            <w:noProof/>
            <w:webHidden/>
          </w:rPr>
          <w:fldChar w:fldCharType="separate"/>
        </w:r>
        <w:r>
          <w:rPr>
            <w:noProof/>
            <w:webHidden/>
          </w:rPr>
          <w:t>19</w:t>
        </w:r>
        <w:r>
          <w:rPr>
            <w:noProof/>
            <w:webHidden/>
          </w:rPr>
          <w:fldChar w:fldCharType="end"/>
        </w:r>
      </w:hyperlink>
    </w:p>
    <w:p w14:paraId="36803BA6" w14:textId="5F660ABB"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70" w:history="1">
        <w:r w:rsidRPr="0015228E">
          <w:rPr>
            <w:rStyle w:val="Hyperlink"/>
            <w:noProof/>
          </w:rPr>
          <w:t>4.4.3.</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Резервациј</w:t>
        </w:r>
        <w:r w:rsidRPr="0015228E">
          <w:rPr>
            <w:rStyle w:val="Hyperlink"/>
            <w:noProof/>
            <w:lang w:val="en-US"/>
          </w:rPr>
          <w:t>e</w:t>
        </w:r>
        <w:r>
          <w:rPr>
            <w:noProof/>
            <w:webHidden/>
          </w:rPr>
          <w:tab/>
        </w:r>
        <w:r>
          <w:rPr>
            <w:noProof/>
            <w:webHidden/>
          </w:rPr>
          <w:fldChar w:fldCharType="begin"/>
        </w:r>
        <w:r>
          <w:rPr>
            <w:noProof/>
            <w:webHidden/>
          </w:rPr>
          <w:instrText xml:space="preserve"> PAGEREF _Toc212022770 \h </w:instrText>
        </w:r>
        <w:r>
          <w:rPr>
            <w:noProof/>
            <w:webHidden/>
          </w:rPr>
        </w:r>
        <w:r>
          <w:rPr>
            <w:noProof/>
            <w:webHidden/>
          </w:rPr>
          <w:fldChar w:fldCharType="separate"/>
        </w:r>
        <w:r>
          <w:rPr>
            <w:noProof/>
            <w:webHidden/>
          </w:rPr>
          <w:t>19</w:t>
        </w:r>
        <w:r>
          <w:rPr>
            <w:noProof/>
            <w:webHidden/>
          </w:rPr>
          <w:fldChar w:fldCharType="end"/>
        </w:r>
      </w:hyperlink>
    </w:p>
    <w:p w14:paraId="707D31C2" w14:textId="40D909D9"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71" w:history="1">
        <w:r w:rsidRPr="0015228E">
          <w:rPr>
            <w:rStyle w:val="Hyperlink"/>
            <w:noProof/>
          </w:rPr>
          <w:t>4.4.4.</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en-US"/>
          </w:rPr>
          <w:t xml:space="preserve">Push </w:t>
        </w:r>
        <w:r w:rsidRPr="0015228E">
          <w:rPr>
            <w:rStyle w:val="Hyperlink"/>
            <w:noProof/>
            <w:lang w:val="sr-Cyrl-RS"/>
          </w:rPr>
          <w:t xml:space="preserve">нотификације уз </w:t>
        </w:r>
        <w:r w:rsidRPr="0015228E">
          <w:rPr>
            <w:rStyle w:val="Hyperlink"/>
            <w:noProof/>
            <w:lang w:val="en-US"/>
          </w:rPr>
          <w:t>FCM (Firebase Cloud Messaging)</w:t>
        </w:r>
        <w:r>
          <w:rPr>
            <w:noProof/>
            <w:webHidden/>
          </w:rPr>
          <w:tab/>
        </w:r>
        <w:r>
          <w:rPr>
            <w:noProof/>
            <w:webHidden/>
          </w:rPr>
          <w:fldChar w:fldCharType="begin"/>
        </w:r>
        <w:r>
          <w:rPr>
            <w:noProof/>
            <w:webHidden/>
          </w:rPr>
          <w:instrText xml:space="preserve"> PAGEREF _Toc212022771 \h </w:instrText>
        </w:r>
        <w:r>
          <w:rPr>
            <w:noProof/>
            <w:webHidden/>
          </w:rPr>
        </w:r>
        <w:r>
          <w:rPr>
            <w:noProof/>
            <w:webHidden/>
          </w:rPr>
          <w:fldChar w:fldCharType="separate"/>
        </w:r>
        <w:r>
          <w:rPr>
            <w:noProof/>
            <w:webHidden/>
          </w:rPr>
          <w:t>19</w:t>
        </w:r>
        <w:r>
          <w:rPr>
            <w:noProof/>
            <w:webHidden/>
          </w:rPr>
          <w:fldChar w:fldCharType="end"/>
        </w:r>
      </w:hyperlink>
    </w:p>
    <w:p w14:paraId="0DEAD33F" w14:textId="10B490EA"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72" w:history="1">
        <w:r w:rsidRPr="0015228E">
          <w:rPr>
            <w:rStyle w:val="Hyperlink"/>
            <w:noProof/>
            <w:lang w:val="en-US"/>
          </w:rPr>
          <w:t>4.4.5.</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Пријава на </w:t>
        </w:r>
        <w:r w:rsidRPr="0015228E">
          <w:rPr>
            <w:rStyle w:val="Hyperlink"/>
            <w:noProof/>
            <w:lang w:val="en-US"/>
          </w:rPr>
          <w:t>Google (Google Sign-In)</w:t>
        </w:r>
        <w:r>
          <w:rPr>
            <w:noProof/>
            <w:webHidden/>
          </w:rPr>
          <w:tab/>
        </w:r>
        <w:r>
          <w:rPr>
            <w:noProof/>
            <w:webHidden/>
          </w:rPr>
          <w:fldChar w:fldCharType="begin"/>
        </w:r>
        <w:r>
          <w:rPr>
            <w:noProof/>
            <w:webHidden/>
          </w:rPr>
          <w:instrText xml:space="preserve"> PAGEREF _Toc212022772 \h </w:instrText>
        </w:r>
        <w:r>
          <w:rPr>
            <w:noProof/>
            <w:webHidden/>
          </w:rPr>
        </w:r>
        <w:r>
          <w:rPr>
            <w:noProof/>
            <w:webHidden/>
          </w:rPr>
          <w:fldChar w:fldCharType="separate"/>
        </w:r>
        <w:r>
          <w:rPr>
            <w:noProof/>
            <w:webHidden/>
          </w:rPr>
          <w:t>19</w:t>
        </w:r>
        <w:r>
          <w:rPr>
            <w:noProof/>
            <w:webHidden/>
          </w:rPr>
          <w:fldChar w:fldCharType="end"/>
        </w:r>
      </w:hyperlink>
    </w:p>
    <w:p w14:paraId="04B6BD6E" w14:textId="6ECC0909"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73" w:history="1">
        <w:r w:rsidRPr="0015228E">
          <w:rPr>
            <w:rStyle w:val="Hyperlink"/>
            <w:noProof/>
          </w:rPr>
          <w:t>4.4.6.</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Интеграција са </w:t>
        </w:r>
        <w:r w:rsidRPr="0015228E">
          <w:rPr>
            <w:rStyle w:val="Hyperlink"/>
            <w:noProof/>
            <w:lang w:val="en-US"/>
          </w:rPr>
          <w:t>Google Calendar</w:t>
        </w:r>
        <w:r>
          <w:rPr>
            <w:noProof/>
            <w:webHidden/>
          </w:rPr>
          <w:tab/>
        </w:r>
        <w:r>
          <w:rPr>
            <w:noProof/>
            <w:webHidden/>
          </w:rPr>
          <w:fldChar w:fldCharType="begin"/>
        </w:r>
        <w:r>
          <w:rPr>
            <w:noProof/>
            <w:webHidden/>
          </w:rPr>
          <w:instrText xml:space="preserve"> PAGEREF _Toc212022773 \h </w:instrText>
        </w:r>
        <w:r>
          <w:rPr>
            <w:noProof/>
            <w:webHidden/>
          </w:rPr>
        </w:r>
        <w:r>
          <w:rPr>
            <w:noProof/>
            <w:webHidden/>
          </w:rPr>
          <w:fldChar w:fldCharType="separate"/>
        </w:r>
        <w:r>
          <w:rPr>
            <w:noProof/>
            <w:webHidden/>
          </w:rPr>
          <w:t>19</w:t>
        </w:r>
        <w:r>
          <w:rPr>
            <w:noProof/>
            <w:webHidden/>
          </w:rPr>
          <w:fldChar w:fldCharType="end"/>
        </w:r>
      </w:hyperlink>
    </w:p>
    <w:p w14:paraId="718DD882" w14:textId="660D749A"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74" w:history="1">
        <w:r w:rsidRPr="0015228E">
          <w:rPr>
            <w:rStyle w:val="Hyperlink"/>
            <w:noProof/>
          </w:rPr>
          <w:t>4.5.</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i/>
            <w:noProof/>
            <w:lang w:val="sr-Cyrl-RS"/>
          </w:rPr>
          <w:t>Контејнеризација</w:t>
        </w:r>
        <w:r w:rsidRPr="0015228E">
          <w:rPr>
            <w:rStyle w:val="Hyperlink"/>
            <w:noProof/>
            <w:lang w:val="sr-Cyrl-RS"/>
          </w:rPr>
          <w:t xml:space="preserve"> уз </w:t>
        </w:r>
        <w:r w:rsidRPr="0015228E">
          <w:rPr>
            <w:rStyle w:val="Hyperlink"/>
            <w:i/>
            <w:noProof/>
            <w:lang w:val="en-US"/>
          </w:rPr>
          <w:t>Docker</w:t>
        </w:r>
        <w:r>
          <w:rPr>
            <w:noProof/>
            <w:webHidden/>
          </w:rPr>
          <w:tab/>
        </w:r>
        <w:r>
          <w:rPr>
            <w:noProof/>
            <w:webHidden/>
          </w:rPr>
          <w:fldChar w:fldCharType="begin"/>
        </w:r>
        <w:r>
          <w:rPr>
            <w:noProof/>
            <w:webHidden/>
          </w:rPr>
          <w:instrText xml:space="preserve"> PAGEREF _Toc212022774 \h </w:instrText>
        </w:r>
        <w:r>
          <w:rPr>
            <w:noProof/>
            <w:webHidden/>
          </w:rPr>
        </w:r>
        <w:r>
          <w:rPr>
            <w:noProof/>
            <w:webHidden/>
          </w:rPr>
          <w:fldChar w:fldCharType="separate"/>
        </w:r>
        <w:r>
          <w:rPr>
            <w:noProof/>
            <w:webHidden/>
          </w:rPr>
          <w:t>19</w:t>
        </w:r>
        <w:r>
          <w:rPr>
            <w:noProof/>
            <w:webHidden/>
          </w:rPr>
          <w:fldChar w:fldCharType="end"/>
        </w:r>
      </w:hyperlink>
    </w:p>
    <w:p w14:paraId="69B7F23A" w14:textId="6A8E1BAD"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75" w:history="1">
        <w:r w:rsidRPr="0015228E">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RS"/>
          </w:rPr>
          <w:t>Функционалности</w:t>
        </w:r>
        <w:r>
          <w:rPr>
            <w:noProof/>
            <w:webHidden/>
          </w:rPr>
          <w:tab/>
        </w:r>
        <w:r>
          <w:rPr>
            <w:noProof/>
            <w:webHidden/>
          </w:rPr>
          <w:fldChar w:fldCharType="begin"/>
        </w:r>
        <w:r>
          <w:rPr>
            <w:noProof/>
            <w:webHidden/>
          </w:rPr>
          <w:instrText xml:space="preserve"> PAGEREF _Toc212022775 \h </w:instrText>
        </w:r>
        <w:r>
          <w:rPr>
            <w:noProof/>
            <w:webHidden/>
          </w:rPr>
        </w:r>
        <w:r>
          <w:rPr>
            <w:noProof/>
            <w:webHidden/>
          </w:rPr>
          <w:fldChar w:fldCharType="separate"/>
        </w:r>
        <w:r>
          <w:rPr>
            <w:noProof/>
            <w:webHidden/>
          </w:rPr>
          <w:t>20</w:t>
        </w:r>
        <w:r>
          <w:rPr>
            <w:noProof/>
            <w:webHidden/>
          </w:rPr>
          <w:fldChar w:fldCharType="end"/>
        </w:r>
      </w:hyperlink>
    </w:p>
    <w:p w14:paraId="50D496C7" w14:textId="765F01DA"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76" w:history="1">
        <w:r w:rsidRPr="0015228E">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_Toc212022776 \h </w:instrText>
        </w:r>
        <w:r>
          <w:rPr>
            <w:noProof/>
            <w:webHidden/>
          </w:rPr>
        </w:r>
        <w:r>
          <w:rPr>
            <w:noProof/>
            <w:webHidden/>
          </w:rPr>
          <w:fldChar w:fldCharType="separate"/>
        </w:r>
        <w:r>
          <w:rPr>
            <w:noProof/>
            <w:webHidden/>
          </w:rPr>
          <w:t>20</w:t>
        </w:r>
        <w:r>
          <w:rPr>
            <w:noProof/>
            <w:webHidden/>
          </w:rPr>
          <w:fldChar w:fldCharType="end"/>
        </w:r>
      </w:hyperlink>
    </w:p>
    <w:p w14:paraId="06A925DD" w14:textId="127BC4A2"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77" w:history="1">
        <w:r w:rsidRPr="0015228E">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_Toc212022777 \h </w:instrText>
        </w:r>
        <w:r>
          <w:rPr>
            <w:noProof/>
            <w:webHidden/>
          </w:rPr>
        </w:r>
        <w:r>
          <w:rPr>
            <w:noProof/>
            <w:webHidden/>
          </w:rPr>
          <w:fldChar w:fldCharType="separate"/>
        </w:r>
        <w:r>
          <w:rPr>
            <w:noProof/>
            <w:webHidden/>
          </w:rPr>
          <w:t>21</w:t>
        </w:r>
        <w:r>
          <w:rPr>
            <w:noProof/>
            <w:webHidden/>
          </w:rPr>
          <w:fldChar w:fldCharType="end"/>
        </w:r>
      </w:hyperlink>
    </w:p>
    <w:p w14:paraId="221E5366" w14:textId="15C12474"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78" w:history="1">
        <w:r w:rsidRPr="0015228E">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_Toc212022778 \h </w:instrText>
        </w:r>
        <w:r>
          <w:rPr>
            <w:noProof/>
            <w:webHidden/>
          </w:rPr>
        </w:r>
        <w:r>
          <w:rPr>
            <w:noProof/>
            <w:webHidden/>
          </w:rPr>
          <w:fldChar w:fldCharType="separate"/>
        </w:r>
        <w:r>
          <w:rPr>
            <w:noProof/>
            <w:webHidden/>
          </w:rPr>
          <w:t>22</w:t>
        </w:r>
        <w:r>
          <w:rPr>
            <w:noProof/>
            <w:webHidden/>
          </w:rPr>
          <w:fldChar w:fldCharType="end"/>
        </w:r>
      </w:hyperlink>
    </w:p>
    <w:p w14:paraId="007227CE" w14:textId="77ED1B97"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79" w:history="1">
        <w:r w:rsidRPr="0015228E">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 xml:space="preserve">Ограничења мобилне апликације </w:t>
        </w:r>
        <w:r w:rsidRPr="0015228E">
          <w:rPr>
            <w:rStyle w:val="Hyperlink"/>
            <w:i/>
            <w:noProof/>
            <w:lang w:val="en-US"/>
          </w:rPr>
          <w:t>BarberBooker</w:t>
        </w:r>
        <w:r w:rsidRPr="0015228E">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_Toc212022779 \h </w:instrText>
        </w:r>
        <w:r>
          <w:rPr>
            <w:noProof/>
            <w:webHidden/>
          </w:rPr>
        </w:r>
        <w:r>
          <w:rPr>
            <w:noProof/>
            <w:webHidden/>
          </w:rPr>
          <w:fldChar w:fldCharType="separate"/>
        </w:r>
        <w:r>
          <w:rPr>
            <w:noProof/>
            <w:webHidden/>
          </w:rPr>
          <w:t>24</w:t>
        </w:r>
        <w:r>
          <w:rPr>
            <w:noProof/>
            <w:webHidden/>
          </w:rPr>
          <w:fldChar w:fldCharType="end"/>
        </w:r>
      </w:hyperlink>
    </w:p>
    <w:p w14:paraId="366DC2B5" w14:textId="18598B4E"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80" w:history="1">
        <w:r w:rsidRPr="0015228E">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CS"/>
          </w:rPr>
          <w:t>Закључак</w:t>
        </w:r>
        <w:r>
          <w:rPr>
            <w:noProof/>
            <w:webHidden/>
          </w:rPr>
          <w:tab/>
        </w:r>
        <w:r>
          <w:rPr>
            <w:noProof/>
            <w:webHidden/>
          </w:rPr>
          <w:fldChar w:fldCharType="begin"/>
        </w:r>
        <w:r>
          <w:rPr>
            <w:noProof/>
            <w:webHidden/>
          </w:rPr>
          <w:instrText xml:space="preserve"> PAGEREF _Toc212022780 \h </w:instrText>
        </w:r>
        <w:r>
          <w:rPr>
            <w:noProof/>
            <w:webHidden/>
          </w:rPr>
        </w:r>
        <w:r>
          <w:rPr>
            <w:noProof/>
            <w:webHidden/>
          </w:rPr>
          <w:fldChar w:fldCharType="separate"/>
        </w:r>
        <w:r>
          <w:rPr>
            <w:noProof/>
            <w:webHidden/>
          </w:rPr>
          <w:t>27</w:t>
        </w:r>
        <w:r>
          <w:rPr>
            <w:noProof/>
            <w:webHidden/>
          </w:rPr>
          <w:fldChar w:fldCharType="end"/>
        </w:r>
      </w:hyperlink>
    </w:p>
    <w:p w14:paraId="2BD36E6D" w14:textId="022B25C8" w:rsidR="00CD690F" w:rsidRDefault="00CD690F">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81" w:history="1">
        <w:r w:rsidRPr="0015228E">
          <w:rPr>
            <w:rStyle w:val="Hyperlink"/>
            <w:noProof/>
            <w:lang w:val="sr-Cyrl-CS"/>
          </w:rPr>
          <w:t>Литература</w:t>
        </w:r>
        <w:r>
          <w:rPr>
            <w:noProof/>
            <w:webHidden/>
          </w:rPr>
          <w:tab/>
        </w:r>
        <w:r>
          <w:rPr>
            <w:noProof/>
            <w:webHidden/>
          </w:rPr>
          <w:fldChar w:fldCharType="begin"/>
        </w:r>
        <w:r>
          <w:rPr>
            <w:noProof/>
            <w:webHidden/>
          </w:rPr>
          <w:instrText xml:space="preserve"> PAGEREF _Toc212022781 \h </w:instrText>
        </w:r>
        <w:r>
          <w:rPr>
            <w:noProof/>
            <w:webHidden/>
          </w:rPr>
        </w:r>
        <w:r>
          <w:rPr>
            <w:noProof/>
            <w:webHidden/>
          </w:rPr>
          <w:fldChar w:fldCharType="separate"/>
        </w:r>
        <w:r>
          <w:rPr>
            <w:noProof/>
            <w:webHidden/>
          </w:rPr>
          <w:t>28</w:t>
        </w:r>
        <w:r>
          <w:rPr>
            <w:noProof/>
            <w:webHidden/>
          </w:rPr>
          <w:fldChar w:fldCharType="end"/>
        </w:r>
      </w:hyperlink>
    </w:p>
    <w:p w14:paraId="69401447" w14:textId="75577509" w:rsidR="00CD690F" w:rsidRDefault="00CD690F">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82" w:history="1">
        <w:r w:rsidRPr="0015228E">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_Toc212022782 \h </w:instrText>
        </w:r>
        <w:r>
          <w:rPr>
            <w:noProof/>
            <w:webHidden/>
          </w:rPr>
        </w:r>
        <w:r>
          <w:rPr>
            <w:noProof/>
            <w:webHidden/>
          </w:rPr>
          <w:fldChar w:fldCharType="separate"/>
        </w:r>
        <w:r>
          <w:rPr>
            <w:noProof/>
            <w:webHidden/>
          </w:rPr>
          <w:t>30</w:t>
        </w:r>
        <w:r>
          <w:rPr>
            <w:noProof/>
            <w:webHidden/>
          </w:rPr>
          <w:fldChar w:fldCharType="end"/>
        </w:r>
      </w:hyperlink>
    </w:p>
    <w:p w14:paraId="5A56C8F9" w14:textId="0DAB7050" w:rsidR="00CD690F" w:rsidRDefault="00CD690F">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83" w:history="1">
        <w:r w:rsidRPr="0015228E">
          <w:rPr>
            <w:rStyle w:val="Hyperlink"/>
            <w:noProof/>
            <w:lang w:val="sr-Cyrl-CS"/>
          </w:rPr>
          <w:t>Списак слика</w:t>
        </w:r>
        <w:r>
          <w:rPr>
            <w:noProof/>
            <w:webHidden/>
          </w:rPr>
          <w:tab/>
        </w:r>
        <w:r>
          <w:rPr>
            <w:noProof/>
            <w:webHidden/>
          </w:rPr>
          <w:fldChar w:fldCharType="begin"/>
        </w:r>
        <w:r>
          <w:rPr>
            <w:noProof/>
            <w:webHidden/>
          </w:rPr>
          <w:instrText xml:space="preserve"> PAGEREF _Toc212022783 \h </w:instrText>
        </w:r>
        <w:r>
          <w:rPr>
            <w:noProof/>
            <w:webHidden/>
          </w:rPr>
        </w:r>
        <w:r>
          <w:rPr>
            <w:noProof/>
            <w:webHidden/>
          </w:rPr>
          <w:fldChar w:fldCharType="separate"/>
        </w:r>
        <w:r>
          <w:rPr>
            <w:noProof/>
            <w:webHidden/>
          </w:rPr>
          <w:t>31</w:t>
        </w:r>
        <w:r>
          <w:rPr>
            <w:noProof/>
            <w:webHidden/>
          </w:rPr>
          <w:fldChar w:fldCharType="end"/>
        </w:r>
      </w:hyperlink>
    </w:p>
    <w:p w14:paraId="4E68E8D9" w14:textId="7A64C139" w:rsidR="00CD690F" w:rsidRDefault="00CD690F">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84" w:history="1">
        <w:r w:rsidRPr="0015228E">
          <w:rPr>
            <w:rStyle w:val="Hyperlink"/>
            <w:noProof/>
            <w:lang w:val="sr-Cyrl-CS"/>
          </w:rPr>
          <w:t>Списак табела</w:t>
        </w:r>
        <w:r>
          <w:rPr>
            <w:noProof/>
            <w:webHidden/>
          </w:rPr>
          <w:tab/>
        </w:r>
        <w:r>
          <w:rPr>
            <w:noProof/>
            <w:webHidden/>
          </w:rPr>
          <w:fldChar w:fldCharType="begin"/>
        </w:r>
        <w:r>
          <w:rPr>
            <w:noProof/>
            <w:webHidden/>
          </w:rPr>
          <w:instrText xml:space="preserve"> PAGEREF _Toc212022784 \h </w:instrText>
        </w:r>
        <w:r>
          <w:rPr>
            <w:noProof/>
            <w:webHidden/>
          </w:rPr>
        </w:r>
        <w:r>
          <w:rPr>
            <w:noProof/>
            <w:webHidden/>
          </w:rPr>
          <w:fldChar w:fldCharType="separate"/>
        </w:r>
        <w:r>
          <w:rPr>
            <w:noProof/>
            <w:webHidden/>
          </w:rPr>
          <w:t>32</w:t>
        </w:r>
        <w:r>
          <w:rPr>
            <w:noProof/>
            <w:webHidden/>
          </w:rPr>
          <w:fldChar w:fldCharType="end"/>
        </w:r>
      </w:hyperlink>
    </w:p>
    <w:p w14:paraId="29B9B85B" w14:textId="20117C38"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85" w:history="1">
        <w:r w:rsidRPr="0015228E">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RS"/>
          </w:rPr>
          <w:t xml:space="preserve">Кориснички интерфејс мобилне апликације </w:t>
        </w:r>
        <w:r w:rsidRPr="0015228E">
          <w:rPr>
            <w:rStyle w:val="Hyperlink"/>
            <w:i/>
            <w:iCs/>
            <w:noProof/>
          </w:rPr>
          <w:t>BarberBooker</w:t>
        </w:r>
        <w:r w:rsidRPr="0015228E">
          <w:rPr>
            <w:rStyle w:val="Hyperlink"/>
            <w:noProof/>
          </w:rPr>
          <w:t xml:space="preserve"> </w:t>
        </w:r>
        <w:r w:rsidRPr="0015228E">
          <w:rPr>
            <w:rStyle w:val="Hyperlink"/>
            <w:noProof/>
            <w:lang w:val="sr-Cyrl-RS"/>
          </w:rPr>
          <w:t>из угла госта</w:t>
        </w:r>
        <w:r>
          <w:rPr>
            <w:noProof/>
            <w:webHidden/>
          </w:rPr>
          <w:tab/>
        </w:r>
        <w:r>
          <w:rPr>
            <w:noProof/>
            <w:webHidden/>
          </w:rPr>
          <w:fldChar w:fldCharType="begin"/>
        </w:r>
        <w:r>
          <w:rPr>
            <w:noProof/>
            <w:webHidden/>
          </w:rPr>
          <w:instrText xml:space="preserve"> PAGEREF _Toc212022785 \h </w:instrText>
        </w:r>
        <w:r>
          <w:rPr>
            <w:noProof/>
            <w:webHidden/>
          </w:rPr>
        </w:r>
        <w:r>
          <w:rPr>
            <w:noProof/>
            <w:webHidden/>
          </w:rPr>
          <w:fldChar w:fldCharType="separate"/>
        </w:r>
        <w:r>
          <w:rPr>
            <w:noProof/>
            <w:webHidden/>
          </w:rPr>
          <w:t>33</w:t>
        </w:r>
        <w:r>
          <w:rPr>
            <w:noProof/>
            <w:webHidden/>
          </w:rPr>
          <w:fldChar w:fldCharType="end"/>
        </w:r>
      </w:hyperlink>
    </w:p>
    <w:p w14:paraId="54E247A2" w14:textId="2D8EA093"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86" w:history="1">
        <w:r w:rsidRPr="0015228E">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_Toc212022786 \h </w:instrText>
        </w:r>
        <w:r>
          <w:rPr>
            <w:noProof/>
            <w:webHidden/>
          </w:rPr>
        </w:r>
        <w:r>
          <w:rPr>
            <w:noProof/>
            <w:webHidden/>
          </w:rPr>
          <w:fldChar w:fldCharType="separate"/>
        </w:r>
        <w:r>
          <w:rPr>
            <w:noProof/>
            <w:webHidden/>
          </w:rPr>
          <w:t>33</w:t>
        </w:r>
        <w:r>
          <w:rPr>
            <w:noProof/>
            <w:webHidden/>
          </w:rPr>
          <w:fldChar w:fldCharType="end"/>
        </w:r>
      </w:hyperlink>
    </w:p>
    <w:p w14:paraId="07E3041F" w14:textId="1357EF50"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87" w:history="1">
        <w:r w:rsidRPr="0015228E">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Регистрација</w:t>
        </w:r>
        <w:r>
          <w:rPr>
            <w:noProof/>
            <w:webHidden/>
          </w:rPr>
          <w:tab/>
        </w:r>
        <w:r>
          <w:rPr>
            <w:noProof/>
            <w:webHidden/>
          </w:rPr>
          <w:fldChar w:fldCharType="begin"/>
        </w:r>
        <w:r>
          <w:rPr>
            <w:noProof/>
            <w:webHidden/>
          </w:rPr>
          <w:instrText xml:space="preserve"> PAGEREF _Toc212022787 \h </w:instrText>
        </w:r>
        <w:r>
          <w:rPr>
            <w:noProof/>
            <w:webHidden/>
          </w:rPr>
        </w:r>
        <w:r>
          <w:rPr>
            <w:noProof/>
            <w:webHidden/>
          </w:rPr>
          <w:fldChar w:fldCharType="separate"/>
        </w:r>
        <w:r>
          <w:rPr>
            <w:noProof/>
            <w:webHidden/>
          </w:rPr>
          <w:t>34</w:t>
        </w:r>
        <w:r>
          <w:rPr>
            <w:noProof/>
            <w:webHidden/>
          </w:rPr>
          <w:fldChar w:fldCharType="end"/>
        </w:r>
      </w:hyperlink>
    </w:p>
    <w:p w14:paraId="2B21CCD0" w14:textId="0BC51F24"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88" w:history="1">
        <w:r w:rsidRPr="0015228E">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Пријава</w:t>
        </w:r>
        <w:r>
          <w:rPr>
            <w:noProof/>
            <w:webHidden/>
          </w:rPr>
          <w:tab/>
        </w:r>
        <w:r>
          <w:rPr>
            <w:noProof/>
            <w:webHidden/>
          </w:rPr>
          <w:fldChar w:fldCharType="begin"/>
        </w:r>
        <w:r>
          <w:rPr>
            <w:noProof/>
            <w:webHidden/>
          </w:rPr>
          <w:instrText xml:space="preserve"> PAGEREF _Toc212022788 \h </w:instrText>
        </w:r>
        <w:r>
          <w:rPr>
            <w:noProof/>
            <w:webHidden/>
          </w:rPr>
        </w:r>
        <w:r>
          <w:rPr>
            <w:noProof/>
            <w:webHidden/>
          </w:rPr>
          <w:fldChar w:fldCharType="separate"/>
        </w:r>
        <w:r>
          <w:rPr>
            <w:noProof/>
            <w:webHidden/>
          </w:rPr>
          <w:t>35</w:t>
        </w:r>
        <w:r>
          <w:rPr>
            <w:noProof/>
            <w:webHidden/>
          </w:rPr>
          <w:fldChar w:fldCharType="end"/>
        </w:r>
      </w:hyperlink>
    </w:p>
    <w:p w14:paraId="4ABB2034" w14:textId="08D2F268"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89" w:history="1">
        <w:r w:rsidRPr="0015228E">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RS"/>
          </w:rPr>
          <w:t xml:space="preserve">Кориснички интерфејс мобилне апликације </w:t>
        </w:r>
        <w:r w:rsidRPr="0015228E">
          <w:rPr>
            <w:rStyle w:val="Hyperlink"/>
            <w:i/>
            <w:iCs/>
            <w:noProof/>
            <w:lang w:val="en-US"/>
          </w:rPr>
          <w:t>BarberBooker</w:t>
        </w:r>
        <w:r w:rsidRPr="0015228E">
          <w:rPr>
            <w:rStyle w:val="Hyperlink"/>
            <w:noProof/>
            <w:lang w:val="en-US"/>
          </w:rPr>
          <w:t xml:space="preserve"> </w:t>
        </w:r>
        <w:r w:rsidRPr="0015228E">
          <w:rPr>
            <w:rStyle w:val="Hyperlink"/>
            <w:noProof/>
            <w:lang w:val="sr-Cyrl-RS"/>
          </w:rPr>
          <w:t>из угла клијента</w:t>
        </w:r>
        <w:r>
          <w:rPr>
            <w:noProof/>
            <w:webHidden/>
          </w:rPr>
          <w:tab/>
        </w:r>
        <w:r>
          <w:rPr>
            <w:noProof/>
            <w:webHidden/>
          </w:rPr>
          <w:fldChar w:fldCharType="begin"/>
        </w:r>
        <w:r>
          <w:rPr>
            <w:noProof/>
            <w:webHidden/>
          </w:rPr>
          <w:instrText xml:space="preserve"> PAGEREF _Toc212022789 \h </w:instrText>
        </w:r>
        <w:r>
          <w:rPr>
            <w:noProof/>
            <w:webHidden/>
          </w:rPr>
        </w:r>
        <w:r>
          <w:rPr>
            <w:noProof/>
            <w:webHidden/>
          </w:rPr>
          <w:fldChar w:fldCharType="separate"/>
        </w:r>
        <w:r>
          <w:rPr>
            <w:noProof/>
            <w:webHidden/>
          </w:rPr>
          <w:t>36</w:t>
        </w:r>
        <w:r>
          <w:rPr>
            <w:noProof/>
            <w:webHidden/>
          </w:rPr>
          <w:fldChar w:fldCharType="end"/>
        </w:r>
      </w:hyperlink>
    </w:p>
    <w:p w14:paraId="07CF402A" w14:textId="5E88E7A4"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90" w:history="1">
        <w:r w:rsidRPr="0015228E">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_Toc212022790 \h </w:instrText>
        </w:r>
        <w:r>
          <w:rPr>
            <w:noProof/>
            <w:webHidden/>
          </w:rPr>
        </w:r>
        <w:r>
          <w:rPr>
            <w:noProof/>
            <w:webHidden/>
          </w:rPr>
          <w:fldChar w:fldCharType="separate"/>
        </w:r>
        <w:r>
          <w:rPr>
            <w:noProof/>
            <w:webHidden/>
          </w:rPr>
          <w:t>36</w:t>
        </w:r>
        <w:r>
          <w:rPr>
            <w:noProof/>
            <w:webHidden/>
          </w:rPr>
          <w:fldChar w:fldCharType="end"/>
        </w:r>
      </w:hyperlink>
    </w:p>
    <w:p w14:paraId="34DD337F" w14:textId="2B9B2AA8"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91" w:history="1">
        <w:r w:rsidRPr="0015228E">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_Toc212022791 \h </w:instrText>
        </w:r>
        <w:r>
          <w:rPr>
            <w:noProof/>
            <w:webHidden/>
          </w:rPr>
        </w:r>
        <w:r>
          <w:rPr>
            <w:noProof/>
            <w:webHidden/>
          </w:rPr>
          <w:fldChar w:fldCharType="separate"/>
        </w:r>
        <w:r>
          <w:rPr>
            <w:noProof/>
            <w:webHidden/>
          </w:rPr>
          <w:t>37</w:t>
        </w:r>
        <w:r>
          <w:rPr>
            <w:noProof/>
            <w:webHidden/>
          </w:rPr>
          <w:fldChar w:fldCharType="end"/>
        </w:r>
      </w:hyperlink>
    </w:p>
    <w:p w14:paraId="250D575F" w14:textId="3A79AA0F"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92" w:history="1">
        <w:r w:rsidRPr="0015228E">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Резервације</w:t>
        </w:r>
        <w:r>
          <w:rPr>
            <w:noProof/>
            <w:webHidden/>
          </w:rPr>
          <w:tab/>
        </w:r>
        <w:r>
          <w:rPr>
            <w:noProof/>
            <w:webHidden/>
          </w:rPr>
          <w:fldChar w:fldCharType="begin"/>
        </w:r>
        <w:r>
          <w:rPr>
            <w:noProof/>
            <w:webHidden/>
          </w:rPr>
          <w:instrText xml:space="preserve"> PAGEREF _Toc212022792 \h </w:instrText>
        </w:r>
        <w:r>
          <w:rPr>
            <w:noProof/>
            <w:webHidden/>
          </w:rPr>
        </w:r>
        <w:r>
          <w:rPr>
            <w:noProof/>
            <w:webHidden/>
          </w:rPr>
          <w:fldChar w:fldCharType="separate"/>
        </w:r>
        <w:r>
          <w:rPr>
            <w:noProof/>
            <w:webHidden/>
          </w:rPr>
          <w:t>37</w:t>
        </w:r>
        <w:r>
          <w:rPr>
            <w:noProof/>
            <w:webHidden/>
          </w:rPr>
          <w:fldChar w:fldCharType="end"/>
        </w:r>
      </w:hyperlink>
    </w:p>
    <w:p w14:paraId="0BDD8EE3" w14:textId="3F86353A"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93" w:history="1">
        <w:r w:rsidRPr="0015228E">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RS"/>
          </w:rPr>
          <w:t xml:space="preserve">Кориснички интерфејс мобилне апликације </w:t>
        </w:r>
        <w:r w:rsidRPr="0015228E">
          <w:rPr>
            <w:rStyle w:val="Hyperlink"/>
            <w:i/>
            <w:iCs/>
            <w:noProof/>
            <w:lang w:val="en-US"/>
          </w:rPr>
          <w:t>BarberBooker</w:t>
        </w:r>
        <w:r w:rsidRPr="0015228E">
          <w:rPr>
            <w:rStyle w:val="Hyperlink"/>
            <w:noProof/>
            <w:lang w:val="en-US"/>
          </w:rPr>
          <w:t xml:space="preserve"> </w:t>
        </w:r>
        <w:r w:rsidRPr="0015228E">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_Toc212022793 \h </w:instrText>
        </w:r>
        <w:r>
          <w:rPr>
            <w:noProof/>
            <w:webHidden/>
          </w:rPr>
        </w:r>
        <w:r>
          <w:rPr>
            <w:noProof/>
            <w:webHidden/>
          </w:rPr>
          <w:fldChar w:fldCharType="separate"/>
        </w:r>
        <w:r>
          <w:rPr>
            <w:noProof/>
            <w:webHidden/>
          </w:rPr>
          <w:t>38</w:t>
        </w:r>
        <w:r>
          <w:rPr>
            <w:noProof/>
            <w:webHidden/>
          </w:rPr>
          <w:fldChar w:fldCharType="end"/>
        </w:r>
      </w:hyperlink>
    </w:p>
    <w:p w14:paraId="4DBF56DB" w14:textId="254FF7B2"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94" w:history="1">
        <w:r w:rsidRPr="0015228E">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_Toc212022794 \h </w:instrText>
        </w:r>
        <w:r>
          <w:rPr>
            <w:noProof/>
            <w:webHidden/>
          </w:rPr>
        </w:r>
        <w:r>
          <w:rPr>
            <w:noProof/>
            <w:webHidden/>
          </w:rPr>
          <w:fldChar w:fldCharType="separate"/>
        </w:r>
        <w:r>
          <w:rPr>
            <w:noProof/>
            <w:webHidden/>
          </w:rPr>
          <w:t>38</w:t>
        </w:r>
        <w:r>
          <w:rPr>
            <w:noProof/>
            <w:webHidden/>
          </w:rPr>
          <w:fldChar w:fldCharType="end"/>
        </w:r>
      </w:hyperlink>
    </w:p>
    <w:p w14:paraId="4073F8D5" w14:textId="746704D3"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95" w:history="1">
        <w:r w:rsidRPr="0015228E">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Резервације</w:t>
        </w:r>
        <w:r>
          <w:rPr>
            <w:noProof/>
            <w:webHidden/>
          </w:rPr>
          <w:tab/>
        </w:r>
        <w:r>
          <w:rPr>
            <w:noProof/>
            <w:webHidden/>
          </w:rPr>
          <w:fldChar w:fldCharType="begin"/>
        </w:r>
        <w:r>
          <w:rPr>
            <w:noProof/>
            <w:webHidden/>
          </w:rPr>
          <w:instrText xml:space="preserve"> PAGEREF _Toc212022795 \h </w:instrText>
        </w:r>
        <w:r>
          <w:rPr>
            <w:noProof/>
            <w:webHidden/>
          </w:rPr>
        </w:r>
        <w:r>
          <w:rPr>
            <w:noProof/>
            <w:webHidden/>
          </w:rPr>
          <w:fldChar w:fldCharType="separate"/>
        </w:r>
        <w:r>
          <w:rPr>
            <w:noProof/>
            <w:webHidden/>
          </w:rPr>
          <w:t>38</w:t>
        </w:r>
        <w:r>
          <w:rPr>
            <w:noProof/>
            <w:webHidden/>
          </w:rPr>
          <w:fldChar w:fldCharType="end"/>
        </w:r>
      </w:hyperlink>
    </w:p>
    <w:p w14:paraId="772EA480" w14:textId="3C1DE516"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022727"/>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sr-Cyrl-R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15099BD8" w14:textId="77777777" w:rsidR="00524377" w:rsidRDefault="00992AB2" w:rsidP="00524377">
      <w:pPr>
        <w:pStyle w:val="Osnovnitekst"/>
        <w:rPr>
          <w:lang w:val="en-US"/>
        </w:rPr>
      </w:pPr>
      <w:r>
        <w:rPr>
          <w:lang w:val="sr-Cyrl-RS"/>
        </w:rPr>
        <w:t>У наставку ће бити обрађене следеће теме:</w:t>
      </w:r>
    </w:p>
    <w:p w14:paraId="2049B9F2" w14:textId="2A454AB3" w:rsidR="00524377" w:rsidRDefault="00865841" w:rsidP="00524377">
      <w:pPr>
        <w:pStyle w:val="Nabrajanje"/>
      </w:pPr>
      <w:r>
        <w:t>П</w:t>
      </w:r>
      <w:r w:rsidR="00992AB2">
        <w:t>реглед постојећих решења</w:t>
      </w:r>
      <w:r w:rsidR="00C2688B">
        <w:t xml:space="preserve"> </w:t>
      </w:r>
      <w:r w:rsidR="00B56426">
        <w:t>–</w:t>
      </w:r>
      <w:r w:rsidR="00C2688B">
        <w:t xml:space="preserve"> </w:t>
      </w:r>
      <w:r w:rsidR="00B56426">
        <w:t>биће</w:t>
      </w:r>
      <w:r w:rsidR="006E2121">
        <w:t xml:space="preserve"> детаљно</w:t>
      </w:r>
      <w:r w:rsidR="00844F23">
        <w:t xml:space="preserve"> </w:t>
      </w:r>
      <w:r w:rsidR="00B56426">
        <w:t xml:space="preserve">анализиране </w:t>
      </w:r>
      <w:r w:rsidR="007D7510">
        <w:rPr>
          <w:lang w:val="sr-Cyrl-RS"/>
        </w:rPr>
        <w:t xml:space="preserve">две </w:t>
      </w:r>
      <w:r w:rsidR="00B56426" w:rsidRPr="00B56426">
        <w:rPr>
          <w:i/>
          <w:iCs/>
          <w:lang w:val="en-US"/>
        </w:rPr>
        <w:t>Android</w:t>
      </w:r>
      <w:r w:rsidR="00B56426">
        <w:rPr>
          <w:lang w:val="en-US"/>
        </w:rPr>
        <w:t xml:space="preserve"> </w:t>
      </w:r>
      <w:r w:rsidR="00B56426">
        <w:t xml:space="preserve">апликације са сличном наменом као </w:t>
      </w:r>
      <w:r w:rsidR="00B56426" w:rsidRPr="00B56426">
        <w:rPr>
          <w:i/>
          <w:iCs/>
          <w:lang w:val="en-US"/>
        </w:rPr>
        <w:t>BarberBooker</w:t>
      </w:r>
      <w:r w:rsidR="00B56426">
        <w:rPr>
          <w:lang w:val="en-US"/>
        </w:rPr>
        <w:t>,</w:t>
      </w:r>
      <w:r w:rsidR="00442F05">
        <w:rPr>
          <w:lang w:val="sr-Cyrl-RS"/>
        </w:rPr>
        <w:t xml:space="preserve"> при чему је </w:t>
      </w:r>
      <w:r w:rsidR="001B7537">
        <w:rPr>
          <w:lang w:val="sr-Cyrl-RS"/>
        </w:rPr>
        <w:t>једна</w:t>
      </w:r>
      <w:r w:rsidR="00FC204B">
        <w:t xml:space="preserve"> </w:t>
      </w:r>
      <w:r w:rsidR="00B56426">
        <w:t>за</w:t>
      </w:r>
      <w:r w:rsidR="00FC204B">
        <w:t xml:space="preserve"> </w:t>
      </w:r>
      <w:r w:rsidR="00B56426">
        <w:t>домаће тржиште</w:t>
      </w:r>
      <w:r w:rsidR="00C27D6D">
        <w:t>,</w:t>
      </w:r>
      <w:r w:rsidR="000D2280">
        <w:rPr>
          <w:lang w:val="sr-Cyrl-RS"/>
        </w:rPr>
        <w:t xml:space="preserve"> а друга за глобално</w:t>
      </w:r>
      <w:r w:rsidR="00B56426">
        <w:t>.</w:t>
      </w:r>
    </w:p>
    <w:p w14:paraId="2E8AAC5F" w14:textId="483A56F1" w:rsidR="00524377" w:rsidRPr="00524377" w:rsidRDefault="00865841" w:rsidP="00524377">
      <w:pPr>
        <w:pStyle w:val="Nabrajanje"/>
      </w:pPr>
      <w:r w:rsidRPr="00524377">
        <w:rPr>
          <w:lang w:val="sr-Cyrl-RS"/>
        </w:rPr>
        <w:t>П</w:t>
      </w:r>
      <w:r w:rsidR="00992AB2" w:rsidRPr="00524377">
        <w:rPr>
          <w:lang w:val="sr-Cyrl-RS"/>
        </w:rPr>
        <w:t>реглед коришћених технологија</w:t>
      </w:r>
      <w:r w:rsidR="00A22613" w:rsidRPr="00524377">
        <w:rPr>
          <w:lang w:val="sr-Cyrl-RS"/>
        </w:rPr>
        <w:t xml:space="preserve"> </w:t>
      </w:r>
      <w:r w:rsidR="006E2121" w:rsidRPr="00524377">
        <w:rPr>
          <w:lang w:val="sr-Cyrl-RS"/>
        </w:rPr>
        <w:t>–</w:t>
      </w:r>
      <w:r w:rsidR="009B27A1" w:rsidRPr="00524377">
        <w:rPr>
          <w:lang w:val="sr-Cyrl-RS"/>
        </w:rPr>
        <w:t xml:space="preserve"> </w:t>
      </w:r>
      <w:r w:rsidR="006E2121" w:rsidRPr="00524377">
        <w:rPr>
          <w:lang w:val="sr-Cyrl-RS"/>
        </w:rPr>
        <w:t xml:space="preserve">објасниће се </w:t>
      </w:r>
      <w:r w:rsidR="00C364F8" w:rsidRPr="00524377">
        <w:rPr>
          <w:lang w:val="sr-Cyrl-RS"/>
        </w:rPr>
        <w:t>различити</w:t>
      </w:r>
      <w:r w:rsidR="00EB0AF9" w:rsidRPr="00524377">
        <w:rPr>
          <w:lang w:val="sr-Cyrl-RS"/>
        </w:rPr>
        <w:t xml:space="preserve"> </w:t>
      </w:r>
      <w:r w:rsidR="001D060D" w:rsidRPr="00524377">
        <w:rPr>
          <w:lang w:val="sr-Cyrl-RS"/>
        </w:rPr>
        <w:t>софтверски</w:t>
      </w:r>
      <w:r w:rsidR="006A7854" w:rsidRPr="00524377">
        <w:rPr>
          <w:lang w:val="sr-Cyrl-RS"/>
        </w:rPr>
        <w:t xml:space="preserve"> </w:t>
      </w:r>
      <w:r w:rsidR="006E2121" w:rsidRPr="00524377">
        <w:rPr>
          <w:lang w:val="sr-Cyrl-RS"/>
        </w:rPr>
        <w:t>алати</w:t>
      </w:r>
      <w:r w:rsidR="00297325" w:rsidRPr="00524377">
        <w:rPr>
          <w:lang w:val="sr-Cyrl-RS"/>
        </w:rPr>
        <w:t xml:space="preserve"> и концепти </w:t>
      </w:r>
      <w:r w:rsidR="00310481" w:rsidRPr="00524377">
        <w:rPr>
          <w:lang w:val="sr-Cyrl-RS"/>
        </w:rPr>
        <w:t xml:space="preserve">који су </w:t>
      </w:r>
      <w:r w:rsidR="004C190A" w:rsidRPr="00524377">
        <w:rPr>
          <w:lang w:val="sr-Cyrl-RS"/>
        </w:rPr>
        <w:t xml:space="preserve">били </w:t>
      </w:r>
      <w:r w:rsidR="006E2121" w:rsidRPr="00524377">
        <w:rPr>
          <w:lang w:val="sr-Cyrl-RS"/>
        </w:rPr>
        <w:t>коришћени при развоју апликације</w:t>
      </w:r>
      <w:r w:rsidR="001952DD">
        <w:rPr>
          <w:lang w:val="sr-Cyrl-RS"/>
        </w:rPr>
        <w:t xml:space="preserve"> </w:t>
      </w:r>
      <w:r w:rsidR="001952DD" w:rsidRPr="00B56426">
        <w:rPr>
          <w:i/>
          <w:iCs/>
          <w:lang w:val="en-US"/>
        </w:rPr>
        <w:t>BarberBooker</w:t>
      </w:r>
      <w:r w:rsidR="00DD48BF" w:rsidRPr="00524377">
        <w:rPr>
          <w:lang w:val="sr-Cyrl-RS"/>
        </w:rPr>
        <w:t>.</w:t>
      </w:r>
    </w:p>
    <w:p w14:paraId="0E0740B1" w14:textId="77777777" w:rsidR="00524377" w:rsidRPr="00524377" w:rsidRDefault="00865841" w:rsidP="00524377">
      <w:pPr>
        <w:pStyle w:val="Nabrajanje"/>
      </w:pPr>
      <w:r w:rsidRPr="00524377">
        <w:rPr>
          <w:lang w:val="sr-Cyrl-RS"/>
        </w:rPr>
        <w:t>И</w:t>
      </w:r>
      <w:r w:rsidR="00992AB2" w:rsidRPr="00524377">
        <w:rPr>
          <w:lang w:val="sr-Cyrl-RS"/>
        </w:rPr>
        <w:t>мплементација</w:t>
      </w:r>
      <w:r w:rsidR="00A22613" w:rsidRPr="00524377">
        <w:rPr>
          <w:lang w:val="sr-Cyrl-RS"/>
        </w:rPr>
        <w:t xml:space="preserve"> </w:t>
      </w:r>
      <w:r w:rsidR="00C96FBC" w:rsidRPr="00524377">
        <w:rPr>
          <w:lang w:val="sr-Cyrl-RS"/>
        </w:rPr>
        <w:t>–</w:t>
      </w:r>
      <w:r w:rsidR="00A22613" w:rsidRPr="00524377">
        <w:rPr>
          <w:lang w:val="sr-Cyrl-RS"/>
        </w:rPr>
        <w:t xml:space="preserve"> </w:t>
      </w:r>
      <w:r w:rsidR="00C96FBC" w:rsidRPr="00524377">
        <w:rPr>
          <w:lang w:val="sr-Cyrl-RS"/>
        </w:rPr>
        <w:t xml:space="preserve">биће обрађено како су претходно </w:t>
      </w:r>
      <w:r w:rsidR="00AB33E1" w:rsidRPr="00524377">
        <w:rPr>
          <w:lang w:val="sr-Cyrl-RS"/>
        </w:rPr>
        <w:t xml:space="preserve">наведене </w:t>
      </w:r>
      <w:r w:rsidR="00C96FBC" w:rsidRPr="00524377">
        <w:rPr>
          <w:lang w:val="sr-Cyrl-RS"/>
        </w:rPr>
        <w:t>технологије</w:t>
      </w:r>
      <w:r w:rsidR="007F5FEE" w:rsidRPr="00524377">
        <w:rPr>
          <w:lang w:val="sr-Cyrl-RS"/>
        </w:rPr>
        <w:t xml:space="preserve"> </w:t>
      </w:r>
      <w:r w:rsidR="00C40807" w:rsidRPr="00524377">
        <w:rPr>
          <w:lang w:val="sr-Cyrl-RS"/>
        </w:rPr>
        <w:t xml:space="preserve">конкретно </w:t>
      </w:r>
      <w:r w:rsidR="00C96FBC" w:rsidRPr="00524377">
        <w:rPr>
          <w:lang w:val="sr-Cyrl-RS"/>
        </w:rPr>
        <w:t>искоришћене при имплементацији апликације.</w:t>
      </w:r>
    </w:p>
    <w:p w14:paraId="00D94AA9" w14:textId="732F235D" w:rsidR="00D60337" w:rsidRPr="00D60337" w:rsidRDefault="00865841" w:rsidP="00D60337">
      <w:pPr>
        <w:pStyle w:val="Nabrajanje"/>
      </w:pPr>
      <w:r w:rsidRPr="00524377">
        <w:rPr>
          <w:lang w:val="sr-Cyrl-RS"/>
        </w:rPr>
        <w:t>Ф</w:t>
      </w:r>
      <w:r w:rsidR="00992AB2" w:rsidRPr="00524377">
        <w:rPr>
          <w:lang w:val="sr-Cyrl-RS"/>
        </w:rPr>
        <w:t>ункционалности</w:t>
      </w:r>
      <w:r w:rsidR="00A22613" w:rsidRPr="00524377">
        <w:rPr>
          <w:lang w:val="sr-Cyrl-RS"/>
        </w:rPr>
        <w:t xml:space="preserve"> </w:t>
      </w:r>
      <w:r w:rsidR="00AB33E1" w:rsidRPr="00524377">
        <w:rPr>
          <w:lang w:val="sr-Cyrl-RS"/>
        </w:rPr>
        <w:t>–</w:t>
      </w:r>
      <w:r w:rsidR="00A22613" w:rsidRPr="00524377">
        <w:rPr>
          <w:lang w:val="sr-Cyrl-RS"/>
        </w:rPr>
        <w:t xml:space="preserve"> </w:t>
      </w:r>
      <w:r w:rsidR="00DC1419" w:rsidRPr="00524377">
        <w:rPr>
          <w:lang w:val="sr-Cyrl-RS"/>
        </w:rPr>
        <w:t xml:space="preserve">описаће се све што развијена апликација пружа корисницима, а поменуће се </w:t>
      </w:r>
      <w:r w:rsidR="003503D6" w:rsidRPr="00524377">
        <w:rPr>
          <w:lang w:val="sr-Cyrl-RS"/>
        </w:rPr>
        <w:t xml:space="preserve">и </w:t>
      </w:r>
      <w:r w:rsidR="004A51CE" w:rsidRPr="00524377">
        <w:rPr>
          <w:lang w:val="sr-Cyrl-RS"/>
        </w:rPr>
        <w:t>постојећа ограничења уз могућа побољшања.</w:t>
      </w:r>
    </w:p>
    <w:p w14:paraId="75C11F8C" w14:textId="10F0CC46" w:rsidR="00B56426" w:rsidRPr="00D60337" w:rsidRDefault="00865841" w:rsidP="00D60337">
      <w:pPr>
        <w:pStyle w:val="Nabrajanje"/>
      </w:pPr>
      <w:r w:rsidRPr="00D60337">
        <w:rPr>
          <w:lang w:val="sr-Cyrl-RS"/>
        </w:rPr>
        <w:t>З</w:t>
      </w:r>
      <w:r w:rsidR="00992AB2" w:rsidRPr="00D60337">
        <w:rPr>
          <w:lang w:val="sr-Cyrl-RS"/>
        </w:rPr>
        <w:t>акључак</w:t>
      </w:r>
      <w:r w:rsidR="00A22613" w:rsidRPr="00D60337">
        <w:rPr>
          <w:lang w:val="sr-Cyrl-RS"/>
        </w:rPr>
        <w:t xml:space="preserve"> </w:t>
      </w:r>
      <w:r w:rsidR="00B56426" w:rsidRPr="00D60337">
        <w:rPr>
          <w:lang w:val="sr-Cyrl-RS"/>
        </w:rPr>
        <w:t>–</w:t>
      </w:r>
      <w:r w:rsidR="00A22613" w:rsidRPr="00D60337">
        <w:rPr>
          <w:lang w:val="sr-Cyrl-RS"/>
        </w:rPr>
        <w:t xml:space="preserve"> </w:t>
      </w:r>
      <w:r w:rsidR="00D75993" w:rsidRPr="00D60337">
        <w:rPr>
          <w:lang w:val="sr-Cyrl-RS"/>
        </w:rPr>
        <w:t>биће резимирани доприноси овог рада уз навођење смерница за даља истраживања</w:t>
      </w:r>
      <w:r w:rsidR="00B80D3F" w:rsidRPr="00D60337">
        <w:rPr>
          <w:lang w:val="sr-Cyrl-RS"/>
        </w:rPr>
        <w:t>.</w:t>
      </w:r>
    </w:p>
    <w:p w14:paraId="5ECB229F" w14:textId="4448B864" w:rsidR="00F06BB2" w:rsidRPr="006B315E" w:rsidRDefault="00E96D67" w:rsidP="002E288B">
      <w:pPr>
        <w:pStyle w:val="Inivonaslova-Poglavlje"/>
        <w:rPr>
          <w:lang w:val="sr-Cyrl-CS"/>
        </w:rPr>
      </w:pPr>
      <w:bookmarkStart w:id="3" w:name="_Toc212022728"/>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022729"/>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022730"/>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022731"/>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0C62524B"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испод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34307876">
            <wp:extent cx="5417881" cy="2711450"/>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83195" cy="2744137"/>
                    </a:xfrm>
                    <a:prstGeom prst="rect">
                      <a:avLst/>
                    </a:prstGeom>
                    <a:noFill/>
                    <a:ln w="9525">
                      <a:noFill/>
                      <a:miter lim="800000"/>
                      <a:headEnd/>
                      <a:tailEnd/>
                    </a:ln>
                    <a:effectLst>
                      <a:softEdge rad="0"/>
                    </a:effectLst>
                  </pic:spPr>
                </pic:pic>
              </a:graphicData>
            </a:graphic>
          </wp:inline>
        </w:drawing>
      </w:r>
    </w:p>
    <w:p w14:paraId="143317A0" w14:textId="334BD449" w:rsidR="00BE1C62" w:rsidRPr="0010166A" w:rsidRDefault="00BE1C62" w:rsidP="00FD5004">
      <w:pPr>
        <w:pStyle w:val="Oznakaslike"/>
        <w:rPr>
          <w:lang w:val="sr-Cyrl-RS"/>
        </w:rPr>
      </w:pPr>
      <w:bookmarkStart w:id="8" w:name="_Toc212022796"/>
      <w:r w:rsidRPr="006B315E">
        <w:rPr>
          <w:lang w:val="sr-Cyrl-CS"/>
        </w:rPr>
        <w:t xml:space="preserve">Слика </w:t>
      </w:r>
      <w:r w:rsidR="00FD5004">
        <w:rPr>
          <w:lang w:val="sr-Cyrl-CS"/>
        </w:rPr>
        <w:t>2.1.3.1</w:t>
      </w:r>
      <w:r w:rsidR="00B913CE">
        <w:rPr>
          <w:lang w:val="sr-Cyrl-CS"/>
        </w:rPr>
        <w:t>.</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022732"/>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022733"/>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022734"/>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022735"/>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022736"/>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022737"/>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Pr>
          <w:lang w:val="en-US"/>
        </w:rPr>
        <w:t xml:space="preserve">Fresha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022738"/>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36A5673F"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 испод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4CE25E60">
            <wp:extent cx="5439509" cy="2719754"/>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41613" cy="2720806"/>
                    </a:xfrm>
                    <a:prstGeom prst="rect">
                      <a:avLst/>
                    </a:prstGeom>
                    <a:noFill/>
                    <a:ln w="9525">
                      <a:noFill/>
                      <a:miter lim="800000"/>
                      <a:headEnd/>
                      <a:tailEnd/>
                    </a:ln>
                    <a:effectLst>
                      <a:softEdge rad="0"/>
                    </a:effectLst>
                  </pic:spPr>
                </pic:pic>
              </a:graphicData>
            </a:graphic>
          </wp:inline>
        </w:drawing>
      </w:r>
    </w:p>
    <w:p w14:paraId="5D38D03F" w14:textId="57E7037E" w:rsidR="0015056E" w:rsidRPr="009046A8" w:rsidRDefault="0015056E" w:rsidP="009046A8">
      <w:pPr>
        <w:pStyle w:val="Oznakaslike"/>
        <w:rPr>
          <w:lang w:val="sr-Cyrl-RS"/>
        </w:rPr>
      </w:pPr>
      <w:bookmarkStart w:id="18" w:name="_Toc212022797"/>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022739"/>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022740"/>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40372625" w:rsidR="003A2CED" w:rsidRPr="003A2CED" w:rsidRDefault="00A36DCB" w:rsidP="003A2CED">
      <w:pPr>
        <w:pStyle w:val="Nabrajanje"/>
      </w:pPr>
      <w:r>
        <w:rPr>
          <w:lang w:val="sr-Cyrl-RS"/>
        </w:rPr>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 дуже траје од очекиваног.</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022741"/>
      <w:r>
        <w:rPr>
          <w:lang w:val="sr-Cyrl-RS"/>
        </w:rPr>
        <w:lastRenderedPageBreak/>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022742"/>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022743"/>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за једног или више клијената, као и 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lastRenderedPageBreak/>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144838AB" w:rsidR="005D503C" w:rsidRPr="00B53526" w:rsidRDefault="005D503C" w:rsidP="005D503C">
            <w:pPr>
              <w:jc w:val="center"/>
              <w:rPr>
                <w:sz w:val="20"/>
                <w:szCs w:val="20"/>
                <w:lang w:val="en-US"/>
              </w:rPr>
            </w:pPr>
            <w:r>
              <w:rPr>
                <w:sz w:val="20"/>
                <w:szCs w:val="20"/>
                <w:lang w:val="sr-Cyrl-CS"/>
              </w:rPr>
              <w:t xml:space="preserve">да,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022744"/>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022745"/>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022746"/>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64BB2212" w:rsidR="00ED5370" w:rsidRDefault="00401F8F" w:rsidP="00ED5370">
      <w:pPr>
        <w:pStyle w:val="Nabrajanje"/>
        <w:rPr>
          <w:lang w:val="sr-Cyrl-RS"/>
        </w:rPr>
      </w:pPr>
      <w:r w:rsidRPr="00A24FB3">
        <w:rPr>
          <w:i/>
          <w:iCs/>
          <w:lang w:val="en-US"/>
        </w:rPr>
        <w:t>GitHub</w:t>
      </w:r>
      <w:r>
        <w:rPr>
          <w:lang w:val="en-US"/>
        </w:rPr>
        <w:t xml:space="preserve"> </w:t>
      </w:r>
      <w:r>
        <w:rPr>
          <w:lang w:val="sr-Cyrl-RS"/>
        </w:rPr>
        <w:t>интеграција која олакшава увожење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022747"/>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022748"/>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022749"/>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 К</w:t>
      </w:r>
      <w:r w:rsidR="0068018A">
        <w:rPr>
          <w:lang w:val="en-US"/>
        </w:rPr>
        <w:t xml:space="preserve">otlin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022750"/>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lastRenderedPageBreak/>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022751"/>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60B4156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w:t>
      </w:r>
      <w:r w:rsidR="00BF1C61" w:rsidRPr="00652E85">
        <w:rPr>
          <w:i/>
          <w:iCs/>
          <w:lang w:val="en-US"/>
        </w:rPr>
        <w:t>Bill of Materials</w:t>
      </w:r>
      <w:r w:rsidR="00BF1C61">
        <w:rPr>
          <w:lang w:val="en-US"/>
        </w:rPr>
        <w:t>) 2023.08.00)</w:t>
      </w:r>
    </w:p>
    <w:p w14:paraId="6BF784D2" w14:textId="32967577"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CD41C1F" w14:textId="42D9EB7B"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874BB76" w14:textId="5F1C945A"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6BF5CE60"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 xml:space="preserve">је класа која је намењена за енкапсулацију кода који се тиче бизнис логике,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lastRenderedPageBreak/>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022752"/>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022753"/>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022754"/>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022755"/>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w:t>
      </w:r>
      <w:r w:rsidR="00C27D1E">
        <w:rPr>
          <w:lang w:val="sr-Cyrl-RS"/>
        </w:rPr>
        <w:lastRenderedPageBreak/>
        <w:t xml:space="preserve">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022756"/>
      <w:r>
        <w:rPr>
          <w:lang w:val="sr-Cyrl-RS"/>
        </w:rPr>
        <w:t>База података</w:t>
      </w:r>
      <w:bookmarkEnd w:id="39"/>
    </w:p>
    <w:p w14:paraId="2B9D3834" w14:textId="68D24B2A" w:rsidR="00AC2912" w:rsidRDefault="00AC2912" w:rsidP="00AC2912">
      <w:pPr>
        <w:pStyle w:val="IVnivonaslova-Pododeljak"/>
        <w:rPr>
          <w:lang w:val="sr-Cyrl-RS"/>
        </w:rPr>
      </w:pPr>
      <w:r>
        <w:t>MySQL</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4E0E89B9" w:rsidR="00AC2912" w:rsidRDefault="006F5FDD" w:rsidP="00AC2912">
      <w:pPr>
        <w:pStyle w:val="IVnivonaslova-Pododeljak"/>
      </w:pPr>
      <w:r>
        <w:t>JDBC</w:t>
      </w:r>
      <w:r w:rsidR="0042262C">
        <w:rPr>
          <w:lang w:val="sr-Cyrl-RS"/>
        </w:rPr>
        <w:t xml:space="preserve"> (</w:t>
      </w:r>
      <w:r w:rsidR="0042262C">
        <w:rPr>
          <w:lang w:val="en-US"/>
        </w:rPr>
        <w:t>Java Database Connectivity</w:t>
      </w:r>
      <w:r w:rsidR="0042262C">
        <w:rPr>
          <w:lang w:val="sr-Cyrl-RS"/>
        </w:rPr>
        <w:t>)</w:t>
      </w:r>
    </w:p>
    <w:p w14:paraId="07C2D446" w14:textId="5A8768F3" w:rsidR="00D4059A" w:rsidRPr="007B780F" w:rsidRDefault="00F05AD1" w:rsidP="00E15A72">
      <w:pPr>
        <w:pStyle w:val="Osnovnitekst"/>
        <w:rPr>
          <w:lang w:val="en-US"/>
        </w:rPr>
      </w:pPr>
      <w:r>
        <w:rPr>
          <w:lang w:val="en-US"/>
        </w:rPr>
        <w:t>JDBC (</w:t>
      </w:r>
      <w:r w:rsidRPr="009F0401">
        <w:rPr>
          <w:i/>
          <w:iCs/>
          <w:lang w:val="en-US"/>
        </w:rPr>
        <w:t>Java Database</w:t>
      </w:r>
      <w:r w:rsidR="00CA6CE5" w:rsidRPr="009F0401">
        <w:rPr>
          <w:i/>
          <w:iCs/>
          <w:lang w:val="en-US"/>
        </w:rPr>
        <w:t xml:space="preserve"> Connectivity</w:t>
      </w:r>
      <w:r w:rsidR="00CA6CE5">
        <w:rPr>
          <w:lang w:val="en-US"/>
        </w:rPr>
        <w:t>) 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w:t>
      </w:r>
      <w:r w:rsidR="00937561">
        <w:rPr>
          <w:lang w:val="sr-Cyrl-RS"/>
        </w:rPr>
        <w:lastRenderedPageBreak/>
        <w:t>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022757"/>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022758"/>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lastRenderedPageBreak/>
        <w:t>Google O</w:t>
      </w:r>
      <w:r w:rsidR="00E637F1">
        <w:t>A</w:t>
      </w:r>
      <w:r>
        <w:t>uth</w:t>
      </w:r>
      <w:r w:rsidR="001E3CA7">
        <w:t xml:space="preserve"> (Open Authorization)</w:t>
      </w:r>
      <w:r>
        <w:t xml:space="preserve"> 2.0</w:t>
      </w:r>
    </w:p>
    <w:p w14:paraId="779462E9" w14:textId="367BB7AA"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 xml:space="preserve">процесу. Прво је неопходно на платформи </w:t>
      </w:r>
      <w:r w:rsidRPr="00190B34">
        <w:rPr>
          <w:i/>
          <w:iCs/>
          <w:lang w:val="en-US"/>
        </w:rPr>
        <w:t>Google Cloud Console</w:t>
      </w:r>
      <w:r>
        <w:rPr>
          <w:lang w:val="en-US"/>
        </w:rPr>
        <w:t xml:space="preserve"> </w:t>
      </w:r>
      <w:r>
        <w:rPr>
          <w:lang w:val="sr-Cyrl-RS"/>
        </w:rPr>
        <w:t xml:space="preserve">да се за конкретну апликацију генеришу одговарајући креденцијали попут </w:t>
      </w:r>
      <w:r w:rsidRPr="009A32F0">
        <w:rPr>
          <w:i/>
          <w:iCs/>
          <w:lang w:val="en-US"/>
        </w:rPr>
        <w:t>OAuth Client ID</w:t>
      </w:r>
      <w:r>
        <w:rPr>
          <w:lang w:val="en-US"/>
        </w:rPr>
        <w:t xml:space="preserve"> (Identification) </w:t>
      </w:r>
      <w:r w:rsidR="00263C6E">
        <w:rPr>
          <w:lang w:val="sr-Cyrl-RS"/>
        </w:rPr>
        <w:t xml:space="preserve">и </w:t>
      </w:r>
      <w:r w:rsidR="00263C6E" w:rsidRPr="009A32F0">
        <w:rPr>
          <w:i/>
          <w:iCs/>
          <w:lang w:val="en-US"/>
        </w:rPr>
        <w:t>OAuth Client Secret</w:t>
      </w:r>
      <w:r w:rsidR="009A32F0">
        <w:rPr>
          <w:lang w:val="en-US"/>
        </w:rPr>
        <w:t>.</w:t>
      </w:r>
      <w:r w:rsidR="000E79E7">
        <w:rPr>
          <w:lang w:val="sr-Cyrl-RS"/>
        </w:rPr>
        <w:t xml:space="preserve"> Ове податке треба да знају само </w:t>
      </w:r>
      <w:r w:rsidR="000E79E7" w:rsidRPr="00B7463A">
        <w:rPr>
          <w:i/>
          <w:iCs/>
          <w:lang w:val="en-US"/>
        </w:rPr>
        <w:t>Google</w:t>
      </w:r>
      <w:r w:rsidR="000E79E7">
        <w:rPr>
          <w:lang w:val="en-US"/>
        </w:rPr>
        <w:t xml:space="preserve"> </w:t>
      </w:r>
      <w:r w:rsidR="000E79E7">
        <w:rPr>
          <w:lang w:val="sr-Cyrl-RS"/>
        </w:rPr>
        <w:t>и апликација.</w:t>
      </w:r>
      <w:r w:rsidR="00190B34">
        <w:rPr>
          <w:lang w:val="sr-Cyrl-RS"/>
        </w:rPr>
        <w:t xml:space="preserve"> </w:t>
      </w:r>
      <w:r w:rsidR="006F24DA">
        <w:rPr>
          <w:lang w:val="sr-Cyrl-RS"/>
        </w:rPr>
        <w:t xml:space="preserve">На основу </w:t>
      </w:r>
      <w:r w:rsidR="006F24DA" w:rsidRPr="009A32F0">
        <w:rPr>
          <w:i/>
          <w:iCs/>
          <w:lang w:val="en-US"/>
        </w:rPr>
        <w:t>OAuth Client ID</w:t>
      </w:r>
      <w:r w:rsidR="006F24DA">
        <w:rPr>
          <w:i/>
          <w:iCs/>
          <w:lang w:val="en-US"/>
        </w:rPr>
        <w:t xml:space="preserve">, Google </w:t>
      </w:r>
      <w:r w:rsidR="006F24DA">
        <w:rPr>
          <w:lang w:val="sr-Cyrl-RS"/>
        </w:rPr>
        <w:t xml:space="preserve">ће препознати апликацију када она затражи од </w:t>
      </w:r>
      <w:r w:rsidR="006F24DA" w:rsidRPr="00460382">
        <w:rPr>
          <w:i/>
          <w:iCs/>
          <w:lang w:val="en-US"/>
        </w:rPr>
        <w:t>Google</w:t>
      </w:r>
      <w:r w:rsidR="006F24DA">
        <w:rPr>
          <w:lang w:val="en-US"/>
        </w:rPr>
        <w:t xml:space="preserve"> </w:t>
      </w:r>
      <w:r w:rsidR="006F24DA">
        <w:rPr>
          <w:lang w:val="sr-Cyrl-RS"/>
        </w:rPr>
        <w:t xml:space="preserve">сервера за ауторизацију код који је неопходан за касније захтевање приступних токена и токена освежења који су потребни за приступ разним </w:t>
      </w:r>
      <w:r w:rsidR="006F24DA" w:rsidRPr="00460382">
        <w:rPr>
          <w:i/>
          <w:iCs/>
          <w:lang w:val="en-US"/>
        </w:rPr>
        <w:t>Google</w:t>
      </w:r>
      <w:r w:rsidR="006F24DA">
        <w:rPr>
          <w:lang w:val="en-US"/>
        </w:rPr>
        <w:t xml:space="preserve"> API.</w:t>
      </w:r>
      <w:r w:rsidR="005F392D">
        <w:rPr>
          <w:lang w:val="en-US"/>
        </w:rPr>
        <w:t xml:space="preserve"> </w:t>
      </w:r>
      <w:r w:rsidR="005F392D">
        <w:rPr>
          <w:lang w:val="sr-Cyrl-RS"/>
        </w:rPr>
        <w:t xml:space="preserve">Овиме је процес </w:t>
      </w:r>
      <w:r w:rsidR="005F392D" w:rsidRPr="00F17E68">
        <w:rPr>
          <w:i/>
          <w:iCs/>
          <w:lang w:val="en-US"/>
        </w:rPr>
        <w:t>Google Sign-In</w:t>
      </w:r>
      <w:r w:rsidR="005F392D">
        <w:rPr>
          <w:i/>
          <w:iCs/>
          <w:lang w:val="en-US"/>
        </w:rPr>
        <w:t xml:space="preserve"> </w:t>
      </w:r>
      <w:r w:rsidR="005F392D">
        <w:rPr>
          <w:lang w:val="sr-Cyrl-RS"/>
        </w:rPr>
        <w:t>завршен.</w:t>
      </w:r>
      <w:r w:rsidR="00360618">
        <w:rPr>
          <w:lang w:val="en-US"/>
        </w:rPr>
        <w:t xml:space="preserve"> [27]</w:t>
      </w:r>
      <w:r w:rsidR="007D3A22">
        <w:rPr>
          <w:lang w:val="sr-Cyrl-RS"/>
        </w:rPr>
        <w:t xml:space="preserve"> 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6910834C" w14:textId="5046FFF5" w:rsidR="00190B34" w:rsidRPr="008C0847" w:rsidRDefault="00190B34" w:rsidP="00190B34">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sidR="00BB2662">
        <w:rPr>
          <w:lang w:val="sr-Cyrl-RS"/>
        </w:rPr>
        <w:t xml:space="preserve">како би сервер могао да добије приступни токен и токен освежења од </w:t>
      </w:r>
      <w:r w:rsidR="00BB2662" w:rsidRPr="00BB2662">
        <w:rPr>
          <w:i/>
          <w:iCs/>
          <w:lang w:val="en-US"/>
        </w:rPr>
        <w:t>Google</w:t>
      </w:r>
      <w:r w:rsidR="00BB2662">
        <w:rPr>
          <w:lang w:val="en-US"/>
        </w:rPr>
        <w:t>.</w:t>
      </w:r>
      <w:r w:rsidR="003C5AA0">
        <w:rPr>
          <w:lang w:val="sr-Cyrl-RS"/>
        </w:rPr>
        <w:t xml:space="preserve"> Уз овај код, као и уз своје креденцијале, сервер успешно може да добије токене од </w:t>
      </w:r>
      <w:r w:rsidR="003C5AA0" w:rsidRPr="00BB2662">
        <w:rPr>
          <w:i/>
          <w:iCs/>
          <w:lang w:val="en-US"/>
        </w:rPr>
        <w:t>Google</w:t>
      </w:r>
      <w:r w:rsidR="003C5AA0">
        <w:rPr>
          <w:i/>
          <w:iCs/>
          <w:lang w:val="sr-Cyrl-RS"/>
        </w:rPr>
        <w:t xml:space="preserve"> </w:t>
      </w:r>
      <w:r w:rsidR="003C5AA0">
        <w:rPr>
          <w:lang w:val="sr-Cyrl-RS"/>
        </w:rPr>
        <w:t xml:space="preserve">са којима коначно може да приступа </w:t>
      </w:r>
      <w:r w:rsidR="000A07E7" w:rsidRPr="00BB2662">
        <w:rPr>
          <w:i/>
          <w:iCs/>
          <w:lang w:val="en-US"/>
        </w:rPr>
        <w:t>Google</w:t>
      </w:r>
      <w:r w:rsidR="000A07E7">
        <w:rPr>
          <w:i/>
          <w:iCs/>
          <w:lang w:val="sr-Cyrl-RS"/>
        </w:rPr>
        <w:t xml:space="preserve"> </w:t>
      </w:r>
      <w:r w:rsidR="003C5AA0">
        <w:rPr>
          <w:lang w:val="en-US"/>
        </w:rPr>
        <w:t xml:space="preserve">API </w:t>
      </w:r>
      <w:r w:rsidR="003C5AA0">
        <w:rPr>
          <w:lang w:val="sr-Cyrl-RS"/>
        </w:rPr>
        <w:t xml:space="preserve">попут </w:t>
      </w:r>
      <w:r w:rsidR="000A07E7" w:rsidRPr="00BB2662">
        <w:rPr>
          <w:i/>
          <w:iCs/>
          <w:lang w:val="en-US"/>
        </w:rPr>
        <w:t>Google</w:t>
      </w:r>
      <w:r w:rsidR="000A07E7">
        <w:rPr>
          <w:i/>
          <w:iCs/>
          <w:lang w:val="sr-Cyrl-RS"/>
        </w:rPr>
        <w:t xml:space="preserve"> </w:t>
      </w:r>
      <w:r w:rsidR="003C5AA0" w:rsidRPr="000A07E7">
        <w:rPr>
          <w:i/>
          <w:iCs/>
          <w:lang w:val="en-US"/>
        </w:rPr>
        <w:t>Calendar</w:t>
      </w:r>
      <w:r w:rsidR="003C5AA0">
        <w:rPr>
          <w:lang w:val="en-US"/>
        </w:rPr>
        <w:t xml:space="preserve"> API </w:t>
      </w:r>
      <w:r w:rsidR="003C5AA0">
        <w:rPr>
          <w:lang w:val="sr-Cyrl-RS"/>
        </w:rPr>
        <w:t xml:space="preserve">и да преко њега нпр. креира догађаје у </w:t>
      </w:r>
      <w:r w:rsidR="003C5AA0" w:rsidRPr="000A07E7">
        <w:rPr>
          <w:i/>
          <w:iCs/>
          <w:lang w:val="en-US"/>
        </w:rPr>
        <w:t>Google Calendar</w:t>
      </w:r>
      <w:r w:rsidR="003C5AA0">
        <w:rPr>
          <w:lang w:val="en-US"/>
        </w:rPr>
        <w:t xml:space="preserve"> </w:t>
      </w:r>
      <w:r w:rsidR="003C5AA0">
        <w:rPr>
          <w:lang w:val="sr-Cyrl-RS"/>
        </w:rPr>
        <w:t>од пријављеног корисника.</w:t>
      </w:r>
      <w:r w:rsidR="008C0847">
        <w:rPr>
          <w:lang w:val="en-US"/>
        </w:rPr>
        <w:t xml:space="preserve"> [27]</w:t>
      </w:r>
    </w:p>
    <w:p w14:paraId="5465C318" w14:textId="16D47F14" w:rsidR="00392A4C" w:rsidRDefault="00392A4C" w:rsidP="00066628">
      <w:pPr>
        <w:pStyle w:val="IIInivonaslova-Odeljak"/>
        <w:rPr>
          <w:lang w:val="en-US"/>
        </w:rPr>
      </w:pPr>
      <w:bookmarkStart w:id="42" w:name="_Toc212022759"/>
      <w:r>
        <w:rPr>
          <w:lang w:val="sr-Cyrl-RS"/>
        </w:rPr>
        <w:t xml:space="preserve">Контејнеризација уз </w:t>
      </w:r>
      <w:r>
        <w:rPr>
          <w:lang w:val="en-US"/>
        </w:rPr>
        <w:t>Docker</w:t>
      </w:r>
      <w:bookmarkEnd w:id="42"/>
    </w:p>
    <w:p w14:paraId="7F15FFC8" w14:textId="1C833CA5"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[28]</w:t>
      </w:r>
    </w:p>
    <w:p w14:paraId="290B7994" w14:textId="2588F112"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 xml:space="preserve">[28] </w:t>
      </w:r>
      <w:r w:rsidR="002450FD">
        <w:rPr>
          <w:lang w:val="sr-Cyrl-RS"/>
        </w:rPr>
        <w:t xml:space="preserve">У овом раду серверски део апликације се извршава у оквиру два </w:t>
      </w:r>
      <w:r w:rsidR="002450FD" w:rsidRPr="006E2B19">
        <w:rPr>
          <w:i/>
          <w:iCs/>
          <w:lang w:val="en-US"/>
        </w:rPr>
        <w:t>Docker</w:t>
      </w:r>
      <w:r w:rsidR="002450FD">
        <w:rPr>
          <w:lang w:val="en-US"/>
        </w:rPr>
        <w:t xml:space="preserve"> </w:t>
      </w:r>
      <w:r w:rsidR="002450FD">
        <w:rPr>
          <w:lang w:val="sr-Cyrl-RS"/>
        </w:rPr>
        <w:t xml:space="preserve">контејнера: један представља базу података, а други сам сервер </w:t>
      </w:r>
      <w:r w:rsidR="00060B23">
        <w:rPr>
          <w:lang w:val="sr-Cyrl-RS"/>
        </w:rPr>
        <w:t>чији су сав програмски код и библиотеке претходно спаковане у један дебели</w:t>
      </w:r>
      <w:r w:rsidR="002450FD">
        <w:rPr>
          <w:lang w:val="en-US"/>
        </w:rPr>
        <w:t xml:space="preserve"> </w:t>
      </w:r>
      <w:r w:rsidR="00060B23">
        <w:rPr>
          <w:lang w:val="en-US"/>
        </w:rPr>
        <w:t>JAR</w:t>
      </w:r>
      <w:r w:rsidR="00060B23">
        <w:rPr>
          <w:lang w:val="sr-Cyrl-RS"/>
        </w:rPr>
        <w:t xml:space="preserve"> (</w:t>
      </w:r>
      <w:r w:rsidR="00060B23">
        <w:rPr>
          <w:lang w:val="en-US"/>
        </w:rPr>
        <w:t>Java ARchive</w:t>
      </w:r>
      <w:r w:rsidR="00060B23">
        <w:rPr>
          <w:lang w:val="sr-Cyrl-RS"/>
        </w:rPr>
        <w:t>)</w:t>
      </w:r>
      <w:r w:rsidR="002450FD">
        <w:rPr>
          <w:lang w:val="en-US"/>
        </w:rPr>
        <w:t xml:space="preserve"> </w:t>
      </w:r>
      <w:r w:rsidR="002450FD">
        <w:rPr>
          <w:lang w:val="sr-Cyrl-RS"/>
        </w:rPr>
        <w:t>фајл који се покреће</w:t>
      </w:r>
      <w:r w:rsidR="00060B23">
        <w:rPr>
          <w:lang w:val="sr-Cyrl-RS"/>
        </w:rPr>
        <w:t xml:space="preserve"> када се покрене контејнер</w:t>
      </w:r>
      <w:r w:rsidR="002450FD">
        <w:rPr>
          <w:lang w:val="sr-Cyrl-RS"/>
        </w:rPr>
        <w:t>.</w:t>
      </w:r>
      <w:r w:rsidR="00060B23">
        <w:rPr>
          <w:lang w:val="sr-Cyrl-RS"/>
        </w:rPr>
        <w:t xml:space="preserve"> Коришћена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022760"/>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022761"/>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022762"/>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w:t>
      </w:r>
      <w:r w:rsidR="00B74725">
        <w:rPr>
          <w:lang w:val="sr-Cyrl-RS"/>
        </w:rPr>
        <w:t xml:space="preserve">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6E567571"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[29]</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Pr>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клијент</w:t>
      </w:r>
      <w:r w:rsidR="009B0763">
        <w:rPr>
          <w:lang w:val="sr-Cyrl-RS"/>
        </w:rPr>
        <w:t xml:space="preserve"> шаље захтев </w:t>
      </w:r>
      <w:r w:rsidR="009B0763" w:rsidRPr="00C664F7">
        <w:rPr>
          <w:i/>
          <w:iCs/>
          <w:lang w:val="en-GB"/>
        </w:rPr>
        <w:t>Ktor</w:t>
      </w:r>
      <w:r w:rsidR="009B0763">
        <w:rPr>
          <w:lang w:val="en-GB"/>
        </w:rPr>
        <w:t xml:space="preserve"> </w:t>
      </w:r>
      <w:r w:rsidR="009B0763">
        <w:rPr>
          <w:lang w:val="sr-Cyrl-RS"/>
        </w:rPr>
        <w:t>сервер</w:t>
      </w:r>
      <w:r w:rsidR="009B0763">
        <w:rPr>
          <w:lang w:val="sr-Cyrl-RS"/>
        </w:rPr>
        <w:t>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сервер</w:t>
      </w:r>
      <w:r w:rsidR="007442E6">
        <w:rPr>
          <w:lang w:val="sr-Cyrl-RS"/>
        </w:rPr>
        <w:t xml:space="preserve"> враћа одговор клијенту, тако и </w:t>
      </w:r>
      <w:r w:rsidR="007442E6" w:rsidRPr="00C664F7">
        <w:rPr>
          <w:i/>
          <w:iCs/>
          <w:lang w:val="en-GB"/>
        </w:rPr>
        <w:t>Ktor</w:t>
      </w:r>
      <w:r w:rsidR="007442E6">
        <w:rPr>
          <w:lang w:val="en-GB"/>
        </w:rPr>
        <w:t xml:space="preserve"> </w:t>
      </w:r>
      <w:r w:rsidR="007442E6">
        <w:rPr>
          <w:lang w:val="sr-Cyrl-RS"/>
        </w:rPr>
        <w:t>сервер</w:t>
      </w:r>
      <w:r w:rsidR="007442E6">
        <w:rPr>
          <w:lang w:val="sr-Cyrl-RS"/>
        </w:rPr>
        <w:t xml:space="preserve">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502A8BDA" w:rsidR="00073D1F" w:rsidRPr="00073D1F" w:rsidRDefault="00073D1F" w:rsidP="0045234E">
      <w:pPr>
        <w:pStyle w:val="Osnovnitekst"/>
        <w:rPr>
          <w:lang w:val="sr-Cyrl-RS"/>
        </w:rPr>
      </w:pPr>
      <w:r>
        <w:rPr>
          <w:lang w:val="sr-Cyrl-RS"/>
        </w:rPr>
        <w:t>На слици испод се може видети слободни дијаграм којим је обухваћено функционисање целог система на високом нивоу.</w:t>
      </w:r>
    </w:p>
    <w:p w14:paraId="221FF814" w14:textId="447257D6" w:rsidR="007F7272" w:rsidRPr="00F01C59" w:rsidRDefault="00B604C6" w:rsidP="007F7272">
      <w:pPr>
        <w:pStyle w:val="SlikeTabele"/>
        <w:rPr>
          <w:lang w:val="en-US"/>
        </w:rPr>
      </w:pPr>
      <w:r>
        <w:rPr>
          <w:noProof/>
          <w:lang w:val="en-US"/>
        </w:rPr>
        <w:drawing>
          <wp:inline distT="0" distB="0" distL="0" distR="0" wp14:anchorId="71A08E72" wp14:editId="69DE513B">
            <wp:extent cx="5999118" cy="6061363"/>
            <wp:effectExtent l="0" t="0" r="0" b="0"/>
            <wp:docPr id="750828606" name="Picture 1"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28606" name="Picture 1"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54416" cy="6117235"/>
                    </a:xfrm>
                    <a:prstGeom prst="rect">
                      <a:avLst/>
                    </a:prstGeom>
                  </pic:spPr>
                </pic:pic>
              </a:graphicData>
            </a:graphic>
          </wp:inline>
        </w:drawing>
      </w:r>
    </w:p>
    <w:p w14:paraId="1EADCA24" w14:textId="423D7399" w:rsidR="007F7272" w:rsidRPr="007F7272" w:rsidRDefault="007F7272" w:rsidP="000B4E2E">
      <w:pPr>
        <w:pStyle w:val="Oznakaslike"/>
        <w:rPr>
          <w:lang w:val="sr-Cyrl-RS"/>
        </w:rPr>
      </w:pPr>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p>
    <w:p w14:paraId="41FD2170" w14:textId="7392416A" w:rsidR="00BC1813" w:rsidRDefault="00BC1813" w:rsidP="00BC1813">
      <w:pPr>
        <w:pStyle w:val="IIInivonaslova-Odeljak"/>
        <w:rPr>
          <w:lang w:val="sr-Cyrl-RS"/>
        </w:rPr>
      </w:pPr>
      <w:bookmarkStart w:id="46" w:name="_Toc212022763"/>
      <w:r>
        <w:rPr>
          <w:lang w:val="sr-Cyrl-RS"/>
        </w:rPr>
        <w:lastRenderedPageBreak/>
        <w:t xml:space="preserve">Архитектура </w:t>
      </w:r>
      <w:r>
        <w:rPr>
          <w:lang w:val="en-GB"/>
        </w:rPr>
        <w:t xml:space="preserve">Android </w:t>
      </w:r>
      <w:r>
        <w:rPr>
          <w:lang w:val="sr-Cyrl-RS"/>
        </w:rPr>
        <w:t>клијентске апликације</w:t>
      </w:r>
      <w:bookmarkEnd w:id="46"/>
    </w:p>
    <w:p w14:paraId="41F94F1E" w14:textId="5A7BBB95" w:rsidR="00352909" w:rsidRPr="00281B6B" w:rsidRDefault="00352909" w:rsidP="00352909">
      <w:pPr>
        <w:pStyle w:val="Osnovnitekst"/>
        <w:rPr>
          <w:lang w:val="en-US"/>
        </w:rPr>
      </w:pPr>
      <w:r>
        <w:rPr>
          <w:lang w:val="sr-Cyrl-RS"/>
        </w:rPr>
        <w:t xml:space="preserve">Прво причати о </w:t>
      </w:r>
      <w:r>
        <w:rPr>
          <w:lang w:val="en-GB"/>
        </w:rPr>
        <w:t>MVVM I nacrtati dijagram opsti koji pokazuje MVVM kako funkcionise</w:t>
      </w:r>
    </w:p>
    <w:p w14:paraId="7596D457" w14:textId="7014BDFB" w:rsidR="00BC1813" w:rsidRPr="00BC1813" w:rsidRDefault="00BC1813" w:rsidP="00BC1813">
      <w:pPr>
        <w:pStyle w:val="IIInivonaslova-Odeljak"/>
      </w:pPr>
      <w:bookmarkStart w:id="47" w:name="_Toc212022764"/>
      <w:r>
        <w:rPr>
          <w:lang w:val="sr-Cyrl-RS"/>
        </w:rPr>
        <w:t xml:space="preserve">Архитектура </w:t>
      </w:r>
      <w:r>
        <w:rPr>
          <w:lang w:val="en-GB"/>
        </w:rPr>
        <w:t xml:space="preserve">Ktor </w:t>
      </w:r>
      <w:r>
        <w:rPr>
          <w:lang w:val="sr-Cyrl-RS"/>
        </w:rPr>
        <w:t>серверске апликације</w:t>
      </w:r>
      <w:bookmarkEnd w:id="47"/>
    </w:p>
    <w:p w14:paraId="67247F52" w14:textId="745473F8" w:rsidR="00D62DB6" w:rsidRDefault="00BA317C" w:rsidP="00312D23">
      <w:pPr>
        <w:pStyle w:val="IInivonaslova-Potpoglavlje"/>
        <w:rPr>
          <w:lang w:val="sr-Cyrl-RS"/>
        </w:rPr>
      </w:pPr>
      <w:bookmarkStart w:id="48" w:name="_Toc212022765"/>
      <w:r>
        <w:rPr>
          <w:lang w:val="sr-Cyrl-RS"/>
        </w:rPr>
        <w:t>База података</w:t>
      </w:r>
      <w:bookmarkEnd w:id="48"/>
    </w:p>
    <w:p w14:paraId="22D86F55" w14:textId="0F4551BC" w:rsidR="00416901" w:rsidRDefault="00416901" w:rsidP="00416901">
      <w:pPr>
        <w:pStyle w:val="IInivonaslova-Potpoglavlje"/>
        <w:rPr>
          <w:lang w:val="en-US"/>
        </w:rPr>
      </w:pPr>
      <w:bookmarkStart w:id="49" w:name="_Toc212022766"/>
      <w:r>
        <w:rPr>
          <w:lang w:val="sr-Cyrl-RS"/>
        </w:rPr>
        <w:t>Структура пројекта</w:t>
      </w:r>
      <w:bookmarkEnd w:id="49"/>
    </w:p>
    <w:p w14:paraId="44F3FC81" w14:textId="3667D148" w:rsidR="00311F85" w:rsidRDefault="00AF583D" w:rsidP="00311F85">
      <w:pPr>
        <w:pStyle w:val="IInivonaslova-Potpoglavlje"/>
        <w:rPr>
          <w:lang w:val="en-US"/>
        </w:rPr>
      </w:pPr>
      <w:bookmarkStart w:id="50" w:name="_Toc212022767"/>
      <w:r>
        <w:rPr>
          <w:lang w:val="sr-Cyrl-RS"/>
        </w:rPr>
        <w:t>Најважнији</w:t>
      </w:r>
      <w:r w:rsidR="008D51D9">
        <w:rPr>
          <w:lang w:val="sr-Cyrl-RS"/>
        </w:rPr>
        <w:t xml:space="preserve"> </w:t>
      </w:r>
      <w:bookmarkEnd w:id="50"/>
      <w:r w:rsidR="002736F7">
        <w:rPr>
          <w:lang w:val="sr-Cyrl-RS"/>
        </w:rPr>
        <w:t>процеси</w:t>
      </w:r>
    </w:p>
    <w:p w14:paraId="0E7A9F42" w14:textId="2D046CB2" w:rsidR="0012721E" w:rsidRPr="0012721E" w:rsidRDefault="0012721E" w:rsidP="0012721E">
      <w:pPr>
        <w:pStyle w:val="IIInivonaslova-Odeljak"/>
      </w:pPr>
      <w:bookmarkStart w:id="51" w:name="_Toc212022768"/>
      <w:r>
        <w:rPr>
          <w:lang w:val="sr-Cyrl-RS"/>
        </w:rPr>
        <w:t>Клијент-сервер комуникација</w:t>
      </w:r>
      <w:bookmarkEnd w:id="51"/>
    </w:p>
    <w:p w14:paraId="3F4F1063" w14:textId="5B89EAA9" w:rsidR="00F42206" w:rsidRDefault="00F42206" w:rsidP="00F42206">
      <w:pPr>
        <w:pStyle w:val="IIInivonaslova-Odeljak"/>
        <w:rPr>
          <w:lang w:val="en-US"/>
        </w:rPr>
      </w:pPr>
      <w:bookmarkStart w:id="52" w:name="_Toc212022769"/>
      <w:r>
        <w:rPr>
          <w:lang w:val="sr-Cyrl-RS"/>
        </w:rPr>
        <w:t xml:space="preserve">Аутентикација уз </w:t>
      </w:r>
      <w:r>
        <w:rPr>
          <w:lang w:val="en-US"/>
        </w:rPr>
        <w:t>JWT</w:t>
      </w:r>
      <w:r w:rsidR="00D53CAD">
        <w:rPr>
          <w:lang w:val="en-US"/>
        </w:rPr>
        <w:t xml:space="preserve"> (JSON Web Tokens)</w:t>
      </w:r>
      <w:bookmarkEnd w:id="52"/>
    </w:p>
    <w:p w14:paraId="7E2D77B2" w14:textId="1E013FC6" w:rsidR="006172AA" w:rsidRPr="006172AA" w:rsidRDefault="006172AA" w:rsidP="006172AA">
      <w:pPr>
        <w:pStyle w:val="IIInivonaslova-Odeljak"/>
      </w:pPr>
      <w:bookmarkStart w:id="53" w:name="_Toc212022770"/>
      <w:r>
        <w:rPr>
          <w:lang w:val="sr-Cyrl-RS"/>
        </w:rPr>
        <w:t>Резервациј</w:t>
      </w:r>
      <w:r w:rsidR="00195C93">
        <w:rPr>
          <w:lang w:val="en-US"/>
        </w:rPr>
        <w:t>e</w:t>
      </w:r>
      <w:bookmarkEnd w:id="53"/>
    </w:p>
    <w:p w14:paraId="4C881FF9" w14:textId="3DA434AF" w:rsidR="00E57F8C" w:rsidRPr="00E57F8C" w:rsidRDefault="00044F51" w:rsidP="00E57F8C">
      <w:pPr>
        <w:pStyle w:val="IIInivonaslova-Odeljak"/>
      </w:pPr>
      <w:bookmarkStart w:id="54" w:name="_Toc212022771"/>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54"/>
    </w:p>
    <w:p w14:paraId="209E1A47" w14:textId="4DD05680" w:rsidR="00EE227E" w:rsidRDefault="00EE227E" w:rsidP="00EE227E">
      <w:pPr>
        <w:pStyle w:val="IIInivonaslova-Odeljak"/>
        <w:rPr>
          <w:lang w:val="en-US"/>
        </w:rPr>
      </w:pPr>
      <w:bookmarkStart w:id="55" w:name="_Toc212022772"/>
      <w:r>
        <w:rPr>
          <w:lang w:val="sr-Cyrl-RS"/>
        </w:rPr>
        <w:t xml:space="preserve">Пријава на </w:t>
      </w:r>
      <w:r>
        <w:rPr>
          <w:lang w:val="en-US"/>
        </w:rPr>
        <w:t>Google (Google Sign-In)</w:t>
      </w:r>
      <w:bookmarkEnd w:id="55"/>
    </w:p>
    <w:p w14:paraId="4C535A2C" w14:textId="7ED73B6A" w:rsidR="00C76D67" w:rsidRPr="00C76D67" w:rsidRDefault="00C76D67" w:rsidP="00C76D67">
      <w:pPr>
        <w:pStyle w:val="IIInivonaslova-Odeljak"/>
      </w:pPr>
      <w:bookmarkStart w:id="56" w:name="_Toc212022773"/>
      <w:r>
        <w:rPr>
          <w:lang w:val="sr-Cyrl-RS"/>
        </w:rPr>
        <w:t xml:space="preserve">Интеграција са </w:t>
      </w:r>
      <w:r>
        <w:rPr>
          <w:lang w:val="en-US"/>
        </w:rPr>
        <w:t>Google Calendar</w:t>
      </w:r>
      <w:bookmarkEnd w:id="56"/>
    </w:p>
    <w:p w14:paraId="4A79F57E" w14:textId="42C3ED14" w:rsidR="00FD7AE2" w:rsidRPr="00FD7AE2" w:rsidRDefault="009D2BE0" w:rsidP="003D20B5">
      <w:pPr>
        <w:pStyle w:val="IInivonaslova-Potpoglavlje"/>
      </w:pPr>
      <w:bookmarkStart w:id="57" w:name="_Toc212022774"/>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57"/>
    </w:p>
    <w:p w14:paraId="5530A5DA" w14:textId="068F31A6" w:rsidR="00D83711" w:rsidRDefault="00D83711" w:rsidP="001D1B59">
      <w:pPr>
        <w:pStyle w:val="Inivonaslova-Poglavlje"/>
        <w:rPr>
          <w:lang w:val="sr-Cyrl-RS"/>
        </w:rPr>
      </w:pPr>
      <w:bookmarkStart w:id="58" w:name="_Toc212022775"/>
      <w:r>
        <w:rPr>
          <w:lang w:val="sr-Cyrl-RS"/>
        </w:rPr>
        <w:lastRenderedPageBreak/>
        <w:t>Функционалности</w:t>
      </w:r>
      <w:bookmarkEnd w:id="58"/>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59" w:name="_Toc212022776"/>
      <w:r>
        <w:rPr>
          <w:lang w:val="sr-Cyrl-RS"/>
        </w:rPr>
        <w:t xml:space="preserve">Функционалности </w:t>
      </w:r>
      <w:r w:rsidR="00444EBE">
        <w:rPr>
          <w:lang w:val="sr-Cyrl-RS"/>
        </w:rPr>
        <w:t>госта</w:t>
      </w:r>
      <w:bookmarkEnd w:id="59"/>
    </w:p>
    <w:p w14:paraId="03B82096" w14:textId="27FE0981" w:rsidR="00D65F05" w:rsidRDefault="006A398F" w:rsidP="00D65F05">
      <w:pPr>
        <w:pStyle w:val="Osnovnitekst"/>
        <w:rPr>
          <w:lang w:val="sr-Cyrl-RS"/>
        </w:rPr>
      </w:pPr>
      <w:bookmarkStart w:id="60"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0"/>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25628ED6" w:rsidR="007D7112" w:rsidRDefault="00CA0C46" w:rsidP="007D7112">
      <w:pPr>
        <w:pStyle w:val="Osnovnitekst"/>
        <w:rPr>
          <w:lang w:val="en-US"/>
        </w:rPr>
      </w:pPr>
      <w:bookmarkStart w:id="61" w:name="_Hlk211937108"/>
      <w:r>
        <w:rPr>
          <w:lang w:val="sr-Cyrl-RS"/>
        </w:rPr>
        <w:t xml:space="preserve">На слици испод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35D5BB86" w:rsidR="001750E2" w:rsidRPr="00F01C59" w:rsidRDefault="00415754" w:rsidP="001750E2">
      <w:pPr>
        <w:pStyle w:val="SlikeTabele"/>
        <w:rPr>
          <w:lang w:val="en-US"/>
        </w:rPr>
      </w:pPr>
      <w:r>
        <w:rPr>
          <w:noProof/>
          <w:lang w:val="en-US"/>
        </w:rPr>
        <w:drawing>
          <wp:inline distT="0" distB="0" distL="0" distR="0" wp14:anchorId="6387E5D5" wp14:editId="571D975C">
            <wp:extent cx="2895600" cy="2660424"/>
            <wp:effectExtent l="0" t="0" r="0" b="0"/>
            <wp:docPr id="1201923680"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23680" name="Picture 1" descr="A diagram of a person with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930812" cy="2692776"/>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2" w:name="_Toc212022798"/>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2"/>
    </w:p>
    <w:p w14:paraId="13599041" w14:textId="4D1F8DB3" w:rsidR="006325E9" w:rsidRDefault="00FE1621" w:rsidP="006325E9">
      <w:pPr>
        <w:pStyle w:val="IInivonaslova-Potpoglavlje"/>
        <w:rPr>
          <w:lang w:val="sr-Cyrl-RS"/>
        </w:rPr>
      </w:pPr>
      <w:bookmarkStart w:id="63" w:name="_Toc212022777"/>
      <w:bookmarkEnd w:id="61"/>
      <w:r>
        <w:rPr>
          <w:lang w:val="sr-Cyrl-RS"/>
        </w:rPr>
        <w:lastRenderedPageBreak/>
        <w:t>Функционалности клијента</w:t>
      </w:r>
      <w:bookmarkEnd w:id="63"/>
    </w:p>
    <w:p w14:paraId="5626FF60" w14:textId="413D4C54" w:rsidR="00D22CBC" w:rsidRDefault="00D22CBC" w:rsidP="00D22CBC">
      <w:pPr>
        <w:pStyle w:val="Osnovnitekst"/>
        <w:rPr>
          <w:lang w:val="sr-Cyrl-RS"/>
        </w:rPr>
      </w:pPr>
      <w:bookmarkStart w:id="64"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64"/>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65" w:name="_Hlk211960646"/>
      <w:r w:rsidR="00BA0988">
        <w:rPr>
          <w:lang w:val="sr-Cyrl-RS"/>
        </w:rPr>
        <w:t>могуће је прегледати податке унете при регистрацији.</w:t>
      </w:r>
    </w:p>
    <w:bookmarkEnd w:id="65"/>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96293ED" w:rsidR="00581293" w:rsidRDefault="00581293" w:rsidP="00581293">
      <w:pPr>
        <w:pStyle w:val="Osnovnitekst"/>
        <w:rPr>
          <w:lang w:val="en-US"/>
        </w:rPr>
      </w:pPr>
      <w:bookmarkStart w:id="66" w:name="_Hlk211959687"/>
      <w:r w:rsidRPr="00581293">
        <w:rPr>
          <w:lang w:val="sr-Cyrl-RS"/>
        </w:rPr>
        <w:lastRenderedPageBreak/>
        <w:t>На слици испод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66"/>
    <w:p w14:paraId="20966412" w14:textId="68CA4AF4" w:rsidR="00654FB0" w:rsidRPr="00F01C59" w:rsidRDefault="00A12BA7" w:rsidP="00654FB0">
      <w:pPr>
        <w:pStyle w:val="SlikeTabele"/>
        <w:rPr>
          <w:lang w:val="en-US"/>
        </w:rPr>
      </w:pPr>
      <w:r>
        <w:rPr>
          <w:noProof/>
          <w:lang w:val="en-US"/>
        </w:rPr>
        <w:drawing>
          <wp:inline distT="0" distB="0" distL="0" distR="0" wp14:anchorId="33AA58FE" wp14:editId="64C2A7F3">
            <wp:extent cx="5890458" cy="6255327"/>
            <wp:effectExtent l="0" t="0" r="0" b="0"/>
            <wp:docPr id="75900259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02594" name="Picture 1"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31967" cy="6299407"/>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67" w:name="_Toc212022799"/>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67"/>
    </w:p>
    <w:p w14:paraId="73C2CDE2" w14:textId="019B4915" w:rsidR="006325E9" w:rsidRPr="006325E9" w:rsidRDefault="00D16E4E" w:rsidP="006325E9">
      <w:pPr>
        <w:pStyle w:val="IInivonaslova-Potpoglavlje"/>
      </w:pPr>
      <w:bookmarkStart w:id="68" w:name="_Toc212022778"/>
      <w:r>
        <w:rPr>
          <w:lang w:val="sr-Cyrl-RS"/>
        </w:rPr>
        <w:t>Функционалности фризерског салона</w:t>
      </w:r>
      <w:bookmarkEnd w:id="68"/>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31AF5FD3" w:rsidR="00AB5F48" w:rsidRDefault="00AB5F48" w:rsidP="00AB5F48">
      <w:pPr>
        <w:pStyle w:val="Osnovnitekst"/>
        <w:rPr>
          <w:lang w:val="sr-Cyrl-RS"/>
        </w:rPr>
      </w:pPr>
      <w:r w:rsidRPr="00AB5F48">
        <w:rPr>
          <w:lang w:val="en-US"/>
        </w:rPr>
        <w:t>На слици испод 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57268543" w:rsidR="00F750AC" w:rsidRPr="00F01C59" w:rsidRDefault="00F750AC" w:rsidP="00F750AC">
      <w:pPr>
        <w:pStyle w:val="SlikeTabele"/>
        <w:rPr>
          <w:lang w:val="en-US"/>
        </w:rPr>
      </w:pPr>
      <w:r>
        <w:rPr>
          <w:noProof/>
          <w:lang w:val="en-US"/>
        </w:rPr>
        <w:lastRenderedPageBreak/>
        <w:drawing>
          <wp:inline distT="0" distB="0" distL="0" distR="0" wp14:anchorId="7BD33BFE" wp14:editId="07C96AF8">
            <wp:extent cx="5739965" cy="4538134"/>
            <wp:effectExtent l="0" t="0" r="0" b="0"/>
            <wp:docPr id="128360523"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0523" name="Picture 2" descr="A diagram of a dia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825784" cy="4605984"/>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69" w:name="_Toc212022800"/>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69"/>
    </w:p>
    <w:p w14:paraId="2C4A5F19" w14:textId="6B646ADB" w:rsidR="00BA5D68" w:rsidRDefault="00BA5D68" w:rsidP="00BA5D68">
      <w:pPr>
        <w:pStyle w:val="IInivonaslova-Potpoglavlje"/>
        <w:rPr>
          <w:lang w:val="sr-Cyrl-RS"/>
        </w:rPr>
      </w:pPr>
      <w:bookmarkStart w:id="70" w:name="_Toc212022779"/>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0"/>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w:t>
      </w:r>
      <w:r w:rsidR="00CE2704">
        <w:rPr>
          <w:lang w:val="sr-Cyrl-RS"/>
        </w:rPr>
        <w:lastRenderedPageBreak/>
        <w:t xml:space="preserve">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налогом. Увођење ове 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A1E9428" w14:textId="136BD83E" w:rsidR="004552BA" w:rsidRPr="004552BA" w:rsidRDefault="004552BA" w:rsidP="004552BA">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w:t>
      </w:r>
      <w:r w:rsidR="000242FF">
        <w:rPr>
          <w:lang w:val="sr-Cyrl-RS"/>
        </w:rPr>
        <w:lastRenderedPageBreak/>
        <w:t>ограничење би требало отклонити увођењем нове странице на којој би корисник могао да види излистане како нове, тако и старе нотификације.</w:t>
      </w:r>
    </w:p>
    <w:p w14:paraId="10BFCB34" w14:textId="77777777" w:rsidR="00876428" w:rsidRPr="00876428" w:rsidRDefault="00876428" w:rsidP="00876428">
      <w:pPr>
        <w:pStyle w:val="Osnovnitekst"/>
        <w:rPr>
          <w:lang w:val="sr-Cyrl-RS"/>
        </w:rPr>
      </w:pPr>
    </w:p>
    <w:p w14:paraId="5E9367EA" w14:textId="77777777" w:rsidR="009D185A" w:rsidRPr="009D185A" w:rsidRDefault="009D185A" w:rsidP="009D185A">
      <w:pPr>
        <w:pStyle w:val="Osnovnitekst"/>
        <w:rPr>
          <w:lang w:val="sr-Cyrl-RS"/>
        </w:rPr>
      </w:pPr>
    </w:p>
    <w:p w14:paraId="79AE14FB" w14:textId="2C296CE3" w:rsidR="001D1B59" w:rsidRPr="006B315E" w:rsidRDefault="008D551A" w:rsidP="001D1B59">
      <w:pPr>
        <w:pStyle w:val="Inivonaslova-Poglavlje"/>
        <w:rPr>
          <w:lang w:val="sr-Cyrl-CS"/>
        </w:rPr>
      </w:pPr>
      <w:bookmarkStart w:id="71" w:name="_Toc212022780"/>
      <w:r>
        <w:rPr>
          <w:lang w:val="sr-Cyrl-CS"/>
        </w:rPr>
        <w:lastRenderedPageBreak/>
        <w:t>Закључак</w:t>
      </w:r>
      <w:bookmarkEnd w:id="71"/>
    </w:p>
    <w:p w14:paraId="4060FCA3" w14:textId="77777777" w:rsidR="00E94C13" w:rsidRPr="006B315E" w:rsidRDefault="00E94C13" w:rsidP="00E94C13">
      <w:pPr>
        <w:pStyle w:val="Osnovnitekst"/>
        <w:rPr>
          <w:lang w:val="sr-Cyrl-CS"/>
        </w:rPr>
      </w:pPr>
    </w:p>
    <w:p w14:paraId="74F559BE" w14:textId="77777777" w:rsidR="008A6972" w:rsidRPr="006B315E" w:rsidRDefault="006412E1" w:rsidP="0051626B">
      <w:pPr>
        <w:pStyle w:val="SadrajLiteratura"/>
        <w:rPr>
          <w:lang w:val="sr-Cyrl-CS"/>
        </w:rPr>
      </w:pPr>
      <w:bookmarkStart w:id="72" w:name="_Toc254342946"/>
      <w:bookmarkStart w:id="73" w:name="_Toc212022781"/>
      <w:r w:rsidRPr="006B315E">
        <w:rPr>
          <w:lang w:val="sr-Cyrl-CS"/>
        </w:rPr>
        <w:lastRenderedPageBreak/>
        <w:t>Литература</w:t>
      </w:r>
      <w:bookmarkEnd w:id="72"/>
      <w:bookmarkEnd w:id="73"/>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1"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2"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23"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24"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25"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26"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27"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28"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29"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0"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1"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2"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33"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34"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35"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36"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37"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38"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39"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0"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1"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2"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43"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44" w:history="1">
        <w:r w:rsidRPr="003F29D6">
          <w:rPr>
            <w:rStyle w:val="Hyperlink"/>
            <w:lang w:val="en-US"/>
          </w:rPr>
          <w:t>https://www.jwt.io/introduction</w:t>
        </w:r>
      </w:hyperlink>
      <w:r>
        <w:rPr>
          <w:lang w:val="en-US"/>
        </w:rPr>
        <w:t>, 20.10.2025.</w:t>
      </w:r>
    </w:p>
    <w:p w14:paraId="34F68146" w14:textId="2726BF8E" w:rsidR="002D0AE1" w:rsidRDefault="002D0AE1" w:rsidP="004C5DBF">
      <w:pPr>
        <w:pStyle w:val="Referenca"/>
        <w:numPr>
          <w:ilvl w:val="0"/>
          <w:numId w:val="0"/>
        </w:numPr>
        <w:ind w:left="720" w:hanging="360"/>
        <w:jc w:val="left"/>
        <w:rPr>
          <w:lang w:val="sr-Cyrl-RS"/>
        </w:rPr>
      </w:pPr>
      <w:r>
        <w:rPr>
          <w:lang w:val="en-US"/>
        </w:rPr>
        <w:t xml:space="preserve">[26] </w:t>
      </w:r>
      <w:r w:rsidRPr="002D0AE1">
        <w:rPr>
          <w:i/>
          <w:iCs/>
          <w:lang w:val="en-US"/>
        </w:rPr>
        <w:t>Firebase Cloud Messaging</w:t>
      </w:r>
      <w:r>
        <w:rPr>
          <w:lang w:val="en-US"/>
        </w:rPr>
        <w:t xml:space="preserve">, </w:t>
      </w:r>
      <w:hyperlink r:id="rId45" w:history="1">
        <w:r w:rsidR="006743EC" w:rsidRPr="006743EC">
          <w:rPr>
            <w:rStyle w:val="Hyperlink"/>
            <w:lang w:val="en-US"/>
          </w:rPr>
          <w:t>https://firebase.google.com/docs/cloud-messaging</w:t>
        </w:r>
      </w:hyperlink>
      <w:r w:rsidR="006743EC">
        <w:rPr>
          <w:lang w:val="en-US"/>
        </w:rPr>
        <w:t>, 20.10.2025.</w:t>
      </w:r>
    </w:p>
    <w:p w14:paraId="1D53BD6A" w14:textId="7BB17392" w:rsidR="00C8065E" w:rsidRDefault="00C8065E" w:rsidP="004C5DBF">
      <w:pPr>
        <w:pStyle w:val="Referenca"/>
        <w:numPr>
          <w:ilvl w:val="0"/>
          <w:numId w:val="0"/>
        </w:numPr>
        <w:ind w:left="720" w:hanging="360"/>
        <w:jc w:val="left"/>
        <w:rPr>
          <w:lang w:val="sr-Cyrl-RS"/>
        </w:rPr>
      </w:pPr>
      <w:r>
        <w:rPr>
          <w:lang w:val="en-US"/>
        </w:rPr>
        <w:t xml:space="preserve">[27] </w:t>
      </w:r>
      <w:r w:rsidRPr="00C8065E">
        <w:rPr>
          <w:i/>
          <w:iCs/>
          <w:lang w:val="en-US"/>
        </w:rPr>
        <w:t>Using OAuth 2.0 to Access Google APIs</w:t>
      </w:r>
      <w:r>
        <w:rPr>
          <w:lang w:val="en-US"/>
        </w:rPr>
        <w:t xml:space="preserve">, </w:t>
      </w:r>
      <w:hyperlink r:id="rId46" w:history="1">
        <w:r w:rsidR="00195D4D" w:rsidRPr="00195D4D">
          <w:rPr>
            <w:rStyle w:val="Hyperlink"/>
            <w:lang w:val="en-US"/>
          </w:rPr>
          <w:t>https://developers.google.com/identity/protocols/oauth2</w:t>
        </w:r>
      </w:hyperlink>
      <w:r w:rsidR="00195D4D">
        <w:rPr>
          <w:lang w:val="en-US"/>
        </w:rPr>
        <w:t>, 20.10.2025.</w:t>
      </w:r>
    </w:p>
    <w:p w14:paraId="088C016B" w14:textId="42D568D2" w:rsidR="002D399A" w:rsidRDefault="002D399A" w:rsidP="004C5DBF">
      <w:pPr>
        <w:pStyle w:val="Referenca"/>
        <w:numPr>
          <w:ilvl w:val="0"/>
          <w:numId w:val="0"/>
        </w:numPr>
        <w:ind w:left="720" w:hanging="360"/>
        <w:jc w:val="left"/>
        <w:rPr>
          <w:lang w:val="en-US"/>
        </w:rPr>
      </w:pPr>
      <w:r>
        <w:rPr>
          <w:lang w:val="en-US"/>
        </w:rPr>
        <w:t xml:space="preserve">[28] </w:t>
      </w:r>
      <w:r w:rsidRPr="0026263F">
        <w:rPr>
          <w:i/>
          <w:iCs/>
          <w:lang w:val="en-US"/>
        </w:rPr>
        <w:t>What is Docker?</w:t>
      </w:r>
      <w:r>
        <w:rPr>
          <w:lang w:val="en-US"/>
        </w:rPr>
        <w:t xml:space="preserve">, </w:t>
      </w:r>
      <w:hyperlink r:id="rId47" w:history="1">
        <w:r w:rsidRPr="002D399A">
          <w:rPr>
            <w:rStyle w:val="Hyperlink"/>
            <w:lang w:val="en-US"/>
          </w:rPr>
          <w:t>https://docs.docker.com/get-started/docker-overview/</w:t>
        </w:r>
      </w:hyperlink>
      <w:r>
        <w:rPr>
          <w:lang w:val="en-US"/>
        </w:rPr>
        <w:t>, 20.10.2025.</w:t>
      </w:r>
    </w:p>
    <w:p w14:paraId="424CD9D0" w14:textId="33AF8FF8" w:rsidR="005C2B83" w:rsidRPr="002D399A" w:rsidRDefault="005C2B83" w:rsidP="004C5DBF">
      <w:pPr>
        <w:pStyle w:val="Referenca"/>
        <w:numPr>
          <w:ilvl w:val="0"/>
          <w:numId w:val="0"/>
        </w:numPr>
        <w:ind w:left="720" w:hanging="360"/>
        <w:jc w:val="left"/>
        <w:rPr>
          <w:lang w:val="en-US"/>
        </w:rPr>
      </w:pPr>
      <w:r>
        <w:rPr>
          <w:lang w:val="en-US"/>
        </w:rPr>
        <w:t xml:space="preserve">[29] </w:t>
      </w:r>
      <w:r w:rsidRPr="005C2B83">
        <w:rPr>
          <w:i/>
          <w:iCs/>
          <w:lang w:val="en-US"/>
        </w:rPr>
        <w:t>REST API Tutorial</w:t>
      </w:r>
      <w:r>
        <w:rPr>
          <w:lang w:val="en-US"/>
        </w:rPr>
        <w:t xml:space="preserve">, </w:t>
      </w:r>
      <w:hyperlink r:id="rId48" w:history="1">
        <w:r w:rsidRPr="005C2B83">
          <w:rPr>
            <w:rStyle w:val="Hyperlink"/>
            <w:lang w:val="en-US"/>
          </w:rPr>
          <w:t>https://restfulapi.net/</w:t>
        </w:r>
      </w:hyperlink>
      <w:r>
        <w:rPr>
          <w:lang w:val="en-US"/>
        </w:rPr>
        <w:t>, 22.10.2025.</w:t>
      </w:r>
    </w:p>
    <w:p w14:paraId="14DE56B3" w14:textId="77777777" w:rsidR="00A65719" w:rsidRPr="006B315E" w:rsidRDefault="00A65719" w:rsidP="00A65719">
      <w:pPr>
        <w:pStyle w:val="SadrajLiteratura"/>
        <w:rPr>
          <w:lang w:val="sr-Cyrl-CS"/>
        </w:rPr>
      </w:pPr>
      <w:bookmarkStart w:id="74" w:name="_Toc212022782"/>
      <w:r w:rsidRPr="006B315E">
        <w:rPr>
          <w:lang w:val="sr-Cyrl-CS"/>
        </w:rPr>
        <w:lastRenderedPageBreak/>
        <w:t>Списак скраћеница</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75" w:name="_Toc212022783"/>
      <w:r w:rsidRPr="006B315E">
        <w:rPr>
          <w:lang w:val="sr-Cyrl-CS"/>
        </w:rPr>
        <w:lastRenderedPageBreak/>
        <w:t>Списак слика</w:t>
      </w:r>
      <w:bookmarkEnd w:id="75"/>
    </w:p>
    <w:p w14:paraId="32F776EB" w14:textId="194624F3" w:rsidR="00415754"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022796" w:history="1">
        <w:r w:rsidR="00415754" w:rsidRPr="00462A89">
          <w:rPr>
            <w:rStyle w:val="Hyperlink"/>
            <w:noProof/>
            <w:lang w:val="sr-Cyrl-CS"/>
          </w:rPr>
          <w:t xml:space="preserve">Слика 2.1.3.1. Део корисничког интерфејса мобилне апликације </w:t>
        </w:r>
        <w:r w:rsidR="00415754" w:rsidRPr="00462A89">
          <w:rPr>
            <w:rStyle w:val="Hyperlink"/>
            <w:i/>
            <w:iCs/>
            <w:noProof/>
            <w:lang w:val="en-US"/>
          </w:rPr>
          <w:t>SrediMe</w:t>
        </w:r>
        <w:r w:rsidR="00415754">
          <w:rPr>
            <w:noProof/>
            <w:webHidden/>
          </w:rPr>
          <w:tab/>
        </w:r>
        <w:r w:rsidR="00415754">
          <w:rPr>
            <w:noProof/>
            <w:webHidden/>
          </w:rPr>
          <w:fldChar w:fldCharType="begin"/>
        </w:r>
        <w:r w:rsidR="00415754">
          <w:rPr>
            <w:noProof/>
            <w:webHidden/>
          </w:rPr>
          <w:instrText xml:space="preserve"> PAGEREF _Toc212022796 \h </w:instrText>
        </w:r>
        <w:r w:rsidR="00415754">
          <w:rPr>
            <w:noProof/>
            <w:webHidden/>
          </w:rPr>
        </w:r>
        <w:r w:rsidR="00415754">
          <w:rPr>
            <w:noProof/>
            <w:webHidden/>
          </w:rPr>
          <w:fldChar w:fldCharType="separate"/>
        </w:r>
        <w:r w:rsidR="00415754">
          <w:rPr>
            <w:noProof/>
            <w:webHidden/>
          </w:rPr>
          <w:t>5</w:t>
        </w:r>
        <w:r w:rsidR="00415754">
          <w:rPr>
            <w:noProof/>
            <w:webHidden/>
          </w:rPr>
          <w:fldChar w:fldCharType="end"/>
        </w:r>
      </w:hyperlink>
    </w:p>
    <w:p w14:paraId="5A99EAB7" w14:textId="4670A2B2"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797" w:history="1">
        <w:r w:rsidRPr="00462A89">
          <w:rPr>
            <w:rStyle w:val="Hyperlink"/>
            <w:noProof/>
            <w:lang w:val="sr-Cyrl-CS"/>
          </w:rPr>
          <w:t>Слика 2.</w:t>
        </w:r>
        <w:r w:rsidRPr="00462A89">
          <w:rPr>
            <w:rStyle w:val="Hyperlink"/>
            <w:noProof/>
            <w:lang w:val="en-US"/>
          </w:rPr>
          <w:t>2</w:t>
        </w:r>
        <w:r w:rsidRPr="00462A89">
          <w:rPr>
            <w:rStyle w:val="Hyperlink"/>
            <w:noProof/>
            <w:lang w:val="sr-Cyrl-CS"/>
          </w:rPr>
          <w:t xml:space="preserve">.3.1. Део корисничког интерфејса мобилне апликације </w:t>
        </w:r>
        <w:r w:rsidRPr="00462A89">
          <w:rPr>
            <w:rStyle w:val="Hyperlink"/>
            <w:i/>
            <w:iCs/>
            <w:noProof/>
            <w:lang w:val="en-US"/>
          </w:rPr>
          <w:t>Fresha</w:t>
        </w:r>
        <w:r>
          <w:rPr>
            <w:noProof/>
            <w:webHidden/>
          </w:rPr>
          <w:tab/>
        </w:r>
        <w:r>
          <w:rPr>
            <w:noProof/>
            <w:webHidden/>
          </w:rPr>
          <w:fldChar w:fldCharType="begin"/>
        </w:r>
        <w:r>
          <w:rPr>
            <w:noProof/>
            <w:webHidden/>
          </w:rPr>
          <w:instrText xml:space="preserve"> PAGEREF _Toc212022797 \h </w:instrText>
        </w:r>
        <w:r>
          <w:rPr>
            <w:noProof/>
            <w:webHidden/>
          </w:rPr>
        </w:r>
        <w:r>
          <w:rPr>
            <w:noProof/>
            <w:webHidden/>
          </w:rPr>
          <w:fldChar w:fldCharType="separate"/>
        </w:r>
        <w:r>
          <w:rPr>
            <w:noProof/>
            <w:webHidden/>
          </w:rPr>
          <w:t>9</w:t>
        </w:r>
        <w:r>
          <w:rPr>
            <w:noProof/>
            <w:webHidden/>
          </w:rPr>
          <w:fldChar w:fldCharType="end"/>
        </w:r>
      </w:hyperlink>
    </w:p>
    <w:p w14:paraId="5DCE440C" w14:textId="289D1B3B"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798" w:history="1">
        <w:r w:rsidRPr="00462A89">
          <w:rPr>
            <w:rStyle w:val="Hyperlink"/>
            <w:noProof/>
            <w:lang w:val="sr-Cyrl-CS"/>
          </w:rPr>
          <w:t xml:space="preserve">Слика </w:t>
        </w:r>
        <w:r w:rsidRPr="00462A89">
          <w:rPr>
            <w:rStyle w:val="Hyperlink"/>
            <w:noProof/>
            <w:lang w:val="en-US"/>
          </w:rPr>
          <w:t>5.1.1</w:t>
        </w:r>
        <w:r w:rsidRPr="00462A89">
          <w:rPr>
            <w:rStyle w:val="Hyperlink"/>
            <w:noProof/>
            <w:lang w:val="sr-Cyrl-CS"/>
          </w:rPr>
          <w:t xml:space="preserve"> </w:t>
        </w:r>
        <w:r w:rsidRPr="00462A89">
          <w:rPr>
            <w:rStyle w:val="Hyperlink"/>
            <w:noProof/>
            <w:lang w:val="en-US"/>
          </w:rPr>
          <w:t xml:space="preserve">UML </w:t>
        </w:r>
        <w:r w:rsidRPr="00462A89">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_Toc212022798 \h </w:instrText>
        </w:r>
        <w:r>
          <w:rPr>
            <w:noProof/>
            <w:webHidden/>
          </w:rPr>
        </w:r>
        <w:r>
          <w:rPr>
            <w:noProof/>
            <w:webHidden/>
          </w:rPr>
          <w:fldChar w:fldCharType="separate"/>
        </w:r>
        <w:r>
          <w:rPr>
            <w:noProof/>
            <w:webHidden/>
          </w:rPr>
          <w:t>20</w:t>
        </w:r>
        <w:r>
          <w:rPr>
            <w:noProof/>
            <w:webHidden/>
          </w:rPr>
          <w:fldChar w:fldCharType="end"/>
        </w:r>
      </w:hyperlink>
    </w:p>
    <w:p w14:paraId="4D156AD5" w14:textId="2ACAC5AE"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799" w:history="1">
        <w:r w:rsidRPr="00462A89">
          <w:rPr>
            <w:rStyle w:val="Hyperlink"/>
            <w:noProof/>
            <w:lang w:val="sr-Cyrl-CS"/>
          </w:rPr>
          <w:t xml:space="preserve">Слика </w:t>
        </w:r>
        <w:r w:rsidRPr="00462A89">
          <w:rPr>
            <w:rStyle w:val="Hyperlink"/>
            <w:noProof/>
            <w:lang w:val="en-US"/>
          </w:rPr>
          <w:t>5.2.1</w:t>
        </w:r>
        <w:r w:rsidRPr="00462A89">
          <w:rPr>
            <w:rStyle w:val="Hyperlink"/>
            <w:noProof/>
            <w:lang w:val="sr-Cyrl-CS"/>
          </w:rPr>
          <w:t xml:space="preserve"> </w:t>
        </w:r>
        <w:r w:rsidRPr="00462A89">
          <w:rPr>
            <w:rStyle w:val="Hyperlink"/>
            <w:noProof/>
            <w:lang w:val="en-US"/>
          </w:rPr>
          <w:t xml:space="preserve">UML </w:t>
        </w:r>
        <w:r w:rsidRPr="00462A89">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_Toc212022799 \h </w:instrText>
        </w:r>
        <w:r>
          <w:rPr>
            <w:noProof/>
            <w:webHidden/>
          </w:rPr>
        </w:r>
        <w:r>
          <w:rPr>
            <w:noProof/>
            <w:webHidden/>
          </w:rPr>
          <w:fldChar w:fldCharType="separate"/>
        </w:r>
        <w:r>
          <w:rPr>
            <w:noProof/>
            <w:webHidden/>
          </w:rPr>
          <w:t>22</w:t>
        </w:r>
        <w:r>
          <w:rPr>
            <w:noProof/>
            <w:webHidden/>
          </w:rPr>
          <w:fldChar w:fldCharType="end"/>
        </w:r>
      </w:hyperlink>
    </w:p>
    <w:p w14:paraId="49B04B7D" w14:textId="031E3767"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0" w:history="1">
        <w:r w:rsidRPr="00462A89">
          <w:rPr>
            <w:rStyle w:val="Hyperlink"/>
            <w:noProof/>
            <w:lang w:val="sr-Cyrl-CS"/>
          </w:rPr>
          <w:t xml:space="preserve">Слика </w:t>
        </w:r>
        <w:r w:rsidRPr="00462A89">
          <w:rPr>
            <w:rStyle w:val="Hyperlink"/>
            <w:noProof/>
            <w:lang w:val="en-US"/>
          </w:rPr>
          <w:t>5.</w:t>
        </w:r>
        <w:r w:rsidRPr="00462A89">
          <w:rPr>
            <w:rStyle w:val="Hyperlink"/>
            <w:noProof/>
            <w:lang w:val="sr-Cyrl-RS"/>
          </w:rPr>
          <w:t>3</w:t>
        </w:r>
        <w:r w:rsidRPr="00462A89">
          <w:rPr>
            <w:rStyle w:val="Hyperlink"/>
            <w:noProof/>
            <w:lang w:val="en-US"/>
          </w:rPr>
          <w:t>.1</w:t>
        </w:r>
        <w:r w:rsidRPr="00462A89">
          <w:rPr>
            <w:rStyle w:val="Hyperlink"/>
            <w:noProof/>
            <w:lang w:val="sr-Cyrl-CS"/>
          </w:rPr>
          <w:t xml:space="preserve"> </w:t>
        </w:r>
        <w:r w:rsidRPr="00462A89">
          <w:rPr>
            <w:rStyle w:val="Hyperlink"/>
            <w:noProof/>
            <w:lang w:val="en-US"/>
          </w:rPr>
          <w:t xml:space="preserve">UML </w:t>
        </w:r>
        <w:r w:rsidRPr="00462A89">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_Toc212022800 \h </w:instrText>
        </w:r>
        <w:r>
          <w:rPr>
            <w:noProof/>
            <w:webHidden/>
          </w:rPr>
        </w:r>
        <w:r>
          <w:rPr>
            <w:noProof/>
            <w:webHidden/>
          </w:rPr>
          <w:fldChar w:fldCharType="separate"/>
        </w:r>
        <w:r>
          <w:rPr>
            <w:noProof/>
            <w:webHidden/>
          </w:rPr>
          <w:t>24</w:t>
        </w:r>
        <w:r>
          <w:rPr>
            <w:noProof/>
            <w:webHidden/>
          </w:rPr>
          <w:fldChar w:fldCharType="end"/>
        </w:r>
      </w:hyperlink>
    </w:p>
    <w:p w14:paraId="0B4CD9A6" w14:textId="6DE9D34B"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1" w:history="1">
        <w:r w:rsidRPr="00462A89">
          <w:rPr>
            <w:rStyle w:val="Hyperlink"/>
            <w:noProof/>
            <w:lang w:val="sr-Cyrl-CS"/>
          </w:rPr>
          <w:t xml:space="preserve">Слика </w:t>
        </w:r>
        <w:r w:rsidRPr="00462A89">
          <w:rPr>
            <w:rStyle w:val="Hyperlink"/>
            <w:noProof/>
            <w:lang w:val="en-US"/>
          </w:rPr>
          <w:t>A</w:t>
        </w:r>
        <w:r w:rsidRPr="00462A89">
          <w:rPr>
            <w:rStyle w:val="Hyperlink"/>
            <w:noProof/>
            <w:lang w:val="sr-Cyrl-RS"/>
          </w:rPr>
          <w:t>.1</w:t>
        </w:r>
        <w:r w:rsidRPr="00462A89">
          <w:rPr>
            <w:rStyle w:val="Hyperlink"/>
            <w:noProof/>
            <w:lang w:val="en-US"/>
          </w:rPr>
          <w:t>.1</w:t>
        </w:r>
        <w:r w:rsidRPr="00462A89">
          <w:rPr>
            <w:rStyle w:val="Hyperlink"/>
            <w:noProof/>
            <w:lang w:val="sr-Cyrl-CS"/>
          </w:rPr>
          <w:t xml:space="preserve"> Почетна страница апликације </w:t>
        </w:r>
        <w:r w:rsidRPr="00462A89">
          <w:rPr>
            <w:rStyle w:val="Hyperlink"/>
            <w:i/>
            <w:iCs/>
            <w:noProof/>
            <w:lang w:val="en-US"/>
          </w:rPr>
          <w:t>BarberBooker</w:t>
        </w:r>
        <w:r>
          <w:rPr>
            <w:noProof/>
            <w:webHidden/>
          </w:rPr>
          <w:tab/>
        </w:r>
        <w:r>
          <w:rPr>
            <w:noProof/>
            <w:webHidden/>
          </w:rPr>
          <w:fldChar w:fldCharType="begin"/>
        </w:r>
        <w:r>
          <w:rPr>
            <w:noProof/>
            <w:webHidden/>
          </w:rPr>
          <w:instrText xml:space="preserve"> PAGEREF _Toc212022801 \h </w:instrText>
        </w:r>
        <w:r>
          <w:rPr>
            <w:noProof/>
            <w:webHidden/>
          </w:rPr>
        </w:r>
        <w:r>
          <w:rPr>
            <w:noProof/>
            <w:webHidden/>
          </w:rPr>
          <w:fldChar w:fldCharType="separate"/>
        </w:r>
        <w:r>
          <w:rPr>
            <w:noProof/>
            <w:webHidden/>
          </w:rPr>
          <w:t>33</w:t>
        </w:r>
        <w:r>
          <w:rPr>
            <w:noProof/>
            <w:webHidden/>
          </w:rPr>
          <w:fldChar w:fldCharType="end"/>
        </w:r>
      </w:hyperlink>
    </w:p>
    <w:p w14:paraId="1E46639D" w14:textId="619DB80B"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2" w:history="1">
        <w:r w:rsidRPr="00462A89">
          <w:rPr>
            <w:rStyle w:val="Hyperlink"/>
            <w:noProof/>
            <w:lang w:val="sr-Cyrl-CS"/>
          </w:rPr>
          <w:t xml:space="preserve">Слика </w:t>
        </w:r>
        <w:r w:rsidRPr="00462A89">
          <w:rPr>
            <w:rStyle w:val="Hyperlink"/>
            <w:noProof/>
            <w:lang w:val="en-US"/>
          </w:rPr>
          <w:t>A</w:t>
        </w:r>
        <w:r w:rsidRPr="00462A89">
          <w:rPr>
            <w:rStyle w:val="Hyperlink"/>
            <w:noProof/>
            <w:lang w:val="sr-Cyrl-RS"/>
          </w:rPr>
          <w:t>.</w:t>
        </w:r>
        <w:r w:rsidRPr="00462A89">
          <w:rPr>
            <w:rStyle w:val="Hyperlink"/>
            <w:noProof/>
            <w:lang w:val="en-US"/>
          </w:rPr>
          <w:t>2.1</w:t>
        </w:r>
        <w:r w:rsidRPr="00462A89">
          <w:rPr>
            <w:rStyle w:val="Hyperlink"/>
            <w:noProof/>
            <w:lang w:val="sr-Cyrl-RS"/>
          </w:rPr>
          <w:t xml:space="preserve"> Странице везане за регистрацију у апликацији</w:t>
        </w:r>
        <w:r w:rsidRPr="00462A89">
          <w:rPr>
            <w:rStyle w:val="Hyperlink"/>
            <w:noProof/>
            <w:lang w:val="sr-Cyrl-CS"/>
          </w:rPr>
          <w:t xml:space="preserve"> </w:t>
        </w:r>
        <w:r w:rsidRPr="00462A89">
          <w:rPr>
            <w:rStyle w:val="Hyperlink"/>
            <w:i/>
            <w:iCs/>
            <w:noProof/>
            <w:lang w:val="en-US"/>
          </w:rPr>
          <w:t>BarberBooker</w:t>
        </w:r>
        <w:r>
          <w:rPr>
            <w:noProof/>
            <w:webHidden/>
          </w:rPr>
          <w:tab/>
        </w:r>
        <w:r>
          <w:rPr>
            <w:noProof/>
            <w:webHidden/>
          </w:rPr>
          <w:fldChar w:fldCharType="begin"/>
        </w:r>
        <w:r>
          <w:rPr>
            <w:noProof/>
            <w:webHidden/>
          </w:rPr>
          <w:instrText xml:space="preserve"> PAGEREF _Toc212022802 \h </w:instrText>
        </w:r>
        <w:r>
          <w:rPr>
            <w:noProof/>
            <w:webHidden/>
          </w:rPr>
        </w:r>
        <w:r>
          <w:rPr>
            <w:noProof/>
            <w:webHidden/>
          </w:rPr>
          <w:fldChar w:fldCharType="separate"/>
        </w:r>
        <w:r>
          <w:rPr>
            <w:noProof/>
            <w:webHidden/>
          </w:rPr>
          <w:t>34</w:t>
        </w:r>
        <w:r>
          <w:rPr>
            <w:noProof/>
            <w:webHidden/>
          </w:rPr>
          <w:fldChar w:fldCharType="end"/>
        </w:r>
      </w:hyperlink>
    </w:p>
    <w:p w14:paraId="0D683B41" w14:textId="77487843"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3" w:history="1">
        <w:r w:rsidRPr="00462A89">
          <w:rPr>
            <w:rStyle w:val="Hyperlink"/>
            <w:noProof/>
            <w:lang w:val="sr-Cyrl-CS"/>
          </w:rPr>
          <w:t xml:space="preserve">Слика </w:t>
        </w:r>
        <w:r w:rsidRPr="00462A89">
          <w:rPr>
            <w:rStyle w:val="Hyperlink"/>
            <w:noProof/>
            <w:lang w:val="en-US"/>
          </w:rPr>
          <w:t>A</w:t>
        </w:r>
        <w:r w:rsidRPr="00462A89">
          <w:rPr>
            <w:rStyle w:val="Hyperlink"/>
            <w:noProof/>
            <w:lang w:val="sr-Cyrl-RS"/>
          </w:rPr>
          <w:t>.3</w:t>
        </w:r>
        <w:r w:rsidRPr="00462A89">
          <w:rPr>
            <w:rStyle w:val="Hyperlink"/>
            <w:noProof/>
            <w:lang w:val="en-US"/>
          </w:rPr>
          <w:t>.1</w:t>
        </w:r>
        <w:r w:rsidRPr="00462A89">
          <w:rPr>
            <w:rStyle w:val="Hyperlink"/>
            <w:noProof/>
            <w:lang w:val="sr-Cyrl-RS"/>
          </w:rPr>
          <w:t xml:space="preserve"> Странице везане за пријаву у апликацији</w:t>
        </w:r>
        <w:r w:rsidRPr="00462A89">
          <w:rPr>
            <w:rStyle w:val="Hyperlink"/>
            <w:noProof/>
            <w:lang w:val="sr-Cyrl-CS"/>
          </w:rPr>
          <w:t xml:space="preserve"> </w:t>
        </w:r>
        <w:r w:rsidRPr="00462A89">
          <w:rPr>
            <w:rStyle w:val="Hyperlink"/>
            <w:i/>
            <w:iCs/>
            <w:noProof/>
            <w:lang w:val="en-US"/>
          </w:rPr>
          <w:t>BarberBooker</w:t>
        </w:r>
        <w:r>
          <w:rPr>
            <w:noProof/>
            <w:webHidden/>
          </w:rPr>
          <w:tab/>
        </w:r>
        <w:r>
          <w:rPr>
            <w:noProof/>
            <w:webHidden/>
          </w:rPr>
          <w:fldChar w:fldCharType="begin"/>
        </w:r>
        <w:r>
          <w:rPr>
            <w:noProof/>
            <w:webHidden/>
          </w:rPr>
          <w:instrText xml:space="preserve"> PAGEREF _Toc212022803 \h </w:instrText>
        </w:r>
        <w:r>
          <w:rPr>
            <w:noProof/>
            <w:webHidden/>
          </w:rPr>
        </w:r>
        <w:r>
          <w:rPr>
            <w:noProof/>
            <w:webHidden/>
          </w:rPr>
          <w:fldChar w:fldCharType="separate"/>
        </w:r>
        <w:r>
          <w:rPr>
            <w:noProof/>
            <w:webHidden/>
          </w:rPr>
          <w:t>35</w:t>
        </w:r>
        <w:r>
          <w:rPr>
            <w:noProof/>
            <w:webHidden/>
          </w:rPr>
          <w:fldChar w:fldCharType="end"/>
        </w:r>
      </w:hyperlink>
    </w:p>
    <w:p w14:paraId="72B5EF72" w14:textId="0A756E8C"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4" w:history="1">
        <w:r w:rsidRPr="00462A89">
          <w:rPr>
            <w:rStyle w:val="Hyperlink"/>
            <w:noProof/>
            <w:lang w:val="sr-Cyrl-CS"/>
          </w:rPr>
          <w:t xml:space="preserve">Слика </w:t>
        </w:r>
        <w:r w:rsidRPr="00462A89">
          <w:rPr>
            <w:rStyle w:val="Hyperlink"/>
            <w:noProof/>
            <w:lang w:val="en-US"/>
          </w:rPr>
          <w:t>B</w:t>
        </w:r>
        <w:r w:rsidRPr="00462A89">
          <w:rPr>
            <w:rStyle w:val="Hyperlink"/>
            <w:noProof/>
            <w:lang w:val="sr-Cyrl-RS"/>
          </w:rPr>
          <w:t>.</w:t>
        </w:r>
        <w:r w:rsidRPr="00462A89">
          <w:rPr>
            <w:rStyle w:val="Hyperlink"/>
            <w:noProof/>
            <w:lang w:val="en-US"/>
          </w:rPr>
          <w:t>1.1</w:t>
        </w:r>
        <w:r w:rsidRPr="00462A89">
          <w:rPr>
            <w:rStyle w:val="Hyperlink"/>
            <w:noProof/>
            <w:lang w:val="sr-Cyrl-RS"/>
          </w:rPr>
          <w:t xml:space="preserve"> Странице везане за ситуације када клијент прегледа свој налог у апликацији</w:t>
        </w:r>
        <w:r w:rsidRPr="00462A89">
          <w:rPr>
            <w:rStyle w:val="Hyperlink"/>
            <w:noProof/>
            <w:lang w:val="sr-Cyrl-CS"/>
          </w:rPr>
          <w:t xml:space="preserve"> </w:t>
        </w:r>
        <w:r w:rsidRPr="00462A89">
          <w:rPr>
            <w:rStyle w:val="Hyperlink"/>
            <w:i/>
            <w:iCs/>
            <w:noProof/>
            <w:lang w:val="en-US"/>
          </w:rPr>
          <w:t>BarberBooker</w:t>
        </w:r>
        <w:r>
          <w:rPr>
            <w:noProof/>
            <w:webHidden/>
          </w:rPr>
          <w:tab/>
        </w:r>
        <w:r>
          <w:rPr>
            <w:noProof/>
            <w:webHidden/>
          </w:rPr>
          <w:fldChar w:fldCharType="begin"/>
        </w:r>
        <w:r>
          <w:rPr>
            <w:noProof/>
            <w:webHidden/>
          </w:rPr>
          <w:instrText xml:space="preserve"> PAGEREF _Toc212022804 \h </w:instrText>
        </w:r>
        <w:r>
          <w:rPr>
            <w:noProof/>
            <w:webHidden/>
          </w:rPr>
        </w:r>
        <w:r>
          <w:rPr>
            <w:noProof/>
            <w:webHidden/>
          </w:rPr>
          <w:fldChar w:fldCharType="separate"/>
        </w:r>
        <w:r>
          <w:rPr>
            <w:noProof/>
            <w:webHidden/>
          </w:rPr>
          <w:t>36</w:t>
        </w:r>
        <w:r>
          <w:rPr>
            <w:noProof/>
            <w:webHidden/>
          </w:rPr>
          <w:fldChar w:fldCharType="end"/>
        </w:r>
      </w:hyperlink>
    </w:p>
    <w:p w14:paraId="48AFE984" w14:textId="6E6E419D"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5" w:history="1">
        <w:r w:rsidRPr="00462A89">
          <w:rPr>
            <w:rStyle w:val="Hyperlink"/>
            <w:noProof/>
            <w:lang w:val="sr-Cyrl-CS"/>
          </w:rPr>
          <w:t xml:space="preserve">Слика </w:t>
        </w:r>
        <w:r w:rsidRPr="00462A89">
          <w:rPr>
            <w:rStyle w:val="Hyperlink"/>
            <w:noProof/>
            <w:lang w:val="en-US"/>
          </w:rPr>
          <w:t>B</w:t>
        </w:r>
        <w:r w:rsidRPr="00462A89">
          <w:rPr>
            <w:rStyle w:val="Hyperlink"/>
            <w:noProof/>
            <w:lang w:val="sr-Cyrl-RS"/>
          </w:rPr>
          <w:t>.2</w:t>
        </w:r>
        <w:r w:rsidRPr="00462A89">
          <w:rPr>
            <w:rStyle w:val="Hyperlink"/>
            <w:noProof/>
            <w:lang w:val="en-US"/>
          </w:rPr>
          <w:t>.1</w:t>
        </w:r>
        <w:r w:rsidRPr="00462A89">
          <w:rPr>
            <w:rStyle w:val="Hyperlink"/>
            <w:noProof/>
            <w:lang w:val="sr-Cyrl-RS"/>
          </w:rPr>
          <w:t xml:space="preserve"> Странице везане за ситуације када клијент претражује салоне у апликацији</w:t>
        </w:r>
        <w:r w:rsidRPr="00462A89">
          <w:rPr>
            <w:rStyle w:val="Hyperlink"/>
            <w:noProof/>
            <w:lang w:val="sr-Cyrl-CS"/>
          </w:rPr>
          <w:t xml:space="preserve"> </w:t>
        </w:r>
        <w:r w:rsidRPr="00462A89">
          <w:rPr>
            <w:rStyle w:val="Hyperlink"/>
            <w:i/>
            <w:iCs/>
            <w:noProof/>
            <w:lang w:val="en-US"/>
          </w:rPr>
          <w:t>BarberBooker</w:t>
        </w:r>
        <w:r>
          <w:rPr>
            <w:noProof/>
            <w:webHidden/>
          </w:rPr>
          <w:tab/>
        </w:r>
        <w:r>
          <w:rPr>
            <w:noProof/>
            <w:webHidden/>
          </w:rPr>
          <w:fldChar w:fldCharType="begin"/>
        </w:r>
        <w:r>
          <w:rPr>
            <w:noProof/>
            <w:webHidden/>
          </w:rPr>
          <w:instrText xml:space="preserve"> PAGEREF _Toc212022805 \h </w:instrText>
        </w:r>
        <w:r>
          <w:rPr>
            <w:noProof/>
            <w:webHidden/>
          </w:rPr>
        </w:r>
        <w:r>
          <w:rPr>
            <w:noProof/>
            <w:webHidden/>
          </w:rPr>
          <w:fldChar w:fldCharType="separate"/>
        </w:r>
        <w:r>
          <w:rPr>
            <w:noProof/>
            <w:webHidden/>
          </w:rPr>
          <w:t>37</w:t>
        </w:r>
        <w:r>
          <w:rPr>
            <w:noProof/>
            <w:webHidden/>
          </w:rPr>
          <w:fldChar w:fldCharType="end"/>
        </w:r>
      </w:hyperlink>
    </w:p>
    <w:p w14:paraId="1F9E4598" w14:textId="7A1BCAB3"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6" w:history="1">
        <w:r w:rsidRPr="00462A89">
          <w:rPr>
            <w:rStyle w:val="Hyperlink"/>
            <w:noProof/>
            <w:lang w:val="sr-Cyrl-CS"/>
          </w:rPr>
          <w:t xml:space="preserve">Слика </w:t>
        </w:r>
        <w:r w:rsidRPr="00462A89">
          <w:rPr>
            <w:rStyle w:val="Hyperlink"/>
            <w:noProof/>
            <w:lang w:val="en-US"/>
          </w:rPr>
          <w:t>B</w:t>
        </w:r>
        <w:r w:rsidRPr="00462A89">
          <w:rPr>
            <w:rStyle w:val="Hyperlink"/>
            <w:noProof/>
            <w:lang w:val="sr-Cyrl-RS"/>
          </w:rPr>
          <w:t>.3</w:t>
        </w:r>
        <w:r w:rsidRPr="00462A89">
          <w:rPr>
            <w:rStyle w:val="Hyperlink"/>
            <w:noProof/>
            <w:lang w:val="en-US"/>
          </w:rPr>
          <w:t>.1</w:t>
        </w:r>
        <w:r w:rsidRPr="00462A89">
          <w:rPr>
            <w:rStyle w:val="Hyperlink"/>
            <w:noProof/>
            <w:lang w:val="sr-Cyrl-RS"/>
          </w:rPr>
          <w:t xml:space="preserve"> Странице везане за клијентске резервације у апликацији</w:t>
        </w:r>
        <w:r w:rsidRPr="00462A89">
          <w:rPr>
            <w:rStyle w:val="Hyperlink"/>
            <w:noProof/>
            <w:lang w:val="sr-Cyrl-CS"/>
          </w:rPr>
          <w:t xml:space="preserve"> </w:t>
        </w:r>
        <w:r w:rsidRPr="00462A89">
          <w:rPr>
            <w:rStyle w:val="Hyperlink"/>
            <w:i/>
            <w:iCs/>
            <w:noProof/>
            <w:lang w:val="en-US"/>
          </w:rPr>
          <w:t>BarberBooker</w:t>
        </w:r>
        <w:r>
          <w:rPr>
            <w:noProof/>
            <w:webHidden/>
          </w:rPr>
          <w:tab/>
        </w:r>
        <w:r>
          <w:rPr>
            <w:noProof/>
            <w:webHidden/>
          </w:rPr>
          <w:fldChar w:fldCharType="begin"/>
        </w:r>
        <w:r>
          <w:rPr>
            <w:noProof/>
            <w:webHidden/>
          </w:rPr>
          <w:instrText xml:space="preserve"> PAGEREF _Toc212022806 \h </w:instrText>
        </w:r>
        <w:r>
          <w:rPr>
            <w:noProof/>
            <w:webHidden/>
          </w:rPr>
        </w:r>
        <w:r>
          <w:rPr>
            <w:noProof/>
            <w:webHidden/>
          </w:rPr>
          <w:fldChar w:fldCharType="separate"/>
        </w:r>
        <w:r>
          <w:rPr>
            <w:noProof/>
            <w:webHidden/>
          </w:rPr>
          <w:t>37</w:t>
        </w:r>
        <w:r>
          <w:rPr>
            <w:noProof/>
            <w:webHidden/>
          </w:rPr>
          <w:fldChar w:fldCharType="end"/>
        </w:r>
      </w:hyperlink>
    </w:p>
    <w:p w14:paraId="15E0AD7D" w14:textId="791E296B"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7" w:history="1">
        <w:r w:rsidRPr="00462A89">
          <w:rPr>
            <w:rStyle w:val="Hyperlink"/>
            <w:noProof/>
            <w:lang w:val="sr-Cyrl-CS"/>
          </w:rPr>
          <w:t xml:space="preserve">Слика </w:t>
        </w:r>
        <w:r w:rsidRPr="00462A89">
          <w:rPr>
            <w:rStyle w:val="Hyperlink"/>
            <w:noProof/>
            <w:lang w:val="en-US"/>
          </w:rPr>
          <w:t>C</w:t>
        </w:r>
        <w:r w:rsidRPr="00462A89">
          <w:rPr>
            <w:rStyle w:val="Hyperlink"/>
            <w:noProof/>
            <w:lang w:val="sr-Cyrl-RS"/>
          </w:rPr>
          <w:t>.</w:t>
        </w:r>
        <w:r w:rsidRPr="00462A89">
          <w:rPr>
            <w:rStyle w:val="Hyperlink"/>
            <w:noProof/>
            <w:lang w:val="en-US"/>
          </w:rPr>
          <w:t>1.1</w:t>
        </w:r>
        <w:r w:rsidRPr="00462A89">
          <w:rPr>
            <w:rStyle w:val="Hyperlink"/>
            <w:noProof/>
            <w:lang w:val="sr-Cyrl-RS"/>
          </w:rPr>
          <w:t xml:space="preserve"> Странице везане за ситуације када фризерски салон прегледа свој налог у апликацији</w:t>
        </w:r>
        <w:r w:rsidRPr="00462A89">
          <w:rPr>
            <w:rStyle w:val="Hyperlink"/>
            <w:noProof/>
            <w:lang w:val="sr-Cyrl-CS"/>
          </w:rPr>
          <w:t xml:space="preserve"> </w:t>
        </w:r>
        <w:r w:rsidRPr="00462A89">
          <w:rPr>
            <w:rStyle w:val="Hyperlink"/>
            <w:i/>
            <w:iCs/>
            <w:noProof/>
            <w:lang w:val="en-US"/>
          </w:rPr>
          <w:t>BarberBooker</w:t>
        </w:r>
        <w:r>
          <w:rPr>
            <w:noProof/>
            <w:webHidden/>
          </w:rPr>
          <w:tab/>
        </w:r>
        <w:r>
          <w:rPr>
            <w:noProof/>
            <w:webHidden/>
          </w:rPr>
          <w:fldChar w:fldCharType="begin"/>
        </w:r>
        <w:r>
          <w:rPr>
            <w:noProof/>
            <w:webHidden/>
          </w:rPr>
          <w:instrText xml:space="preserve"> PAGEREF _Toc212022807 \h </w:instrText>
        </w:r>
        <w:r>
          <w:rPr>
            <w:noProof/>
            <w:webHidden/>
          </w:rPr>
        </w:r>
        <w:r>
          <w:rPr>
            <w:noProof/>
            <w:webHidden/>
          </w:rPr>
          <w:fldChar w:fldCharType="separate"/>
        </w:r>
        <w:r>
          <w:rPr>
            <w:noProof/>
            <w:webHidden/>
          </w:rPr>
          <w:t>38</w:t>
        </w:r>
        <w:r>
          <w:rPr>
            <w:noProof/>
            <w:webHidden/>
          </w:rPr>
          <w:fldChar w:fldCharType="end"/>
        </w:r>
      </w:hyperlink>
    </w:p>
    <w:p w14:paraId="676C6302" w14:textId="3946B0D1"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8" w:history="1">
        <w:r w:rsidRPr="00462A89">
          <w:rPr>
            <w:rStyle w:val="Hyperlink"/>
            <w:noProof/>
            <w:lang w:val="sr-Cyrl-CS"/>
          </w:rPr>
          <w:t xml:space="preserve">Слика </w:t>
        </w:r>
        <w:r w:rsidRPr="00462A89">
          <w:rPr>
            <w:rStyle w:val="Hyperlink"/>
            <w:noProof/>
            <w:lang w:val="en-US"/>
          </w:rPr>
          <w:t>C</w:t>
        </w:r>
        <w:r w:rsidRPr="00462A89">
          <w:rPr>
            <w:rStyle w:val="Hyperlink"/>
            <w:noProof/>
            <w:lang w:val="sr-Cyrl-RS"/>
          </w:rPr>
          <w:t>.2</w:t>
        </w:r>
        <w:r w:rsidRPr="00462A89">
          <w:rPr>
            <w:rStyle w:val="Hyperlink"/>
            <w:noProof/>
            <w:lang w:val="en-US"/>
          </w:rPr>
          <w:t>.1</w:t>
        </w:r>
        <w:r w:rsidRPr="00462A89">
          <w:rPr>
            <w:rStyle w:val="Hyperlink"/>
            <w:noProof/>
            <w:lang w:val="sr-Cyrl-RS"/>
          </w:rPr>
          <w:t xml:space="preserve"> Странице везане за резервације фризерског салона у апликацији</w:t>
        </w:r>
        <w:r w:rsidRPr="00462A89">
          <w:rPr>
            <w:rStyle w:val="Hyperlink"/>
            <w:noProof/>
            <w:lang w:val="sr-Cyrl-CS"/>
          </w:rPr>
          <w:t xml:space="preserve"> </w:t>
        </w:r>
        <w:r w:rsidRPr="00462A89">
          <w:rPr>
            <w:rStyle w:val="Hyperlink"/>
            <w:i/>
            <w:iCs/>
            <w:noProof/>
            <w:lang w:val="en-US"/>
          </w:rPr>
          <w:t>BarberBooker</w:t>
        </w:r>
        <w:r>
          <w:rPr>
            <w:noProof/>
            <w:webHidden/>
          </w:rPr>
          <w:tab/>
        </w:r>
        <w:r>
          <w:rPr>
            <w:noProof/>
            <w:webHidden/>
          </w:rPr>
          <w:fldChar w:fldCharType="begin"/>
        </w:r>
        <w:r>
          <w:rPr>
            <w:noProof/>
            <w:webHidden/>
          </w:rPr>
          <w:instrText xml:space="preserve"> PAGEREF _Toc212022808 \h </w:instrText>
        </w:r>
        <w:r>
          <w:rPr>
            <w:noProof/>
            <w:webHidden/>
          </w:rPr>
        </w:r>
        <w:r>
          <w:rPr>
            <w:noProof/>
            <w:webHidden/>
          </w:rPr>
          <w:fldChar w:fldCharType="separate"/>
        </w:r>
        <w:r>
          <w:rPr>
            <w:noProof/>
            <w:webHidden/>
          </w:rPr>
          <w:t>38</w:t>
        </w:r>
        <w:r>
          <w:rPr>
            <w:noProof/>
            <w:webHidden/>
          </w:rPr>
          <w:fldChar w:fldCharType="end"/>
        </w:r>
      </w:hyperlink>
    </w:p>
    <w:p w14:paraId="37C928D1" w14:textId="441F3252"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76" w:name="_Toc212022784"/>
      <w:r w:rsidRPr="006B315E">
        <w:rPr>
          <w:lang w:val="sr-Cyrl-CS"/>
        </w:rPr>
        <w:lastRenderedPageBreak/>
        <w:t>Списак табела</w:t>
      </w:r>
      <w:bookmarkStart w:id="77" w:name="_Toc254342925"/>
      <w:bookmarkEnd w:id="76"/>
    </w:p>
    <w:p w14:paraId="0CB7AA39" w14:textId="4C2A986C"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EE0AEC">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78" w:name="_Toc212022785"/>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78"/>
    </w:p>
    <w:p w14:paraId="6E118892" w14:textId="385C1927" w:rsidR="00F6786E" w:rsidRDefault="00571464" w:rsidP="00571464">
      <w:pPr>
        <w:pStyle w:val="Prilog-IInivonaslova"/>
        <w:rPr>
          <w:lang w:val="en-US"/>
        </w:rPr>
      </w:pPr>
      <w:bookmarkStart w:id="79" w:name="_Toc212022786"/>
      <w:bookmarkEnd w:id="77"/>
      <w:r>
        <w:rPr>
          <w:lang w:val="sr-Cyrl-RS"/>
        </w:rPr>
        <w:t>Почетна страница</w:t>
      </w:r>
      <w:bookmarkEnd w:id="79"/>
    </w:p>
    <w:p w14:paraId="79251092" w14:textId="74360B77" w:rsidR="004250AC" w:rsidRDefault="004250AC" w:rsidP="004250AC">
      <w:pPr>
        <w:pStyle w:val="Osnovnitekst"/>
        <w:rPr>
          <w:lang w:val="sr-Cyrl-RS"/>
        </w:rPr>
      </w:pPr>
      <w:r>
        <w:rPr>
          <w:lang w:val="sr-Cyrl-RS"/>
        </w:rPr>
        <w:t>На слици испод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0" w:name="_Toc212022801"/>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0"/>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1" w:name="_Toc212022787"/>
      <w:r>
        <w:rPr>
          <w:lang w:val="sr-Cyrl-RS"/>
        </w:rPr>
        <w:lastRenderedPageBreak/>
        <w:t>Регистрација</w:t>
      </w:r>
      <w:bookmarkEnd w:id="81"/>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2" w:name="_Toc212022802"/>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2"/>
    </w:p>
    <w:p w14:paraId="5EA865C3" w14:textId="5034CFCD" w:rsidR="0022329A" w:rsidRDefault="00B64CA5" w:rsidP="00B64CA5">
      <w:pPr>
        <w:pStyle w:val="Prilog-IInivonaslova"/>
        <w:rPr>
          <w:lang w:val="sr-Cyrl-RS"/>
        </w:rPr>
      </w:pPr>
      <w:bookmarkStart w:id="83" w:name="_Toc212022788"/>
      <w:r>
        <w:rPr>
          <w:lang w:val="sr-Cyrl-RS"/>
        </w:rPr>
        <w:lastRenderedPageBreak/>
        <w:t>Пријава</w:t>
      </w:r>
      <w:bookmarkEnd w:id="83"/>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0433F74C">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33306" cy="4035768"/>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84" w:name="_Toc212022803"/>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84"/>
    </w:p>
    <w:p w14:paraId="56AF60DA" w14:textId="100908C9" w:rsidR="007A1011" w:rsidRDefault="00231A72" w:rsidP="00231A72">
      <w:pPr>
        <w:pStyle w:val="Prilog-Inivonaslova"/>
        <w:rPr>
          <w:lang w:val="sr-Cyrl-RS"/>
        </w:rPr>
      </w:pPr>
      <w:bookmarkStart w:id="85" w:name="_Toc212022789"/>
      <w:bookmarkStart w:id="86"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85"/>
    </w:p>
    <w:p w14:paraId="35A58D31" w14:textId="6F2BB2B3" w:rsidR="00457573" w:rsidRDefault="00457573" w:rsidP="00457573">
      <w:pPr>
        <w:pStyle w:val="Prilog-IInivonaslova"/>
        <w:rPr>
          <w:lang w:val="sr-Cyrl-RS"/>
        </w:rPr>
      </w:pPr>
      <w:bookmarkStart w:id="87" w:name="_Toc212022790"/>
      <w:bookmarkEnd w:id="86"/>
      <w:r>
        <w:rPr>
          <w:lang w:val="sr-Cyrl-RS"/>
        </w:rPr>
        <w:t>Клијентски налог</w:t>
      </w:r>
      <w:bookmarkEnd w:id="87"/>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46943ED0">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18086" cy="3055234"/>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88" w:name="_Toc212022804"/>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88"/>
    </w:p>
    <w:p w14:paraId="5AAE6DDD" w14:textId="679A8EB8" w:rsidR="001E6A00" w:rsidRPr="004864F5" w:rsidRDefault="00AC499C" w:rsidP="004864F5">
      <w:pPr>
        <w:pStyle w:val="Prilog-IInivonaslova"/>
      </w:pPr>
      <w:bookmarkStart w:id="89" w:name="_Toc212022791"/>
      <w:r>
        <w:rPr>
          <w:lang w:val="sr-Cyrl-RS"/>
        </w:rPr>
        <w:lastRenderedPageBreak/>
        <w:t>Фризерски салони</w:t>
      </w:r>
      <w:bookmarkEnd w:id="89"/>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0" w:name="_Toc212022805"/>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0"/>
    </w:p>
    <w:p w14:paraId="4431BB6E" w14:textId="491BE13F" w:rsidR="00436EAA" w:rsidRPr="00526057" w:rsidRDefault="007D3383" w:rsidP="00526057">
      <w:pPr>
        <w:pStyle w:val="Prilog-IInivonaslova"/>
        <w:rPr>
          <w:lang w:val="sr-Cyrl-RS"/>
        </w:rPr>
      </w:pPr>
      <w:bookmarkStart w:id="91" w:name="_Toc212022792"/>
      <w:r>
        <w:rPr>
          <w:lang w:val="sr-Cyrl-RS"/>
        </w:rPr>
        <w:t>Резервације</w:t>
      </w:r>
      <w:bookmarkEnd w:id="91"/>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18C8564A">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92" w:name="_Toc212022806"/>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92"/>
    </w:p>
    <w:p w14:paraId="36AF05D2" w14:textId="4A2B5801" w:rsidR="00D9008D" w:rsidRDefault="00D9008D" w:rsidP="00D9008D">
      <w:pPr>
        <w:pStyle w:val="Prilog-Inivonaslova"/>
        <w:rPr>
          <w:lang w:val="sr-Cyrl-RS"/>
        </w:rPr>
      </w:pPr>
      <w:bookmarkStart w:id="93" w:name="_Toc212022793"/>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93"/>
    </w:p>
    <w:p w14:paraId="7866FB86" w14:textId="49689811" w:rsidR="006A7703" w:rsidRPr="006E58ED" w:rsidRDefault="008C2A9E" w:rsidP="006E58ED">
      <w:pPr>
        <w:pStyle w:val="Prilog-IInivonaslova"/>
        <w:rPr>
          <w:lang w:val="sr-Cyrl-RS"/>
        </w:rPr>
      </w:pPr>
      <w:bookmarkStart w:id="94" w:name="_Toc212022794"/>
      <w:r>
        <w:rPr>
          <w:lang w:val="sr-Cyrl-RS"/>
        </w:rPr>
        <w:t>Налог фризерског салона</w:t>
      </w:r>
      <w:bookmarkEnd w:id="94"/>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95" w:name="_Toc212022807"/>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95"/>
    </w:p>
    <w:p w14:paraId="251E6986" w14:textId="49C35CF1" w:rsidR="00AF55F9" w:rsidRPr="001E78D3" w:rsidRDefault="00AF55F9" w:rsidP="001E78D3">
      <w:pPr>
        <w:pStyle w:val="Prilog-IInivonaslova"/>
        <w:rPr>
          <w:lang w:val="sr-Cyrl-RS"/>
        </w:rPr>
      </w:pPr>
      <w:bookmarkStart w:id="96" w:name="_Toc212022795"/>
      <w:r>
        <w:rPr>
          <w:lang w:val="sr-Cyrl-RS"/>
        </w:rPr>
        <w:t>Резервације</w:t>
      </w:r>
      <w:bookmarkEnd w:id="96"/>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97" w:name="_Toc212022808"/>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97"/>
    </w:p>
    <w:sectPr w:rsidR="00AF55F9" w:rsidRPr="00BE78E6" w:rsidSect="001551E5">
      <w:headerReference w:type="default" r:id="rId57"/>
      <w:footerReference w:type="default" r:id="rId58"/>
      <w:headerReference w:type="first" r:id="rId59"/>
      <w:footerReference w:type="first" r:id="rId60"/>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041437" w14:textId="77777777" w:rsidR="00C04503" w:rsidRDefault="00C04503">
      <w:r>
        <w:separator/>
      </w:r>
    </w:p>
  </w:endnote>
  <w:endnote w:type="continuationSeparator" w:id="0">
    <w:p w14:paraId="32B1441A" w14:textId="77777777" w:rsidR="00C04503" w:rsidRDefault="00C04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E70178" w14:textId="77777777" w:rsidR="00C04503" w:rsidRDefault="00C04503">
      <w:r>
        <w:separator/>
      </w:r>
    </w:p>
  </w:footnote>
  <w:footnote w:type="continuationSeparator" w:id="0">
    <w:p w14:paraId="7F67C55D" w14:textId="77777777" w:rsidR="00C04503" w:rsidRDefault="00C045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4A1B"/>
    <w:rsid w:val="00004ACF"/>
    <w:rsid w:val="0000552C"/>
    <w:rsid w:val="00007CB8"/>
    <w:rsid w:val="00010588"/>
    <w:rsid w:val="00010D63"/>
    <w:rsid w:val="00010DE5"/>
    <w:rsid w:val="00011198"/>
    <w:rsid w:val="00011D90"/>
    <w:rsid w:val="00011DFA"/>
    <w:rsid w:val="000124C6"/>
    <w:rsid w:val="00015F0B"/>
    <w:rsid w:val="00016B7F"/>
    <w:rsid w:val="00017A43"/>
    <w:rsid w:val="0002064F"/>
    <w:rsid w:val="00021094"/>
    <w:rsid w:val="00022379"/>
    <w:rsid w:val="000232E2"/>
    <w:rsid w:val="000242FF"/>
    <w:rsid w:val="0002595E"/>
    <w:rsid w:val="0002673E"/>
    <w:rsid w:val="000268F9"/>
    <w:rsid w:val="00026D29"/>
    <w:rsid w:val="000271C5"/>
    <w:rsid w:val="00027367"/>
    <w:rsid w:val="00027916"/>
    <w:rsid w:val="00027B46"/>
    <w:rsid w:val="000313A1"/>
    <w:rsid w:val="0003240F"/>
    <w:rsid w:val="00032829"/>
    <w:rsid w:val="00034C63"/>
    <w:rsid w:val="00035073"/>
    <w:rsid w:val="000375AD"/>
    <w:rsid w:val="00040445"/>
    <w:rsid w:val="00042875"/>
    <w:rsid w:val="00044F51"/>
    <w:rsid w:val="00045D7F"/>
    <w:rsid w:val="00046BD6"/>
    <w:rsid w:val="00047D37"/>
    <w:rsid w:val="000500BE"/>
    <w:rsid w:val="00051037"/>
    <w:rsid w:val="000517B5"/>
    <w:rsid w:val="000521E6"/>
    <w:rsid w:val="00053A41"/>
    <w:rsid w:val="00053EC9"/>
    <w:rsid w:val="000546BE"/>
    <w:rsid w:val="00054C78"/>
    <w:rsid w:val="00060B23"/>
    <w:rsid w:val="0006106B"/>
    <w:rsid w:val="00061890"/>
    <w:rsid w:val="00062BB8"/>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9DF"/>
    <w:rsid w:val="00073D1F"/>
    <w:rsid w:val="00075320"/>
    <w:rsid w:val="00076F36"/>
    <w:rsid w:val="00076FF4"/>
    <w:rsid w:val="00080069"/>
    <w:rsid w:val="00080C50"/>
    <w:rsid w:val="00080F87"/>
    <w:rsid w:val="00080FB7"/>
    <w:rsid w:val="000811E0"/>
    <w:rsid w:val="00081D0B"/>
    <w:rsid w:val="00082325"/>
    <w:rsid w:val="00083C2A"/>
    <w:rsid w:val="00084D00"/>
    <w:rsid w:val="00084D3C"/>
    <w:rsid w:val="000852E2"/>
    <w:rsid w:val="000864AC"/>
    <w:rsid w:val="00090053"/>
    <w:rsid w:val="0009040B"/>
    <w:rsid w:val="0009082F"/>
    <w:rsid w:val="00090867"/>
    <w:rsid w:val="00090BBD"/>
    <w:rsid w:val="00090F7D"/>
    <w:rsid w:val="000923E6"/>
    <w:rsid w:val="0009766F"/>
    <w:rsid w:val="00097D6D"/>
    <w:rsid w:val="00097D77"/>
    <w:rsid w:val="000A07E7"/>
    <w:rsid w:val="000A1159"/>
    <w:rsid w:val="000A3D79"/>
    <w:rsid w:val="000A3F93"/>
    <w:rsid w:val="000A46C2"/>
    <w:rsid w:val="000A4798"/>
    <w:rsid w:val="000A610C"/>
    <w:rsid w:val="000A62E8"/>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155A"/>
    <w:rsid w:val="000C3042"/>
    <w:rsid w:val="000C3FD6"/>
    <w:rsid w:val="000C4EDD"/>
    <w:rsid w:val="000C5079"/>
    <w:rsid w:val="000C5BB2"/>
    <w:rsid w:val="000C5DF8"/>
    <w:rsid w:val="000C6118"/>
    <w:rsid w:val="000C6DBD"/>
    <w:rsid w:val="000D0164"/>
    <w:rsid w:val="000D21B3"/>
    <w:rsid w:val="000D2280"/>
    <w:rsid w:val="000D4315"/>
    <w:rsid w:val="000D51FA"/>
    <w:rsid w:val="000D64F5"/>
    <w:rsid w:val="000D6647"/>
    <w:rsid w:val="000D67EC"/>
    <w:rsid w:val="000D70B2"/>
    <w:rsid w:val="000D73C7"/>
    <w:rsid w:val="000E0D21"/>
    <w:rsid w:val="000E164F"/>
    <w:rsid w:val="000E18F7"/>
    <w:rsid w:val="000E235D"/>
    <w:rsid w:val="000E3AB1"/>
    <w:rsid w:val="000E555E"/>
    <w:rsid w:val="000E5A9B"/>
    <w:rsid w:val="000E6335"/>
    <w:rsid w:val="000E7235"/>
    <w:rsid w:val="000E79E7"/>
    <w:rsid w:val="000F0596"/>
    <w:rsid w:val="000F0F13"/>
    <w:rsid w:val="000F2F39"/>
    <w:rsid w:val="000F5F62"/>
    <w:rsid w:val="000F6495"/>
    <w:rsid w:val="000F7508"/>
    <w:rsid w:val="00100299"/>
    <w:rsid w:val="001003F3"/>
    <w:rsid w:val="0010166A"/>
    <w:rsid w:val="001022ED"/>
    <w:rsid w:val="00102689"/>
    <w:rsid w:val="00103A94"/>
    <w:rsid w:val="00105FEC"/>
    <w:rsid w:val="00106985"/>
    <w:rsid w:val="00107CAA"/>
    <w:rsid w:val="00107CCD"/>
    <w:rsid w:val="00107E8D"/>
    <w:rsid w:val="001104C5"/>
    <w:rsid w:val="0011465E"/>
    <w:rsid w:val="00117E44"/>
    <w:rsid w:val="00122351"/>
    <w:rsid w:val="001229DE"/>
    <w:rsid w:val="001252C1"/>
    <w:rsid w:val="00125C81"/>
    <w:rsid w:val="00125F05"/>
    <w:rsid w:val="00125F3A"/>
    <w:rsid w:val="001269FE"/>
    <w:rsid w:val="0012721E"/>
    <w:rsid w:val="001277CE"/>
    <w:rsid w:val="00130D28"/>
    <w:rsid w:val="0013116D"/>
    <w:rsid w:val="00132663"/>
    <w:rsid w:val="00132C6A"/>
    <w:rsid w:val="00133034"/>
    <w:rsid w:val="001332BA"/>
    <w:rsid w:val="00134D5D"/>
    <w:rsid w:val="00135249"/>
    <w:rsid w:val="00135926"/>
    <w:rsid w:val="00137A48"/>
    <w:rsid w:val="001400DE"/>
    <w:rsid w:val="0014029E"/>
    <w:rsid w:val="001407C0"/>
    <w:rsid w:val="001417D2"/>
    <w:rsid w:val="00142438"/>
    <w:rsid w:val="001432BE"/>
    <w:rsid w:val="0014395E"/>
    <w:rsid w:val="001447AE"/>
    <w:rsid w:val="00144FD9"/>
    <w:rsid w:val="00145C1C"/>
    <w:rsid w:val="00146D27"/>
    <w:rsid w:val="0015056E"/>
    <w:rsid w:val="0015057E"/>
    <w:rsid w:val="00153D50"/>
    <w:rsid w:val="001550A9"/>
    <w:rsid w:val="001551E5"/>
    <w:rsid w:val="0015605D"/>
    <w:rsid w:val="00156485"/>
    <w:rsid w:val="00157A6C"/>
    <w:rsid w:val="001605DF"/>
    <w:rsid w:val="00160657"/>
    <w:rsid w:val="00161038"/>
    <w:rsid w:val="00163A43"/>
    <w:rsid w:val="00163B2F"/>
    <w:rsid w:val="00165876"/>
    <w:rsid w:val="001669BC"/>
    <w:rsid w:val="00166C24"/>
    <w:rsid w:val="00167719"/>
    <w:rsid w:val="00170708"/>
    <w:rsid w:val="00170B74"/>
    <w:rsid w:val="00170BDE"/>
    <w:rsid w:val="00173088"/>
    <w:rsid w:val="001750E2"/>
    <w:rsid w:val="0017696B"/>
    <w:rsid w:val="00176B5B"/>
    <w:rsid w:val="00180114"/>
    <w:rsid w:val="00181104"/>
    <w:rsid w:val="00181648"/>
    <w:rsid w:val="0018285A"/>
    <w:rsid w:val="00182901"/>
    <w:rsid w:val="0018654E"/>
    <w:rsid w:val="00186FFF"/>
    <w:rsid w:val="00190281"/>
    <w:rsid w:val="00190B34"/>
    <w:rsid w:val="0019403C"/>
    <w:rsid w:val="001952DD"/>
    <w:rsid w:val="00195A4D"/>
    <w:rsid w:val="00195C93"/>
    <w:rsid w:val="00195D4D"/>
    <w:rsid w:val="00196C7A"/>
    <w:rsid w:val="001A257B"/>
    <w:rsid w:val="001A33CC"/>
    <w:rsid w:val="001A4781"/>
    <w:rsid w:val="001A48DB"/>
    <w:rsid w:val="001A4BCC"/>
    <w:rsid w:val="001A5771"/>
    <w:rsid w:val="001A5810"/>
    <w:rsid w:val="001A7A76"/>
    <w:rsid w:val="001B036C"/>
    <w:rsid w:val="001B0DFD"/>
    <w:rsid w:val="001B2070"/>
    <w:rsid w:val="001B5027"/>
    <w:rsid w:val="001B56C0"/>
    <w:rsid w:val="001B5F9F"/>
    <w:rsid w:val="001B7537"/>
    <w:rsid w:val="001B7677"/>
    <w:rsid w:val="001B7963"/>
    <w:rsid w:val="001C0F01"/>
    <w:rsid w:val="001C16E9"/>
    <w:rsid w:val="001C2DBE"/>
    <w:rsid w:val="001C4BCD"/>
    <w:rsid w:val="001C4F22"/>
    <w:rsid w:val="001C514B"/>
    <w:rsid w:val="001C6A5D"/>
    <w:rsid w:val="001D037E"/>
    <w:rsid w:val="001D060D"/>
    <w:rsid w:val="001D0A6F"/>
    <w:rsid w:val="001D0F46"/>
    <w:rsid w:val="001D1B59"/>
    <w:rsid w:val="001D1F4F"/>
    <w:rsid w:val="001D3FAC"/>
    <w:rsid w:val="001D4AD3"/>
    <w:rsid w:val="001D5A3B"/>
    <w:rsid w:val="001D68EA"/>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4D60"/>
    <w:rsid w:val="001F70F3"/>
    <w:rsid w:val="001F7D63"/>
    <w:rsid w:val="0020000E"/>
    <w:rsid w:val="002006EC"/>
    <w:rsid w:val="00200AA4"/>
    <w:rsid w:val="00200B4E"/>
    <w:rsid w:val="00200E9A"/>
    <w:rsid w:val="00203099"/>
    <w:rsid w:val="00203A16"/>
    <w:rsid w:val="002048D6"/>
    <w:rsid w:val="00204B85"/>
    <w:rsid w:val="00207331"/>
    <w:rsid w:val="002079CF"/>
    <w:rsid w:val="00207AA4"/>
    <w:rsid w:val="00207E96"/>
    <w:rsid w:val="00210309"/>
    <w:rsid w:val="00210947"/>
    <w:rsid w:val="0021095F"/>
    <w:rsid w:val="00211586"/>
    <w:rsid w:val="00211ADF"/>
    <w:rsid w:val="00212C77"/>
    <w:rsid w:val="00213AFD"/>
    <w:rsid w:val="00213E77"/>
    <w:rsid w:val="002141FC"/>
    <w:rsid w:val="0021572A"/>
    <w:rsid w:val="00216A73"/>
    <w:rsid w:val="00216B37"/>
    <w:rsid w:val="00220F87"/>
    <w:rsid w:val="0022329A"/>
    <w:rsid w:val="002241F5"/>
    <w:rsid w:val="00224852"/>
    <w:rsid w:val="00224DAA"/>
    <w:rsid w:val="00225CE1"/>
    <w:rsid w:val="002266CE"/>
    <w:rsid w:val="0022712F"/>
    <w:rsid w:val="00227AF8"/>
    <w:rsid w:val="00230283"/>
    <w:rsid w:val="00231A72"/>
    <w:rsid w:val="00233139"/>
    <w:rsid w:val="0023327D"/>
    <w:rsid w:val="00234F39"/>
    <w:rsid w:val="00235707"/>
    <w:rsid w:val="0023605C"/>
    <w:rsid w:val="00236612"/>
    <w:rsid w:val="0024148D"/>
    <w:rsid w:val="00242C56"/>
    <w:rsid w:val="00242C69"/>
    <w:rsid w:val="00243124"/>
    <w:rsid w:val="0024433E"/>
    <w:rsid w:val="00244875"/>
    <w:rsid w:val="00244BF6"/>
    <w:rsid w:val="002450FD"/>
    <w:rsid w:val="002457A2"/>
    <w:rsid w:val="002503F4"/>
    <w:rsid w:val="002507CE"/>
    <w:rsid w:val="00250829"/>
    <w:rsid w:val="00250BF4"/>
    <w:rsid w:val="00250E6C"/>
    <w:rsid w:val="002529A7"/>
    <w:rsid w:val="00253E41"/>
    <w:rsid w:val="002560CF"/>
    <w:rsid w:val="00256208"/>
    <w:rsid w:val="0025755E"/>
    <w:rsid w:val="00261525"/>
    <w:rsid w:val="002615B8"/>
    <w:rsid w:val="0026263F"/>
    <w:rsid w:val="002628A2"/>
    <w:rsid w:val="00263400"/>
    <w:rsid w:val="0026353B"/>
    <w:rsid w:val="002638F7"/>
    <w:rsid w:val="00263C6E"/>
    <w:rsid w:val="002641B1"/>
    <w:rsid w:val="00264441"/>
    <w:rsid w:val="00266F80"/>
    <w:rsid w:val="00267306"/>
    <w:rsid w:val="002709BC"/>
    <w:rsid w:val="00272064"/>
    <w:rsid w:val="00272D35"/>
    <w:rsid w:val="00273081"/>
    <w:rsid w:val="002736F7"/>
    <w:rsid w:val="002752D9"/>
    <w:rsid w:val="002755E2"/>
    <w:rsid w:val="002768C5"/>
    <w:rsid w:val="00281B6B"/>
    <w:rsid w:val="00283682"/>
    <w:rsid w:val="00283ADA"/>
    <w:rsid w:val="0028548E"/>
    <w:rsid w:val="0028561A"/>
    <w:rsid w:val="0028643F"/>
    <w:rsid w:val="002907E8"/>
    <w:rsid w:val="00293A01"/>
    <w:rsid w:val="00294166"/>
    <w:rsid w:val="00295355"/>
    <w:rsid w:val="0029578F"/>
    <w:rsid w:val="00297325"/>
    <w:rsid w:val="002A0087"/>
    <w:rsid w:val="002A0293"/>
    <w:rsid w:val="002A093A"/>
    <w:rsid w:val="002A0FDC"/>
    <w:rsid w:val="002A28ED"/>
    <w:rsid w:val="002A4E8B"/>
    <w:rsid w:val="002A51A8"/>
    <w:rsid w:val="002A5AE4"/>
    <w:rsid w:val="002A5F84"/>
    <w:rsid w:val="002A64C4"/>
    <w:rsid w:val="002A7665"/>
    <w:rsid w:val="002A7D21"/>
    <w:rsid w:val="002B2743"/>
    <w:rsid w:val="002B29B7"/>
    <w:rsid w:val="002B2F14"/>
    <w:rsid w:val="002B35C3"/>
    <w:rsid w:val="002B3880"/>
    <w:rsid w:val="002B389C"/>
    <w:rsid w:val="002B3DFA"/>
    <w:rsid w:val="002B4996"/>
    <w:rsid w:val="002B4DCB"/>
    <w:rsid w:val="002B7CEF"/>
    <w:rsid w:val="002C08DF"/>
    <w:rsid w:val="002C189B"/>
    <w:rsid w:val="002C1F1F"/>
    <w:rsid w:val="002C3B0E"/>
    <w:rsid w:val="002C4573"/>
    <w:rsid w:val="002C4C27"/>
    <w:rsid w:val="002C6B3B"/>
    <w:rsid w:val="002C7A8A"/>
    <w:rsid w:val="002D0AE1"/>
    <w:rsid w:val="002D227C"/>
    <w:rsid w:val="002D25F2"/>
    <w:rsid w:val="002D2FBD"/>
    <w:rsid w:val="002D33CA"/>
    <w:rsid w:val="002D399A"/>
    <w:rsid w:val="002D3AA4"/>
    <w:rsid w:val="002D4E51"/>
    <w:rsid w:val="002D50E3"/>
    <w:rsid w:val="002D5E20"/>
    <w:rsid w:val="002D7156"/>
    <w:rsid w:val="002D7455"/>
    <w:rsid w:val="002E15AB"/>
    <w:rsid w:val="002E1EAE"/>
    <w:rsid w:val="002E288B"/>
    <w:rsid w:val="002E596B"/>
    <w:rsid w:val="002E5FB0"/>
    <w:rsid w:val="002E7CB4"/>
    <w:rsid w:val="002E7D5B"/>
    <w:rsid w:val="002F02BE"/>
    <w:rsid w:val="002F18D8"/>
    <w:rsid w:val="002F1A09"/>
    <w:rsid w:val="002F29E2"/>
    <w:rsid w:val="002F30E9"/>
    <w:rsid w:val="002F3654"/>
    <w:rsid w:val="002F42DA"/>
    <w:rsid w:val="002F49AF"/>
    <w:rsid w:val="002F57E3"/>
    <w:rsid w:val="002F5FFB"/>
    <w:rsid w:val="002F6D90"/>
    <w:rsid w:val="002F704B"/>
    <w:rsid w:val="002F7C33"/>
    <w:rsid w:val="002F7E11"/>
    <w:rsid w:val="0030023A"/>
    <w:rsid w:val="00300504"/>
    <w:rsid w:val="00301D26"/>
    <w:rsid w:val="0030246A"/>
    <w:rsid w:val="00302C58"/>
    <w:rsid w:val="00302FC6"/>
    <w:rsid w:val="0030495D"/>
    <w:rsid w:val="003055D4"/>
    <w:rsid w:val="00305C06"/>
    <w:rsid w:val="00306257"/>
    <w:rsid w:val="0030627B"/>
    <w:rsid w:val="00306D8A"/>
    <w:rsid w:val="00310481"/>
    <w:rsid w:val="003109D1"/>
    <w:rsid w:val="003119F3"/>
    <w:rsid w:val="00311F85"/>
    <w:rsid w:val="00312D23"/>
    <w:rsid w:val="003133ED"/>
    <w:rsid w:val="00313DAC"/>
    <w:rsid w:val="00314086"/>
    <w:rsid w:val="0031484C"/>
    <w:rsid w:val="00314BA2"/>
    <w:rsid w:val="00316D04"/>
    <w:rsid w:val="00320220"/>
    <w:rsid w:val="00321848"/>
    <w:rsid w:val="00321E70"/>
    <w:rsid w:val="00322799"/>
    <w:rsid w:val="00322C33"/>
    <w:rsid w:val="003248BC"/>
    <w:rsid w:val="003260BB"/>
    <w:rsid w:val="0033056E"/>
    <w:rsid w:val="00330E89"/>
    <w:rsid w:val="0033586E"/>
    <w:rsid w:val="00340BE2"/>
    <w:rsid w:val="003418EA"/>
    <w:rsid w:val="00341AE2"/>
    <w:rsid w:val="00342658"/>
    <w:rsid w:val="0034457C"/>
    <w:rsid w:val="00344B1F"/>
    <w:rsid w:val="00344B23"/>
    <w:rsid w:val="00344FA5"/>
    <w:rsid w:val="0034781C"/>
    <w:rsid w:val="00350092"/>
    <w:rsid w:val="003503D6"/>
    <w:rsid w:val="00351335"/>
    <w:rsid w:val="00351C92"/>
    <w:rsid w:val="00351DF1"/>
    <w:rsid w:val="00352379"/>
    <w:rsid w:val="00352909"/>
    <w:rsid w:val="003536C3"/>
    <w:rsid w:val="00354A74"/>
    <w:rsid w:val="00357F18"/>
    <w:rsid w:val="00360618"/>
    <w:rsid w:val="00360E58"/>
    <w:rsid w:val="003616CE"/>
    <w:rsid w:val="00362AA4"/>
    <w:rsid w:val="0036300C"/>
    <w:rsid w:val="003657F4"/>
    <w:rsid w:val="00366408"/>
    <w:rsid w:val="0037293D"/>
    <w:rsid w:val="003729A4"/>
    <w:rsid w:val="00373101"/>
    <w:rsid w:val="00374335"/>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2A4C"/>
    <w:rsid w:val="003934BB"/>
    <w:rsid w:val="003935A6"/>
    <w:rsid w:val="00393CC1"/>
    <w:rsid w:val="003942AC"/>
    <w:rsid w:val="00394497"/>
    <w:rsid w:val="00394773"/>
    <w:rsid w:val="00394E47"/>
    <w:rsid w:val="0039540D"/>
    <w:rsid w:val="0039564B"/>
    <w:rsid w:val="00397A29"/>
    <w:rsid w:val="00397C01"/>
    <w:rsid w:val="00397C91"/>
    <w:rsid w:val="00397EA4"/>
    <w:rsid w:val="003A2CED"/>
    <w:rsid w:val="003A43B6"/>
    <w:rsid w:val="003A458C"/>
    <w:rsid w:val="003A63B0"/>
    <w:rsid w:val="003A6B11"/>
    <w:rsid w:val="003A7185"/>
    <w:rsid w:val="003A71AA"/>
    <w:rsid w:val="003A7BA5"/>
    <w:rsid w:val="003B07A2"/>
    <w:rsid w:val="003B4959"/>
    <w:rsid w:val="003B54C9"/>
    <w:rsid w:val="003B58FE"/>
    <w:rsid w:val="003B7983"/>
    <w:rsid w:val="003C10C3"/>
    <w:rsid w:val="003C2A13"/>
    <w:rsid w:val="003C2E03"/>
    <w:rsid w:val="003C2FE2"/>
    <w:rsid w:val="003C376D"/>
    <w:rsid w:val="003C3EF5"/>
    <w:rsid w:val="003C44B6"/>
    <w:rsid w:val="003C46D2"/>
    <w:rsid w:val="003C4A26"/>
    <w:rsid w:val="003C5AA0"/>
    <w:rsid w:val="003C7322"/>
    <w:rsid w:val="003C7EE6"/>
    <w:rsid w:val="003D169C"/>
    <w:rsid w:val="003D20B5"/>
    <w:rsid w:val="003D24B7"/>
    <w:rsid w:val="003D2A24"/>
    <w:rsid w:val="003D5270"/>
    <w:rsid w:val="003D651B"/>
    <w:rsid w:val="003D7464"/>
    <w:rsid w:val="003E07BC"/>
    <w:rsid w:val="003E0D1F"/>
    <w:rsid w:val="003E17EA"/>
    <w:rsid w:val="003E377A"/>
    <w:rsid w:val="003E4ADB"/>
    <w:rsid w:val="003E572C"/>
    <w:rsid w:val="003E575D"/>
    <w:rsid w:val="003E5D20"/>
    <w:rsid w:val="003E5F83"/>
    <w:rsid w:val="003E71DF"/>
    <w:rsid w:val="003F060F"/>
    <w:rsid w:val="003F080F"/>
    <w:rsid w:val="003F29D6"/>
    <w:rsid w:val="003F47BC"/>
    <w:rsid w:val="003F6963"/>
    <w:rsid w:val="003F721B"/>
    <w:rsid w:val="00400E3D"/>
    <w:rsid w:val="00400EDC"/>
    <w:rsid w:val="00401C03"/>
    <w:rsid w:val="00401D70"/>
    <w:rsid w:val="00401F8F"/>
    <w:rsid w:val="00402097"/>
    <w:rsid w:val="004020D6"/>
    <w:rsid w:val="00402168"/>
    <w:rsid w:val="004051FC"/>
    <w:rsid w:val="0040704B"/>
    <w:rsid w:val="004073FF"/>
    <w:rsid w:val="0040742D"/>
    <w:rsid w:val="00410F7B"/>
    <w:rsid w:val="0041176F"/>
    <w:rsid w:val="00413565"/>
    <w:rsid w:val="004138EA"/>
    <w:rsid w:val="0041470D"/>
    <w:rsid w:val="004152E6"/>
    <w:rsid w:val="00415754"/>
    <w:rsid w:val="00415E55"/>
    <w:rsid w:val="004167DE"/>
    <w:rsid w:val="00416901"/>
    <w:rsid w:val="00420D39"/>
    <w:rsid w:val="00421CDC"/>
    <w:rsid w:val="0042262C"/>
    <w:rsid w:val="0042272A"/>
    <w:rsid w:val="00422AFE"/>
    <w:rsid w:val="00422D10"/>
    <w:rsid w:val="0042325F"/>
    <w:rsid w:val="004238E6"/>
    <w:rsid w:val="00424908"/>
    <w:rsid w:val="00424929"/>
    <w:rsid w:val="004250AC"/>
    <w:rsid w:val="00425601"/>
    <w:rsid w:val="00426227"/>
    <w:rsid w:val="00426C9C"/>
    <w:rsid w:val="00426E8D"/>
    <w:rsid w:val="004304DA"/>
    <w:rsid w:val="00432DE4"/>
    <w:rsid w:val="00434159"/>
    <w:rsid w:val="00434161"/>
    <w:rsid w:val="00436EAA"/>
    <w:rsid w:val="00436FE1"/>
    <w:rsid w:val="0043773E"/>
    <w:rsid w:val="00440381"/>
    <w:rsid w:val="00440C63"/>
    <w:rsid w:val="00441EDA"/>
    <w:rsid w:val="004428DC"/>
    <w:rsid w:val="00442F05"/>
    <w:rsid w:val="00443113"/>
    <w:rsid w:val="004432A7"/>
    <w:rsid w:val="00444EBE"/>
    <w:rsid w:val="00446752"/>
    <w:rsid w:val="0044698D"/>
    <w:rsid w:val="00446EC2"/>
    <w:rsid w:val="00450D08"/>
    <w:rsid w:val="0045234E"/>
    <w:rsid w:val="00452868"/>
    <w:rsid w:val="00452F0C"/>
    <w:rsid w:val="0045325D"/>
    <w:rsid w:val="0045486B"/>
    <w:rsid w:val="00454EFE"/>
    <w:rsid w:val="004552BA"/>
    <w:rsid w:val="00457573"/>
    <w:rsid w:val="004575C5"/>
    <w:rsid w:val="00460382"/>
    <w:rsid w:val="00460A0E"/>
    <w:rsid w:val="00461138"/>
    <w:rsid w:val="00463AB0"/>
    <w:rsid w:val="00463BA2"/>
    <w:rsid w:val="00466380"/>
    <w:rsid w:val="00466877"/>
    <w:rsid w:val="00467911"/>
    <w:rsid w:val="00467D12"/>
    <w:rsid w:val="00467EA8"/>
    <w:rsid w:val="004703D3"/>
    <w:rsid w:val="00471921"/>
    <w:rsid w:val="0047269F"/>
    <w:rsid w:val="00472906"/>
    <w:rsid w:val="004742B1"/>
    <w:rsid w:val="00475051"/>
    <w:rsid w:val="0047517F"/>
    <w:rsid w:val="00477424"/>
    <w:rsid w:val="004800DC"/>
    <w:rsid w:val="00480CF9"/>
    <w:rsid w:val="00481395"/>
    <w:rsid w:val="004846F8"/>
    <w:rsid w:val="004852DB"/>
    <w:rsid w:val="004864F5"/>
    <w:rsid w:val="00486BC6"/>
    <w:rsid w:val="004907E0"/>
    <w:rsid w:val="004907E6"/>
    <w:rsid w:val="00491C04"/>
    <w:rsid w:val="004924B9"/>
    <w:rsid w:val="004929A9"/>
    <w:rsid w:val="00492D91"/>
    <w:rsid w:val="00493B8E"/>
    <w:rsid w:val="00493B9E"/>
    <w:rsid w:val="00493BAA"/>
    <w:rsid w:val="00493BD9"/>
    <w:rsid w:val="00493E20"/>
    <w:rsid w:val="00495B20"/>
    <w:rsid w:val="004A3A23"/>
    <w:rsid w:val="004A51CE"/>
    <w:rsid w:val="004A7154"/>
    <w:rsid w:val="004A7A19"/>
    <w:rsid w:val="004A7F20"/>
    <w:rsid w:val="004B1C17"/>
    <w:rsid w:val="004B2041"/>
    <w:rsid w:val="004B6300"/>
    <w:rsid w:val="004B64DB"/>
    <w:rsid w:val="004B6C67"/>
    <w:rsid w:val="004C190A"/>
    <w:rsid w:val="004C2036"/>
    <w:rsid w:val="004C2FB4"/>
    <w:rsid w:val="004C35BD"/>
    <w:rsid w:val="004C46CC"/>
    <w:rsid w:val="004C5DBF"/>
    <w:rsid w:val="004C6407"/>
    <w:rsid w:val="004D093C"/>
    <w:rsid w:val="004D21AA"/>
    <w:rsid w:val="004D2C22"/>
    <w:rsid w:val="004D467F"/>
    <w:rsid w:val="004E084E"/>
    <w:rsid w:val="004E2BE5"/>
    <w:rsid w:val="004E3958"/>
    <w:rsid w:val="004E42EB"/>
    <w:rsid w:val="004E4819"/>
    <w:rsid w:val="004E61CD"/>
    <w:rsid w:val="004E6F85"/>
    <w:rsid w:val="004E71C6"/>
    <w:rsid w:val="004F173C"/>
    <w:rsid w:val="004F197F"/>
    <w:rsid w:val="004F3EF3"/>
    <w:rsid w:val="004F5751"/>
    <w:rsid w:val="004F57B8"/>
    <w:rsid w:val="004F604B"/>
    <w:rsid w:val="004F6291"/>
    <w:rsid w:val="00500C13"/>
    <w:rsid w:val="00501946"/>
    <w:rsid w:val="00501AE5"/>
    <w:rsid w:val="00501B01"/>
    <w:rsid w:val="005028FF"/>
    <w:rsid w:val="005042EB"/>
    <w:rsid w:val="00505430"/>
    <w:rsid w:val="00505586"/>
    <w:rsid w:val="00505E72"/>
    <w:rsid w:val="005073D5"/>
    <w:rsid w:val="00510B7A"/>
    <w:rsid w:val="00512158"/>
    <w:rsid w:val="00515833"/>
    <w:rsid w:val="00515A5D"/>
    <w:rsid w:val="0051626B"/>
    <w:rsid w:val="00516EC7"/>
    <w:rsid w:val="00517EF6"/>
    <w:rsid w:val="005203C5"/>
    <w:rsid w:val="00520B3D"/>
    <w:rsid w:val="005217F9"/>
    <w:rsid w:val="00521B3D"/>
    <w:rsid w:val="00521C4D"/>
    <w:rsid w:val="00521F8B"/>
    <w:rsid w:val="005221B3"/>
    <w:rsid w:val="00522B8B"/>
    <w:rsid w:val="00522D70"/>
    <w:rsid w:val="00524377"/>
    <w:rsid w:val="00524812"/>
    <w:rsid w:val="00525689"/>
    <w:rsid w:val="00525A07"/>
    <w:rsid w:val="00526057"/>
    <w:rsid w:val="00526ACC"/>
    <w:rsid w:val="00526B21"/>
    <w:rsid w:val="00526BC3"/>
    <w:rsid w:val="00530373"/>
    <w:rsid w:val="0053054D"/>
    <w:rsid w:val="00530EE6"/>
    <w:rsid w:val="00531F08"/>
    <w:rsid w:val="00532C13"/>
    <w:rsid w:val="00533079"/>
    <w:rsid w:val="005333A5"/>
    <w:rsid w:val="005333D6"/>
    <w:rsid w:val="0053444F"/>
    <w:rsid w:val="0053512F"/>
    <w:rsid w:val="00535E72"/>
    <w:rsid w:val="005375EF"/>
    <w:rsid w:val="00537C2F"/>
    <w:rsid w:val="00540802"/>
    <w:rsid w:val="00540EC5"/>
    <w:rsid w:val="005428E9"/>
    <w:rsid w:val="00542ECA"/>
    <w:rsid w:val="00543AC8"/>
    <w:rsid w:val="00544F10"/>
    <w:rsid w:val="0054505E"/>
    <w:rsid w:val="005458AC"/>
    <w:rsid w:val="00546194"/>
    <w:rsid w:val="00546BD3"/>
    <w:rsid w:val="0055011E"/>
    <w:rsid w:val="005506CC"/>
    <w:rsid w:val="00550D28"/>
    <w:rsid w:val="0055149F"/>
    <w:rsid w:val="005535AA"/>
    <w:rsid w:val="005540C9"/>
    <w:rsid w:val="005555E1"/>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7097"/>
    <w:rsid w:val="00570AB7"/>
    <w:rsid w:val="00570B5E"/>
    <w:rsid w:val="00571464"/>
    <w:rsid w:val="00571EF3"/>
    <w:rsid w:val="00573BBE"/>
    <w:rsid w:val="00573F88"/>
    <w:rsid w:val="00574FB8"/>
    <w:rsid w:val="005807BD"/>
    <w:rsid w:val="00581293"/>
    <w:rsid w:val="0058236A"/>
    <w:rsid w:val="00583B98"/>
    <w:rsid w:val="00583C6D"/>
    <w:rsid w:val="00584AF1"/>
    <w:rsid w:val="00586F2A"/>
    <w:rsid w:val="00590560"/>
    <w:rsid w:val="005909A5"/>
    <w:rsid w:val="005914DE"/>
    <w:rsid w:val="00591671"/>
    <w:rsid w:val="00592E8E"/>
    <w:rsid w:val="00593C42"/>
    <w:rsid w:val="00594330"/>
    <w:rsid w:val="005957AC"/>
    <w:rsid w:val="0059600A"/>
    <w:rsid w:val="005962ED"/>
    <w:rsid w:val="00596574"/>
    <w:rsid w:val="0059765E"/>
    <w:rsid w:val="005A1EE1"/>
    <w:rsid w:val="005A3CA0"/>
    <w:rsid w:val="005A405D"/>
    <w:rsid w:val="005A430D"/>
    <w:rsid w:val="005A5D88"/>
    <w:rsid w:val="005A6D03"/>
    <w:rsid w:val="005A78BC"/>
    <w:rsid w:val="005B09B5"/>
    <w:rsid w:val="005B0F00"/>
    <w:rsid w:val="005B3156"/>
    <w:rsid w:val="005B370C"/>
    <w:rsid w:val="005B5617"/>
    <w:rsid w:val="005B60E2"/>
    <w:rsid w:val="005B761F"/>
    <w:rsid w:val="005B7729"/>
    <w:rsid w:val="005B79A1"/>
    <w:rsid w:val="005C08E1"/>
    <w:rsid w:val="005C0B0D"/>
    <w:rsid w:val="005C2B83"/>
    <w:rsid w:val="005C3514"/>
    <w:rsid w:val="005C3BB7"/>
    <w:rsid w:val="005C53BF"/>
    <w:rsid w:val="005C6394"/>
    <w:rsid w:val="005C678C"/>
    <w:rsid w:val="005D0595"/>
    <w:rsid w:val="005D06E4"/>
    <w:rsid w:val="005D0968"/>
    <w:rsid w:val="005D17F0"/>
    <w:rsid w:val="005D1BA9"/>
    <w:rsid w:val="005D2C3A"/>
    <w:rsid w:val="005D378D"/>
    <w:rsid w:val="005D46ED"/>
    <w:rsid w:val="005D484E"/>
    <w:rsid w:val="005D503C"/>
    <w:rsid w:val="005D5290"/>
    <w:rsid w:val="005D70CD"/>
    <w:rsid w:val="005D7A88"/>
    <w:rsid w:val="005E0C04"/>
    <w:rsid w:val="005E0E71"/>
    <w:rsid w:val="005E346C"/>
    <w:rsid w:val="005E36BD"/>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121"/>
    <w:rsid w:val="0060162F"/>
    <w:rsid w:val="00601736"/>
    <w:rsid w:val="006027D4"/>
    <w:rsid w:val="00603BD4"/>
    <w:rsid w:val="00603DD7"/>
    <w:rsid w:val="006054EF"/>
    <w:rsid w:val="006102A5"/>
    <w:rsid w:val="006103AC"/>
    <w:rsid w:val="00610E27"/>
    <w:rsid w:val="00611A2E"/>
    <w:rsid w:val="00611C3D"/>
    <w:rsid w:val="00616112"/>
    <w:rsid w:val="0061635A"/>
    <w:rsid w:val="0061703E"/>
    <w:rsid w:val="006172AA"/>
    <w:rsid w:val="00617487"/>
    <w:rsid w:val="00617F80"/>
    <w:rsid w:val="0062038D"/>
    <w:rsid w:val="0062135B"/>
    <w:rsid w:val="0062287E"/>
    <w:rsid w:val="00626A58"/>
    <w:rsid w:val="00626ED1"/>
    <w:rsid w:val="00627D37"/>
    <w:rsid w:val="00627D45"/>
    <w:rsid w:val="006303E4"/>
    <w:rsid w:val="00630E1F"/>
    <w:rsid w:val="006325E9"/>
    <w:rsid w:val="006330B5"/>
    <w:rsid w:val="00633BE2"/>
    <w:rsid w:val="00634C6B"/>
    <w:rsid w:val="006366ED"/>
    <w:rsid w:val="00636D73"/>
    <w:rsid w:val="00637548"/>
    <w:rsid w:val="00637E03"/>
    <w:rsid w:val="006412E1"/>
    <w:rsid w:val="00643610"/>
    <w:rsid w:val="00644398"/>
    <w:rsid w:val="00644632"/>
    <w:rsid w:val="00644A50"/>
    <w:rsid w:val="00644C43"/>
    <w:rsid w:val="006477ED"/>
    <w:rsid w:val="00647A94"/>
    <w:rsid w:val="0065031D"/>
    <w:rsid w:val="0065152F"/>
    <w:rsid w:val="00652624"/>
    <w:rsid w:val="00652E85"/>
    <w:rsid w:val="006535A2"/>
    <w:rsid w:val="00653ABD"/>
    <w:rsid w:val="00654AC8"/>
    <w:rsid w:val="00654FB0"/>
    <w:rsid w:val="006572CF"/>
    <w:rsid w:val="00657309"/>
    <w:rsid w:val="00657313"/>
    <w:rsid w:val="00660CD4"/>
    <w:rsid w:val="006610C2"/>
    <w:rsid w:val="006634CB"/>
    <w:rsid w:val="00665CFB"/>
    <w:rsid w:val="00666F21"/>
    <w:rsid w:val="00667AAD"/>
    <w:rsid w:val="006707D4"/>
    <w:rsid w:val="00671487"/>
    <w:rsid w:val="00671C59"/>
    <w:rsid w:val="00672848"/>
    <w:rsid w:val="00672D93"/>
    <w:rsid w:val="006734BA"/>
    <w:rsid w:val="00673CDB"/>
    <w:rsid w:val="00673FDD"/>
    <w:rsid w:val="006741B6"/>
    <w:rsid w:val="006743EC"/>
    <w:rsid w:val="0067451A"/>
    <w:rsid w:val="00674618"/>
    <w:rsid w:val="00674ABC"/>
    <w:rsid w:val="0067548B"/>
    <w:rsid w:val="0067668D"/>
    <w:rsid w:val="00676FAB"/>
    <w:rsid w:val="0068018A"/>
    <w:rsid w:val="006805EE"/>
    <w:rsid w:val="00682051"/>
    <w:rsid w:val="006850E6"/>
    <w:rsid w:val="00685A0E"/>
    <w:rsid w:val="0068619F"/>
    <w:rsid w:val="0069082F"/>
    <w:rsid w:val="00690E6D"/>
    <w:rsid w:val="0069116F"/>
    <w:rsid w:val="006912CD"/>
    <w:rsid w:val="006918D4"/>
    <w:rsid w:val="00693A95"/>
    <w:rsid w:val="00694D8E"/>
    <w:rsid w:val="006978FC"/>
    <w:rsid w:val="006A1125"/>
    <w:rsid w:val="006A398F"/>
    <w:rsid w:val="006A470D"/>
    <w:rsid w:val="006A4C27"/>
    <w:rsid w:val="006A676C"/>
    <w:rsid w:val="006A694E"/>
    <w:rsid w:val="006A7464"/>
    <w:rsid w:val="006A7703"/>
    <w:rsid w:val="006A7854"/>
    <w:rsid w:val="006B2529"/>
    <w:rsid w:val="006B315E"/>
    <w:rsid w:val="006B6332"/>
    <w:rsid w:val="006B66A5"/>
    <w:rsid w:val="006B749E"/>
    <w:rsid w:val="006C54F1"/>
    <w:rsid w:val="006C5FC9"/>
    <w:rsid w:val="006D0DE4"/>
    <w:rsid w:val="006D2273"/>
    <w:rsid w:val="006D240C"/>
    <w:rsid w:val="006D2C0B"/>
    <w:rsid w:val="006D4691"/>
    <w:rsid w:val="006D4964"/>
    <w:rsid w:val="006D62E1"/>
    <w:rsid w:val="006D6597"/>
    <w:rsid w:val="006D666E"/>
    <w:rsid w:val="006E198F"/>
    <w:rsid w:val="006E2121"/>
    <w:rsid w:val="006E2A16"/>
    <w:rsid w:val="006E2B19"/>
    <w:rsid w:val="006E3134"/>
    <w:rsid w:val="006E58ED"/>
    <w:rsid w:val="006E5B9B"/>
    <w:rsid w:val="006E7F71"/>
    <w:rsid w:val="006F06B9"/>
    <w:rsid w:val="006F1717"/>
    <w:rsid w:val="006F18A2"/>
    <w:rsid w:val="006F1AB2"/>
    <w:rsid w:val="006F1DD0"/>
    <w:rsid w:val="006F24DA"/>
    <w:rsid w:val="006F375A"/>
    <w:rsid w:val="006F3BAE"/>
    <w:rsid w:val="006F4489"/>
    <w:rsid w:val="006F514D"/>
    <w:rsid w:val="006F5267"/>
    <w:rsid w:val="006F5D92"/>
    <w:rsid w:val="006F5FDD"/>
    <w:rsid w:val="006F608E"/>
    <w:rsid w:val="006F691E"/>
    <w:rsid w:val="0070021C"/>
    <w:rsid w:val="00700A2D"/>
    <w:rsid w:val="00703A88"/>
    <w:rsid w:val="0070589D"/>
    <w:rsid w:val="007067DF"/>
    <w:rsid w:val="00707ACC"/>
    <w:rsid w:val="00711C14"/>
    <w:rsid w:val="0071204D"/>
    <w:rsid w:val="00712CBB"/>
    <w:rsid w:val="00713109"/>
    <w:rsid w:val="00713141"/>
    <w:rsid w:val="00714ABA"/>
    <w:rsid w:val="00716063"/>
    <w:rsid w:val="007164E8"/>
    <w:rsid w:val="00717EE7"/>
    <w:rsid w:val="00721133"/>
    <w:rsid w:val="00722A7B"/>
    <w:rsid w:val="00723CEE"/>
    <w:rsid w:val="00724850"/>
    <w:rsid w:val="00724EF7"/>
    <w:rsid w:val="00725E56"/>
    <w:rsid w:val="007267A9"/>
    <w:rsid w:val="00730C10"/>
    <w:rsid w:val="00731B2D"/>
    <w:rsid w:val="00731EC9"/>
    <w:rsid w:val="007321A1"/>
    <w:rsid w:val="00732796"/>
    <w:rsid w:val="0073288E"/>
    <w:rsid w:val="00732B58"/>
    <w:rsid w:val="00734230"/>
    <w:rsid w:val="007353EA"/>
    <w:rsid w:val="00740CA9"/>
    <w:rsid w:val="00741AE2"/>
    <w:rsid w:val="00743353"/>
    <w:rsid w:val="007442E6"/>
    <w:rsid w:val="007454CD"/>
    <w:rsid w:val="00745BCE"/>
    <w:rsid w:val="00746129"/>
    <w:rsid w:val="00747674"/>
    <w:rsid w:val="007506AE"/>
    <w:rsid w:val="00750AFE"/>
    <w:rsid w:val="00752008"/>
    <w:rsid w:val="00754446"/>
    <w:rsid w:val="007544BB"/>
    <w:rsid w:val="00755EDB"/>
    <w:rsid w:val="007564B5"/>
    <w:rsid w:val="007571A4"/>
    <w:rsid w:val="00757519"/>
    <w:rsid w:val="00760839"/>
    <w:rsid w:val="00760865"/>
    <w:rsid w:val="00766070"/>
    <w:rsid w:val="00767281"/>
    <w:rsid w:val="007678C0"/>
    <w:rsid w:val="00767FFB"/>
    <w:rsid w:val="00770557"/>
    <w:rsid w:val="007716E2"/>
    <w:rsid w:val="0077189C"/>
    <w:rsid w:val="007746FC"/>
    <w:rsid w:val="00774C22"/>
    <w:rsid w:val="007758C6"/>
    <w:rsid w:val="0077706F"/>
    <w:rsid w:val="0077741D"/>
    <w:rsid w:val="00780F4F"/>
    <w:rsid w:val="007819B4"/>
    <w:rsid w:val="00781A92"/>
    <w:rsid w:val="00782F42"/>
    <w:rsid w:val="00784E82"/>
    <w:rsid w:val="00786A4F"/>
    <w:rsid w:val="00786D87"/>
    <w:rsid w:val="0079231C"/>
    <w:rsid w:val="007923DB"/>
    <w:rsid w:val="007932F5"/>
    <w:rsid w:val="0079385B"/>
    <w:rsid w:val="00793B54"/>
    <w:rsid w:val="0079492D"/>
    <w:rsid w:val="007A1011"/>
    <w:rsid w:val="007A1A3C"/>
    <w:rsid w:val="007A221E"/>
    <w:rsid w:val="007A2533"/>
    <w:rsid w:val="007A2CDD"/>
    <w:rsid w:val="007A2E46"/>
    <w:rsid w:val="007A5BD6"/>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F95"/>
    <w:rsid w:val="007C6003"/>
    <w:rsid w:val="007C6B95"/>
    <w:rsid w:val="007D06E1"/>
    <w:rsid w:val="007D0A3E"/>
    <w:rsid w:val="007D0A95"/>
    <w:rsid w:val="007D0C5B"/>
    <w:rsid w:val="007D3383"/>
    <w:rsid w:val="007D3A22"/>
    <w:rsid w:val="007D4681"/>
    <w:rsid w:val="007D49FB"/>
    <w:rsid w:val="007D6407"/>
    <w:rsid w:val="007D7112"/>
    <w:rsid w:val="007D728B"/>
    <w:rsid w:val="007D7510"/>
    <w:rsid w:val="007D7C69"/>
    <w:rsid w:val="007E1857"/>
    <w:rsid w:val="007E4A83"/>
    <w:rsid w:val="007E5991"/>
    <w:rsid w:val="007F014F"/>
    <w:rsid w:val="007F0F9E"/>
    <w:rsid w:val="007F21F5"/>
    <w:rsid w:val="007F2F77"/>
    <w:rsid w:val="007F37C7"/>
    <w:rsid w:val="007F3EE0"/>
    <w:rsid w:val="007F50C4"/>
    <w:rsid w:val="007F55F9"/>
    <w:rsid w:val="007F5BD1"/>
    <w:rsid w:val="007F5FEE"/>
    <w:rsid w:val="007F700B"/>
    <w:rsid w:val="007F7272"/>
    <w:rsid w:val="00801F61"/>
    <w:rsid w:val="00802901"/>
    <w:rsid w:val="00804BF0"/>
    <w:rsid w:val="0080529C"/>
    <w:rsid w:val="008054DF"/>
    <w:rsid w:val="00805CEF"/>
    <w:rsid w:val="00806EE7"/>
    <w:rsid w:val="00807FBB"/>
    <w:rsid w:val="00810CB1"/>
    <w:rsid w:val="00810E2C"/>
    <w:rsid w:val="00811416"/>
    <w:rsid w:val="0081295B"/>
    <w:rsid w:val="00813A00"/>
    <w:rsid w:val="00813E1A"/>
    <w:rsid w:val="008207D7"/>
    <w:rsid w:val="00821B74"/>
    <w:rsid w:val="00821D17"/>
    <w:rsid w:val="00821FF3"/>
    <w:rsid w:val="00822B8F"/>
    <w:rsid w:val="00823BE3"/>
    <w:rsid w:val="00826994"/>
    <w:rsid w:val="00827350"/>
    <w:rsid w:val="00827DE6"/>
    <w:rsid w:val="008301E0"/>
    <w:rsid w:val="0083036D"/>
    <w:rsid w:val="00830A47"/>
    <w:rsid w:val="00831C4C"/>
    <w:rsid w:val="008326A8"/>
    <w:rsid w:val="00833732"/>
    <w:rsid w:val="008349C3"/>
    <w:rsid w:val="00835A7D"/>
    <w:rsid w:val="00837EB2"/>
    <w:rsid w:val="0084000A"/>
    <w:rsid w:val="00840B5D"/>
    <w:rsid w:val="00841403"/>
    <w:rsid w:val="00842384"/>
    <w:rsid w:val="008423BC"/>
    <w:rsid w:val="00842F06"/>
    <w:rsid w:val="00844393"/>
    <w:rsid w:val="00844F23"/>
    <w:rsid w:val="0084655C"/>
    <w:rsid w:val="008468FD"/>
    <w:rsid w:val="008478DC"/>
    <w:rsid w:val="00847963"/>
    <w:rsid w:val="00847C33"/>
    <w:rsid w:val="00850902"/>
    <w:rsid w:val="00851546"/>
    <w:rsid w:val="00852D0D"/>
    <w:rsid w:val="00852D85"/>
    <w:rsid w:val="008550D7"/>
    <w:rsid w:val="00860902"/>
    <w:rsid w:val="00860E97"/>
    <w:rsid w:val="0086119F"/>
    <w:rsid w:val="00861927"/>
    <w:rsid w:val="00861B34"/>
    <w:rsid w:val="00862A57"/>
    <w:rsid w:val="00864FAB"/>
    <w:rsid w:val="00865841"/>
    <w:rsid w:val="00867327"/>
    <w:rsid w:val="00870DBA"/>
    <w:rsid w:val="008748DA"/>
    <w:rsid w:val="00876428"/>
    <w:rsid w:val="00876682"/>
    <w:rsid w:val="00876AE5"/>
    <w:rsid w:val="008778C1"/>
    <w:rsid w:val="00880F7B"/>
    <w:rsid w:val="008817D8"/>
    <w:rsid w:val="00882196"/>
    <w:rsid w:val="008849BC"/>
    <w:rsid w:val="0088572B"/>
    <w:rsid w:val="00885D4F"/>
    <w:rsid w:val="00886045"/>
    <w:rsid w:val="008866A7"/>
    <w:rsid w:val="00886D02"/>
    <w:rsid w:val="00887532"/>
    <w:rsid w:val="008912E4"/>
    <w:rsid w:val="0089197E"/>
    <w:rsid w:val="008944D5"/>
    <w:rsid w:val="00894A95"/>
    <w:rsid w:val="00895973"/>
    <w:rsid w:val="00895B84"/>
    <w:rsid w:val="00896DE9"/>
    <w:rsid w:val="00897D26"/>
    <w:rsid w:val="008A0621"/>
    <w:rsid w:val="008A0C4A"/>
    <w:rsid w:val="008A26A2"/>
    <w:rsid w:val="008A6972"/>
    <w:rsid w:val="008A6C2D"/>
    <w:rsid w:val="008A79D9"/>
    <w:rsid w:val="008A7DB5"/>
    <w:rsid w:val="008B080A"/>
    <w:rsid w:val="008B0A96"/>
    <w:rsid w:val="008B0F80"/>
    <w:rsid w:val="008B12F8"/>
    <w:rsid w:val="008B2787"/>
    <w:rsid w:val="008B2FA6"/>
    <w:rsid w:val="008B3277"/>
    <w:rsid w:val="008B5369"/>
    <w:rsid w:val="008B58F7"/>
    <w:rsid w:val="008B6200"/>
    <w:rsid w:val="008B7041"/>
    <w:rsid w:val="008C075D"/>
    <w:rsid w:val="008C0847"/>
    <w:rsid w:val="008C172B"/>
    <w:rsid w:val="008C213E"/>
    <w:rsid w:val="008C2551"/>
    <w:rsid w:val="008C2664"/>
    <w:rsid w:val="008C2A9E"/>
    <w:rsid w:val="008C2F59"/>
    <w:rsid w:val="008C35E4"/>
    <w:rsid w:val="008C43CC"/>
    <w:rsid w:val="008C4C6F"/>
    <w:rsid w:val="008D0227"/>
    <w:rsid w:val="008D2E2D"/>
    <w:rsid w:val="008D3847"/>
    <w:rsid w:val="008D43ED"/>
    <w:rsid w:val="008D4747"/>
    <w:rsid w:val="008D51D9"/>
    <w:rsid w:val="008D551A"/>
    <w:rsid w:val="008D65D7"/>
    <w:rsid w:val="008E21F2"/>
    <w:rsid w:val="008E345B"/>
    <w:rsid w:val="008E677E"/>
    <w:rsid w:val="008E7025"/>
    <w:rsid w:val="008E7E41"/>
    <w:rsid w:val="008F0730"/>
    <w:rsid w:val="008F0FFE"/>
    <w:rsid w:val="008F1AC2"/>
    <w:rsid w:val="008F66F8"/>
    <w:rsid w:val="008F6AC7"/>
    <w:rsid w:val="008F6E30"/>
    <w:rsid w:val="008F73CF"/>
    <w:rsid w:val="00900530"/>
    <w:rsid w:val="009030FF"/>
    <w:rsid w:val="0090347A"/>
    <w:rsid w:val="00903519"/>
    <w:rsid w:val="009046A8"/>
    <w:rsid w:val="00905E7F"/>
    <w:rsid w:val="00907296"/>
    <w:rsid w:val="009074F6"/>
    <w:rsid w:val="00913043"/>
    <w:rsid w:val="00913131"/>
    <w:rsid w:val="00914EC8"/>
    <w:rsid w:val="00922513"/>
    <w:rsid w:val="009234F7"/>
    <w:rsid w:val="00923EEC"/>
    <w:rsid w:val="00923FA6"/>
    <w:rsid w:val="009246C1"/>
    <w:rsid w:val="0092504E"/>
    <w:rsid w:val="009276C6"/>
    <w:rsid w:val="009277ED"/>
    <w:rsid w:val="00927C34"/>
    <w:rsid w:val="00927D59"/>
    <w:rsid w:val="00930003"/>
    <w:rsid w:val="0093092E"/>
    <w:rsid w:val="00930E87"/>
    <w:rsid w:val="00931085"/>
    <w:rsid w:val="009310A2"/>
    <w:rsid w:val="00931A9C"/>
    <w:rsid w:val="009326B0"/>
    <w:rsid w:val="00932F19"/>
    <w:rsid w:val="0093396F"/>
    <w:rsid w:val="00933EED"/>
    <w:rsid w:val="0093436B"/>
    <w:rsid w:val="0093687F"/>
    <w:rsid w:val="00937561"/>
    <w:rsid w:val="009409CD"/>
    <w:rsid w:val="009415EA"/>
    <w:rsid w:val="00944483"/>
    <w:rsid w:val="00944D39"/>
    <w:rsid w:val="00946179"/>
    <w:rsid w:val="0094617B"/>
    <w:rsid w:val="0094629E"/>
    <w:rsid w:val="00946611"/>
    <w:rsid w:val="00950E14"/>
    <w:rsid w:val="009518C1"/>
    <w:rsid w:val="00954D2C"/>
    <w:rsid w:val="009553E2"/>
    <w:rsid w:val="00956AD1"/>
    <w:rsid w:val="00956B54"/>
    <w:rsid w:val="009573DA"/>
    <w:rsid w:val="00957471"/>
    <w:rsid w:val="00957AA0"/>
    <w:rsid w:val="00957B06"/>
    <w:rsid w:val="009612EB"/>
    <w:rsid w:val="009636DC"/>
    <w:rsid w:val="009650DB"/>
    <w:rsid w:val="009658E3"/>
    <w:rsid w:val="00966148"/>
    <w:rsid w:val="009663AA"/>
    <w:rsid w:val="00970A41"/>
    <w:rsid w:val="0097150B"/>
    <w:rsid w:val="00972CE9"/>
    <w:rsid w:val="0097315E"/>
    <w:rsid w:val="0097389A"/>
    <w:rsid w:val="00973DF6"/>
    <w:rsid w:val="009740DA"/>
    <w:rsid w:val="009746DD"/>
    <w:rsid w:val="00974895"/>
    <w:rsid w:val="00975E17"/>
    <w:rsid w:val="00976D0A"/>
    <w:rsid w:val="0097755B"/>
    <w:rsid w:val="00977BB7"/>
    <w:rsid w:val="00977D0E"/>
    <w:rsid w:val="00977E3D"/>
    <w:rsid w:val="00983CE1"/>
    <w:rsid w:val="00984C15"/>
    <w:rsid w:val="009850E1"/>
    <w:rsid w:val="00986BC9"/>
    <w:rsid w:val="00986D5B"/>
    <w:rsid w:val="0098748B"/>
    <w:rsid w:val="009905FF"/>
    <w:rsid w:val="00991292"/>
    <w:rsid w:val="0099133E"/>
    <w:rsid w:val="00991458"/>
    <w:rsid w:val="009926F2"/>
    <w:rsid w:val="00992AB2"/>
    <w:rsid w:val="009945DC"/>
    <w:rsid w:val="00994D6C"/>
    <w:rsid w:val="00997919"/>
    <w:rsid w:val="009A04F2"/>
    <w:rsid w:val="009A2F6C"/>
    <w:rsid w:val="009A32F0"/>
    <w:rsid w:val="009A4326"/>
    <w:rsid w:val="009A438D"/>
    <w:rsid w:val="009A5022"/>
    <w:rsid w:val="009A5D8B"/>
    <w:rsid w:val="009A6714"/>
    <w:rsid w:val="009A75BB"/>
    <w:rsid w:val="009A76E2"/>
    <w:rsid w:val="009A7EC6"/>
    <w:rsid w:val="009B0763"/>
    <w:rsid w:val="009B17A1"/>
    <w:rsid w:val="009B27A1"/>
    <w:rsid w:val="009B2E78"/>
    <w:rsid w:val="009B3380"/>
    <w:rsid w:val="009B55BE"/>
    <w:rsid w:val="009B63F4"/>
    <w:rsid w:val="009B6460"/>
    <w:rsid w:val="009B6FD9"/>
    <w:rsid w:val="009B71FA"/>
    <w:rsid w:val="009C0988"/>
    <w:rsid w:val="009C1FC1"/>
    <w:rsid w:val="009C2F0E"/>
    <w:rsid w:val="009C6411"/>
    <w:rsid w:val="009C7634"/>
    <w:rsid w:val="009C7B8A"/>
    <w:rsid w:val="009D0B68"/>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4EB1"/>
    <w:rsid w:val="009F547C"/>
    <w:rsid w:val="009F61A8"/>
    <w:rsid w:val="009F67C8"/>
    <w:rsid w:val="009F6DA8"/>
    <w:rsid w:val="009F7F20"/>
    <w:rsid w:val="009F7FB3"/>
    <w:rsid w:val="00A014D7"/>
    <w:rsid w:val="00A03B06"/>
    <w:rsid w:val="00A0513D"/>
    <w:rsid w:val="00A05586"/>
    <w:rsid w:val="00A05834"/>
    <w:rsid w:val="00A05B9A"/>
    <w:rsid w:val="00A06FA9"/>
    <w:rsid w:val="00A07A7E"/>
    <w:rsid w:val="00A12BA7"/>
    <w:rsid w:val="00A12F05"/>
    <w:rsid w:val="00A1302D"/>
    <w:rsid w:val="00A1314E"/>
    <w:rsid w:val="00A133CB"/>
    <w:rsid w:val="00A13F9E"/>
    <w:rsid w:val="00A14EB5"/>
    <w:rsid w:val="00A15A99"/>
    <w:rsid w:val="00A169BC"/>
    <w:rsid w:val="00A1749B"/>
    <w:rsid w:val="00A203FF"/>
    <w:rsid w:val="00A20410"/>
    <w:rsid w:val="00A20EF9"/>
    <w:rsid w:val="00A2129C"/>
    <w:rsid w:val="00A22479"/>
    <w:rsid w:val="00A22613"/>
    <w:rsid w:val="00A228ED"/>
    <w:rsid w:val="00A23FB8"/>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E86"/>
    <w:rsid w:val="00A42675"/>
    <w:rsid w:val="00A426C1"/>
    <w:rsid w:val="00A4284F"/>
    <w:rsid w:val="00A43644"/>
    <w:rsid w:val="00A4448A"/>
    <w:rsid w:val="00A449AA"/>
    <w:rsid w:val="00A44C12"/>
    <w:rsid w:val="00A45104"/>
    <w:rsid w:val="00A47E10"/>
    <w:rsid w:val="00A515EA"/>
    <w:rsid w:val="00A545FA"/>
    <w:rsid w:val="00A54661"/>
    <w:rsid w:val="00A54B22"/>
    <w:rsid w:val="00A54CF3"/>
    <w:rsid w:val="00A57257"/>
    <w:rsid w:val="00A5737C"/>
    <w:rsid w:val="00A603F7"/>
    <w:rsid w:val="00A6176F"/>
    <w:rsid w:val="00A6197E"/>
    <w:rsid w:val="00A61B43"/>
    <w:rsid w:val="00A64753"/>
    <w:rsid w:val="00A64B3C"/>
    <w:rsid w:val="00A6568D"/>
    <w:rsid w:val="00A65719"/>
    <w:rsid w:val="00A6642E"/>
    <w:rsid w:val="00A66A84"/>
    <w:rsid w:val="00A674AF"/>
    <w:rsid w:val="00A67AED"/>
    <w:rsid w:val="00A702E7"/>
    <w:rsid w:val="00A7037E"/>
    <w:rsid w:val="00A7127D"/>
    <w:rsid w:val="00A71A6C"/>
    <w:rsid w:val="00A728E8"/>
    <w:rsid w:val="00A739EC"/>
    <w:rsid w:val="00A74764"/>
    <w:rsid w:val="00A76B46"/>
    <w:rsid w:val="00A771AD"/>
    <w:rsid w:val="00A77687"/>
    <w:rsid w:val="00A77927"/>
    <w:rsid w:val="00A84A0B"/>
    <w:rsid w:val="00A85B00"/>
    <w:rsid w:val="00A85F21"/>
    <w:rsid w:val="00A86DFE"/>
    <w:rsid w:val="00A873C0"/>
    <w:rsid w:val="00A873FF"/>
    <w:rsid w:val="00A8753D"/>
    <w:rsid w:val="00A87B37"/>
    <w:rsid w:val="00A90034"/>
    <w:rsid w:val="00A90EF5"/>
    <w:rsid w:val="00A90F33"/>
    <w:rsid w:val="00A91B1C"/>
    <w:rsid w:val="00A924FF"/>
    <w:rsid w:val="00A9580D"/>
    <w:rsid w:val="00A95923"/>
    <w:rsid w:val="00A96695"/>
    <w:rsid w:val="00A97B74"/>
    <w:rsid w:val="00A97BA5"/>
    <w:rsid w:val="00AA00CF"/>
    <w:rsid w:val="00AA04A9"/>
    <w:rsid w:val="00AA0830"/>
    <w:rsid w:val="00AA0A50"/>
    <w:rsid w:val="00AA1BB1"/>
    <w:rsid w:val="00AA2FE3"/>
    <w:rsid w:val="00AA4ACB"/>
    <w:rsid w:val="00AA6E64"/>
    <w:rsid w:val="00AA7F70"/>
    <w:rsid w:val="00AB197C"/>
    <w:rsid w:val="00AB1CAC"/>
    <w:rsid w:val="00AB33E1"/>
    <w:rsid w:val="00AB4444"/>
    <w:rsid w:val="00AB5F48"/>
    <w:rsid w:val="00AB729A"/>
    <w:rsid w:val="00AB7ED3"/>
    <w:rsid w:val="00AC0A54"/>
    <w:rsid w:val="00AC0E09"/>
    <w:rsid w:val="00AC129E"/>
    <w:rsid w:val="00AC2912"/>
    <w:rsid w:val="00AC3E9E"/>
    <w:rsid w:val="00AC499C"/>
    <w:rsid w:val="00AC4A54"/>
    <w:rsid w:val="00AC62AB"/>
    <w:rsid w:val="00AD25A6"/>
    <w:rsid w:val="00AD461B"/>
    <w:rsid w:val="00AD5BDB"/>
    <w:rsid w:val="00AD61D2"/>
    <w:rsid w:val="00AD730B"/>
    <w:rsid w:val="00AD7394"/>
    <w:rsid w:val="00AE0377"/>
    <w:rsid w:val="00AE0461"/>
    <w:rsid w:val="00AE1E19"/>
    <w:rsid w:val="00AE215A"/>
    <w:rsid w:val="00AE228E"/>
    <w:rsid w:val="00AE244A"/>
    <w:rsid w:val="00AE2E81"/>
    <w:rsid w:val="00AE2F8B"/>
    <w:rsid w:val="00AE43C6"/>
    <w:rsid w:val="00AE53BD"/>
    <w:rsid w:val="00AE6086"/>
    <w:rsid w:val="00AF083E"/>
    <w:rsid w:val="00AF0C6C"/>
    <w:rsid w:val="00AF371A"/>
    <w:rsid w:val="00AF3F08"/>
    <w:rsid w:val="00AF423C"/>
    <w:rsid w:val="00AF4512"/>
    <w:rsid w:val="00AF45DB"/>
    <w:rsid w:val="00AF55F9"/>
    <w:rsid w:val="00AF583D"/>
    <w:rsid w:val="00AF68A5"/>
    <w:rsid w:val="00AF7067"/>
    <w:rsid w:val="00AF7EB4"/>
    <w:rsid w:val="00B00199"/>
    <w:rsid w:val="00B01ACA"/>
    <w:rsid w:val="00B03C87"/>
    <w:rsid w:val="00B03CBC"/>
    <w:rsid w:val="00B044D6"/>
    <w:rsid w:val="00B052BD"/>
    <w:rsid w:val="00B057F5"/>
    <w:rsid w:val="00B05FB7"/>
    <w:rsid w:val="00B07254"/>
    <w:rsid w:val="00B106D0"/>
    <w:rsid w:val="00B1091E"/>
    <w:rsid w:val="00B109D8"/>
    <w:rsid w:val="00B11FAE"/>
    <w:rsid w:val="00B12B0E"/>
    <w:rsid w:val="00B12C0B"/>
    <w:rsid w:val="00B141C0"/>
    <w:rsid w:val="00B1605F"/>
    <w:rsid w:val="00B20E53"/>
    <w:rsid w:val="00B21683"/>
    <w:rsid w:val="00B21A7E"/>
    <w:rsid w:val="00B233B3"/>
    <w:rsid w:val="00B250A8"/>
    <w:rsid w:val="00B268A8"/>
    <w:rsid w:val="00B26E25"/>
    <w:rsid w:val="00B26E71"/>
    <w:rsid w:val="00B274BD"/>
    <w:rsid w:val="00B30EB8"/>
    <w:rsid w:val="00B31229"/>
    <w:rsid w:val="00B3160A"/>
    <w:rsid w:val="00B3208B"/>
    <w:rsid w:val="00B326AA"/>
    <w:rsid w:val="00B3365A"/>
    <w:rsid w:val="00B36A9D"/>
    <w:rsid w:val="00B40E30"/>
    <w:rsid w:val="00B4399A"/>
    <w:rsid w:val="00B44180"/>
    <w:rsid w:val="00B44C1E"/>
    <w:rsid w:val="00B470A0"/>
    <w:rsid w:val="00B47C72"/>
    <w:rsid w:val="00B47E41"/>
    <w:rsid w:val="00B50133"/>
    <w:rsid w:val="00B50DD5"/>
    <w:rsid w:val="00B53526"/>
    <w:rsid w:val="00B5428D"/>
    <w:rsid w:val="00B542FF"/>
    <w:rsid w:val="00B553A1"/>
    <w:rsid w:val="00B5565A"/>
    <w:rsid w:val="00B56426"/>
    <w:rsid w:val="00B5702D"/>
    <w:rsid w:val="00B5764C"/>
    <w:rsid w:val="00B60052"/>
    <w:rsid w:val="00B604C6"/>
    <w:rsid w:val="00B61993"/>
    <w:rsid w:val="00B6229E"/>
    <w:rsid w:val="00B62650"/>
    <w:rsid w:val="00B64A20"/>
    <w:rsid w:val="00B64BB9"/>
    <w:rsid w:val="00B64CA5"/>
    <w:rsid w:val="00B65016"/>
    <w:rsid w:val="00B653B5"/>
    <w:rsid w:val="00B65ADD"/>
    <w:rsid w:val="00B673C1"/>
    <w:rsid w:val="00B67825"/>
    <w:rsid w:val="00B70ED3"/>
    <w:rsid w:val="00B70FCB"/>
    <w:rsid w:val="00B7117C"/>
    <w:rsid w:val="00B7134D"/>
    <w:rsid w:val="00B71821"/>
    <w:rsid w:val="00B7355E"/>
    <w:rsid w:val="00B743BA"/>
    <w:rsid w:val="00B7463A"/>
    <w:rsid w:val="00B74725"/>
    <w:rsid w:val="00B762BE"/>
    <w:rsid w:val="00B77194"/>
    <w:rsid w:val="00B80208"/>
    <w:rsid w:val="00B80D3F"/>
    <w:rsid w:val="00B80EBE"/>
    <w:rsid w:val="00B82D26"/>
    <w:rsid w:val="00B82F49"/>
    <w:rsid w:val="00B844EB"/>
    <w:rsid w:val="00B8516B"/>
    <w:rsid w:val="00B86553"/>
    <w:rsid w:val="00B87428"/>
    <w:rsid w:val="00B87720"/>
    <w:rsid w:val="00B87B8D"/>
    <w:rsid w:val="00B87D0E"/>
    <w:rsid w:val="00B900C9"/>
    <w:rsid w:val="00B913CE"/>
    <w:rsid w:val="00B91A54"/>
    <w:rsid w:val="00B9219B"/>
    <w:rsid w:val="00B92BA4"/>
    <w:rsid w:val="00B93616"/>
    <w:rsid w:val="00B93A95"/>
    <w:rsid w:val="00B95D2B"/>
    <w:rsid w:val="00B95E13"/>
    <w:rsid w:val="00BA0988"/>
    <w:rsid w:val="00BA0F9D"/>
    <w:rsid w:val="00BA1BE9"/>
    <w:rsid w:val="00BA317C"/>
    <w:rsid w:val="00BA438F"/>
    <w:rsid w:val="00BA479D"/>
    <w:rsid w:val="00BA4B8D"/>
    <w:rsid w:val="00BA4B9A"/>
    <w:rsid w:val="00BA4C00"/>
    <w:rsid w:val="00BA5D68"/>
    <w:rsid w:val="00BB1250"/>
    <w:rsid w:val="00BB16D7"/>
    <w:rsid w:val="00BB1989"/>
    <w:rsid w:val="00BB2520"/>
    <w:rsid w:val="00BB2662"/>
    <w:rsid w:val="00BB2AE9"/>
    <w:rsid w:val="00BB2F56"/>
    <w:rsid w:val="00BB3525"/>
    <w:rsid w:val="00BB7CE1"/>
    <w:rsid w:val="00BC02E5"/>
    <w:rsid w:val="00BC108F"/>
    <w:rsid w:val="00BC1813"/>
    <w:rsid w:val="00BC2A38"/>
    <w:rsid w:val="00BC3747"/>
    <w:rsid w:val="00BC4DE3"/>
    <w:rsid w:val="00BC6940"/>
    <w:rsid w:val="00BD00C4"/>
    <w:rsid w:val="00BD1616"/>
    <w:rsid w:val="00BD1F52"/>
    <w:rsid w:val="00BD3610"/>
    <w:rsid w:val="00BD4D12"/>
    <w:rsid w:val="00BD4E27"/>
    <w:rsid w:val="00BD6445"/>
    <w:rsid w:val="00BD6C22"/>
    <w:rsid w:val="00BD7C9E"/>
    <w:rsid w:val="00BD7F12"/>
    <w:rsid w:val="00BE139F"/>
    <w:rsid w:val="00BE15D4"/>
    <w:rsid w:val="00BE1C62"/>
    <w:rsid w:val="00BE2762"/>
    <w:rsid w:val="00BE3D42"/>
    <w:rsid w:val="00BE4C07"/>
    <w:rsid w:val="00BE542B"/>
    <w:rsid w:val="00BE615D"/>
    <w:rsid w:val="00BE78CC"/>
    <w:rsid w:val="00BE78E6"/>
    <w:rsid w:val="00BF0083"/>
    <w:rsid w:val="00BF0B99"/>
    <w:rsid w:val="00BF1C61"/>
    <w:rsid w:val="00BF22F7"/>
    <w:rsid w:val="00BF44A9"/>
    <w:rsid w:val="00BF6DE0"/>
    <w:rsid w:val="00BF7004"/>
    <w:rsid w:val="00C0131C"/>
    <w:rsid w:val="00C01E31"/>
    <w:rsid w:val="00C03F57"/>
    <w:rsid w:val="00C04503"/>
    <w:rsid w:val="00C04786"/>
    <w:rsid w:val="00C05E04"/>
    <w:rsid w:val="00C05F0D"/>
    <w:rsid w:val="00C07E13"/>
    <w:rsid w:val="00C10142"/>
    <w:rsid w:val="00C10CE3"/>
    <w:rsid w:val="00C11F60"/>
    <w:rsid w:val="00C12198"/>
    <w:rsid w:val="00C1267A"/>
    <w:rsid w:val="00C12BBE"/>
    <w:rsid w:val="00C140FF"/>
    <w:rsid w:val="00C16C58"/>
    <w:rsid w:val="00C17820"/>
    <w:rsid w:val="00C17EE9"/>
    <w:rsid w:val="00C20A63"/>
    <w:rsid w:val="00C211ED"/>
    <w:rsid w:val="00C21541"/>
    <w:rsid w:val="00C2213B"/>
    <w:rsid w:val="00C239C1"/>
    <w:rsid w:val="00C242CD"/>
    <w:rsid w:val="00C24F91"/>
    <w:rsid w:val="00C256A1"/>
    <w:rsid w:val="00C25ABA"/>
    <w:rsid w:val="00C260AA"/>
    <w:rsid w:val="00C2688B"/>
    <w:rsid w:val="00C268F9"/>
    <w:rsid w:val="00C27D1E"/>
    <w:rsid w:val="00C27D6D"/>
    <w:rsid w:val="00C30EB1"/>
    <w:rsid w:val="00C3103E"/>
    <w:rsid w:val="00C32E07"/>
    <w:rsid w:val="00C3376B"/>
    <w:rsid w:val="00C34373"/>
    <w:rsid w:val="00C35656"/>
    <w:rsid w:val="00C364F8"/>
    <w:rsid w:val="00C370AB"/>
    <w:rsid w:val="00C377C1"/>
    <w:rsid w:val="00C40807"/>
    <w:rsid w:val="00C4272F"/>
    <w:rsid w:val="00C43AA2"/>
    <w:rsid w:val="00C442C0"/>
    <w:rsid w:val="00C455CB"/>
    <w:rsid w:val="00C5244F"/>
    <w:rsid w:val="00C52B0B"/>
    <w:rsid w:val="00C540AD"/>
    <w:rsid w:val="00C5526E"/>
    <w:rsid w:val="00C55943"/>
    <w:rsid w:val="00C55FEE"/>
    <w:rsid w:val="00C57BC4"/>
    <w:rsid w:val="00C60A00"/>
    <w:rsid w:val="00C6450E"/>
    <w:rsid w:val="00C652B7"/>
    <w:rsid w:val="00C664F7"/>
    <w:rsid w:val="00C66C6F"/>
    <w:rsid w:val="00C6750A"/>
    <w:rsid w:val="00C717C3"/>
    <w:rsid w:val="00C72938"/>
    <w:rsid w:val="00C73583"/>
    <w:rsid w:val="00C73E4D"/>
    <w:rsid w:val="00C753E4"/>
    <w:rsid w:val="00C767FE"/>
    <w:rsid w:val="00C76D67"/>
    <w:rsid w:val="00C774A8"/>
    <w:rsid w:val="00C776DA"/>
    <w:rsid w:val="00C7797E"/>
    <w:rsid w:val="00C77D48"/>
    <w:rsid w:val="00C8065E"/>
    <w:rsid w:val="00C807FA"/>
    <w:rsid w:val="00C80FAB"/>
    <w:rsid w:val="00C81ECC"/>
    <w:rsid w:val="00C853FA"/>
    <w:rsid w:val="00C862C1"/>
    <w:rsid w:val="00C86CDB"/>
    <w:rsid w:val="00C902F5"/>
    <w:rsid w:val="00C92A36"/>
    <w:rsid w:val="00C930F6"/>
    <w:rsid w:val="00C93803"/>
    <w:rsid w:val="00C95BA0"/>
    <w:rsid w:val="00C96FBC"/>
    <w:rsid w:val="00CA0C46"/>
    <w:rsid w:val="00CA0D08"/>
    <w:rsid w:val="00CA14BF"/>
    <w:rsid w:val="00CA2559"/>
    <w:rsid w:val="00CA298C"/>
    <w:rsid w:val="00CA3E8A"/>
    <w:rsid w:val="00CA42D0"/>
    <w:rsid w:val="00CA43F5"/>
    <w:rsid w:val="00CA5350"/>
    <w:rsid w:val="00CA6CE5"/>
    <w:rsid w:val="00CB27E3"/>
    <w:rsid w:val="00CB3DDF"/>
    <w:rsid w:val="00CB46BD"/>
    <w:rsid w:val="00CB4E21"/>
    <w:rsid w:val="00CB5E9C"/>
    <w:rsid w:val="00CB6E46"/>
    <w:rsid w:val="00CC033C"/>
    <w:rsid w:val="00CC0D34"/>
    <w:rsid w:val="00CC0E20"/>
    <w:rsid w:val="00CC169A"/>
    <w:rsid w:val="00CC42F5"/>
    <w:rsid w:val="00CC58FE"/>
    <w:rsid w:val="00CC600A"/>
    <w:rsid w:val="00CC6EEF"/>
    <w:rsid w:val="00CC7B9E"/>
    <w:rsid w:val="00CD0F99"/>
    <w:rsid w:val="00CD25B4"/>
    <w:rsid w:val="00CD34AC"/>
    <w:rsid w:val="00CD441D"/>
    <w:rsid w:val="00CD4A34"/>
    <w:rsid w:val="00CD6314"/>
    <w:rsid w:val="00CD690F"/>
    <w:rsid w:val="00CD7140"/>
    <w:rsid w:val="00CD7A80"/>
    <w:rsid w:val="00CE1030"/>
    <w:rsid w:val="00CE2704"/>
    <w:rsid w:val="00CE2B7D"/>
    <w:rsid w:val="00CE2C9B"/>
    <w:rsid w:val="00CE2E22"/>
    <w:rsid w:val="00CE4319"/>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53D2"/>
    <w:rsid w:val="00D05DB3"/>
    <w:rsid w:val="00D06217"/>
    <w:rsid w:val="00D0694F"/>
    <w:rsid w:val="00D070F1"/>
    <w:rsid w:val="00D07689"/>
    <w:rsid w:val="00D07BCC"/>
    <w:rsid w:val="00D07F3F"/>
    <w:rsid w:val="00D10F2C"/>
    <w:rsid w:val="00D110D4"/>
    <w:rsid w:val="00D131F1"/>
    <w:rsid w:val="00D144A8"/>
    <w:rsid w:val="00D14600"/>
    <w:rsid w:val="00D15C6F"/>
    <w:rsid w:val="00D161CA"/>
    <w:rsid w:val="00D16E4E"/>
    <w:rsid w:val="00D206D5"/>
    <w:rsid w:val="00D20CEC"/>
    <w:rsid w:val="00D20D9D"/>
    <w:rsid w:val="00D226B3"/>
    <w:rsid w:val="00D226D9"/>
    <w:rsid w:val="00D22CBC"/>
    <w:rsid w:val="00D24F38"/>
    <w:rsid w:val="00D25000"/>
    <w:rsid w:val="00D2669E"/>
    <w:rsid w:val="00D31B80"/>
    <w:rsid w:val="00D31F69"/>
    <w:rsid w:val="00D320F5"/>
    <w:rsid w:val="00D3289E"/>
    <w:rsid w:val="00D36853"/>
    <w:rsid w:val="00D37EC1"/>
    <w:rsid w:val="00D4059A"/>
    <w:rsid w:val="00D40934"/>
    <w:rsid w:val="00D4093A"/>
    <w:rsid w:val="00D41404"/>
    <w:rsid w:val="00D414A6"/>
    <w:rsid w:val="00D45441"/>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DB6"/>
    <w:rsid w:val="00D64F09"/>
    <w:rsid w:val="00D65152"/>
    <w:rsid w:val="00D65F05"/>
    <w:rsid w:val="00D66135"/>
    <w:rsid w:val="00D66BF8"/>
    <w:rsid w:val="00D67A75"/>
    <w:rsid w:val="00D67D5F"/>
    <w:rsid w:val="00D70946"/>
    <w:rsid w:val="00D731A3"/>
    <w:rsid w:val="00D73CFB"/>
    <w:rsid w:val="00D75993"/>
    <w:rsid w:val="00D768BE"/>
    <w:rsid w:val="00D76E8F"/>
    <w:rsid w:val="00D8041A"/>
    <w:rsid w:val="00D81ED4"/>
    <w:rsid w:val="00D829D6"/>
    <w:rsid w:val="00D83711"/>
    <w:rsid w:val="00D83CC7"/>
    <w:rsid w:val="00D850AA"/>
    <w:rsid w:val="00D85C53"/>
    <w:rsid w:val="00D8621C"/>
    <w:rsid w:val="00D86BD5"/>
    <w:rsid w:val="00D9008D"/>
    <w:rsid w:val="00D9069D"/>
    <w:rsid w:val="00D90B23"/>
    <w:rsid w:val="00D917E7"/>
    <w:rsid w:val="00D922DE"/>
    <w:rsid w:val="00D926FB"/>
    <w:rsid w:val="00D92763"/>
    <w:rsid w:val="00D92BD3"/>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E3E"/>
    <w:rsid w:val="00DB0568"/>
    <w:rsid w:val="00DB0C2E"/>
    <w:rsid w:val="00DB0F7D"/>
    <w:rsid w:val="00DB2370"/>
    <w:rsid w:val="00DB5ADE"/>
    <w:rsid w:val="00DB6F68"/>
    <w:rsid w:val="00DB76A2"/>
    <w:rsid w:val="00DB7767"/>
    <w:rsid w:val="00DC0DB2"/>
    <w:rsid w:val="00DC1419"/>
    <w:rsid w:val="00DC1F7A"/>
    <w:rsid w:val="00DC2A13"/>
    <w:rsid w:val="00DC2E99"/>
    <w:rsid w:val="00DC5193"/>
    <w:rsid w:val="00DC5BBD"/>
    <w:rsid w:val="00DD1236"/>
    <w:rsid w:val="00DD24AC"/>
    <w:rsid w:val="00DD2C05"/>
    <w:rsid w:val="00DD2F26"/>
    <w:rsid w:val="00DD2FB2"/>
    <w:rsid w:val="00DD48BF"/>
    <w:rsid w:val="00DD4E6A"/>
    <w:rsid w:val="00DD7C79"/>
    <w:rsid w:val="00DD7F72"/>
    <w:rsid w:val="00DE0DE5"/>
    <w:rsid w:val="00DE20B2"/>
    <w:rsid w:val="00DE3F35"/>
    <w:rsid w:val="00DE762E"/>
    <w:rsid w:val="00DE7A89"/>
    <w:rsid w:val="00DF1A6E"/>
    <w:rsid w:val="00DF231D"/>
    <w:rsid w:val="00DF3AB7"/>
    <w:rsid w:val="00DF5CFC"/>
    <w:rsid w:val="00DF6731"/>
    <w:rsid w:val="00DF6797"/>
    <w:rsid w:val="00E00919"/>
    <w:rsid w:val="00E00BF8"/>
    <w:rsid w:val="00E011CF"/>
    <w:rsid w:val="00E01A9A"/>
    <w:rsid w:val="00E03850"/>
    <w:rsid w:val="00E041C7"/>
    <w:rsid w:val="00E05B2E"/>
    <w:rsid w:val="00E07BF2"/>
    <w:rsid w:val="00E07C1E"/>
    <w:rsid w:val="00E07D5A"/>
    <w:rsid w:val="00E10154"/>
    <w:rsid w:val="00E11BBB"/>
    <w:rsid w:val="00E12559"/>
    <w:rsid w:val="00E15A72"/>
    <w:rsid w:val="00E16B7C"/>
    <w:rsid w:val="00E17804"/>
    <w:rsid w:val="00E2009B"/>
    <w:rsid w:val="00E20465"/>
    <w:rsid w:val="00E22CBD"/>
    <w:rsid w:val="00E22EE8"/>
    <w:rsid w:val="00E240C5"/>
    <w:rsid w:val="00E24624"/>
    <w:rsid w:val="00E270AB"/>
    <w:rsid w:val="00E32A6D"/>
    <w:rsid w:val="00E33741"/>
    <w:rsid w:val="00E33DBD"/>
    <w:rsid w:val="00E33EA3"/>
    <w:rsid w:val="00E348B9"/>
    <w:rsid w:val="00E3631F"/>
    <w:rsid w:val="00E363B3"/>
    <w:rsid w:val="00E36B14"/>
    <w:rsid w:val="00E411B1"/>
    <w:rsid w:val="00E41E0F"/>
    <w:rsid w:val="00E41FB7"/>
    <w:rsid w:val="00E432CF"/>
    <w:rsid w:val="00E4452D"/>
    <w:rsid w:val="00E44D28"/>
    <w:rsid w:val="00E44E46"/>
    <w:rsid w:val="00E45568"/>
    <w:rsid w:val="00E45F3F"/>
    <w:rsid w:val="00E46E55"/>
    <w:rsid w:val="00E510B9"/>
    <w:rsid w:val="00E540B0"/>
    <w:rsid w:val="00E5539C"/>
    <w:rsid w:val="00E56995"/>
    <w:rsid w:val="00E56E80"/>
    <w:rsid w:val="00E57F8C"/>
    <w:rsid w:val="00E6138D"/>
    <w:rsid w:val="00E62E62"/>
    <w:rsid w:val="00E637F1"/>
    <w:rsid w:val="00E650AE"/>
    <w:rsid w:val="00E65CBC"/>
    <w:rsid w:val="00E706EB"/>
    <w:rsid w:val="00E7161C"/>
    <w:rsid w:val="00E72B85"/>
    <w:rsid w:val="00E746BE"/>
    <w:rsid w:val="00E74E70"/>
    <w:rsid w:val="00E7712B"/>
    <w:rsid w:val="00E77918"/>
    <w:rsid w:val="00E813AC"/>
    <w:rsid w:val="00E81972"/>
    <w:rsid w:val="00E83037"/>
    <w:rsid w:val="00E8399A"/>
    <w:rsid w:val="00E83A06"/>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5210"/>
    <w:rsid w:val="00EA6F55"/>
    <w:rsid w:val="00EB0AF9"/>
    <w:rsid w:val="00EB3404"/>
    <w:rsid w:val="00EB4714"/>
    <w:rsid w:val="00EB4B34"/>
    <w:rsid w:val="00EB59BA"/>
    <w:rsid w:val="00EB5FC7"/>
    <w:rsid w:val="00EB6475"/>
    <w:rsid w:val="00EB6E33"/>
    <w:rsid w:val="00EB7B5E"/>
    <w:rsid w:val="00EC178C"/>
    <w:rsid w:val="00EC4A1C"/>
    <w:rsid w:val="00EC4B2E"/>
    <w:rsid w:val="00EC5D92"/>
    <w:rsid w:val="00EC61AB"/>
    <w:rsid w:val="00EC64AB"/>
    <w:rsid w:val="00EC76B7"/>
    <w:rsid w:val="00EC7E2A"/>
    <w:rsid w:val="00ED0B56"/>
    <w:rsid w:val="00ED1198"/>
    <w:rsid w:val="00ED15CA"/>
    <w:rsid w:val="00ED1C92"/>
    <w:rsid w:val="00ED368C"/>
    <w:rsid w:val="00ED3A61"/>
    <w:rsid w:val="00ED529F"/>
    <w:rsid w:val="00ED5370"/>
    <w:rsid w:val="00ED6E9C"/>
    <w:rsid w:val="00EE0AEC"/>
    <w:rsid w:val="00EE227E"/>
    <w:rsid w:val="00EE2754"/>
    <w:rsid w:val="00EE2FA4"/>
    <w:rsid w:val="00EE478C"/>
    <w:rsid w:val="00EE54D7"/>
    <w:rsid w:val="00EE5C0F"/>
    <w:rsid w:val="00EE7E0C"/>
    <w:rsid w:val="00EF1A93"/>
    <w:rsid w:val="00EF3318"/>
    <w:rsid w:val="00EF50B2"/>
    <w:rsid w:val="00EF5687"/>
    <w:rsid w:val="00EF58CC"/>
    <w:rsid w:val="00EF6FD0"/>
    <w:rsid w:val="00EF7970"/>
    <w:rsid w:val="00F0027A"/>
    <w:rsid w:val="00F0151C"/>
    <w:rsid w:val="00F01B65"/>
    <w:rsid w:val="00F01C59"/>
    <w:rsid w:val="00F0299A"/>
    <w:rsid w:val="00F045D5"/>
    <w:rsid w:val="00F04B46"/>
    <w:rsid w:val="00F04FFE"/>
    <w:rsid w:val="00F05AD1"/>
    <w:rsid w:val="00F06583"/>
    <w:rsid w:val="00F069BE"/>
    <w:rsid w:val="00F06BB2"/>
    <w:rsid w:val="00F07042"/>
    <w:rsid w:val="00F073D5"/>
    <w:rsid w:val="00F07990"/>
    <w:rsid w:val="00F1138F"/>
    <w:rsid w:val="00F17ADC"/>
    <w:rsid w:val="00F17E68"/>
    <w:rsid w:val="00F20012"/>
    <w:rsid w:val="00F2011B"/>
    <w:rsid w:val="00F20953"/>
    <w:rsid w:val="00F21662"/>
    <w:rsid w:val="00F216F5"/>
    <w:rsid w:val="00F21C31"/>
    <w:rsid w:val="00F22BD6"/>
    <w:rsid w:val="00F2338A"/>
    <w:rsid w:val="00F23515"/>
    <w:rsid w:val="00F239A4"/>
    <w:rsid w:val="00F23F94"/>
    <w:rsid w:val="00F246D8"/>
    <w:rsid w:val="00F24C4B"/>
    <w:rsid w:val="00F25719"/>
    <w:rsid w:val="00F25753"/>
    <w:rsid w:val="00F27661"/>
    <w:rsid w:val="00F27F52"/>
    <w:rsid w:val="00F308EE"/>
    <w:rsid w:val="00F30D82"/>
    <w:rsid w:val="00F352DE"/>
    <w:rsid w:val="00F35593"/>
    <w:rsid w:val="00F359F1"/>
    <w:rsid w:val="00F369E8"/>
    <w:rsid w:val="00F371BE"/>
    <w:rsid w:val="00F3780C"/>
    <w:rsid w:val="00F412DB"/>
    <w:rsid w:val="00F42206"/>
    <w:rsid w:val="00F426CF"/>
    <w:rsid w:val="00F43DFB"/>
    <w:rsid w:val="00F44586"/>
    <w:rsid w:val="00F453CD"/>
    <w:rsid w:val="00F466AC"/>
    <w:rsid w:val="00F51245"/>
    <w:rsid w:val="00F51F43"/>
    <w:rsid w:val="00F527F1"/>
    <w:rsid w:val="00F556CC"/>
    <w:rsid w:val="00F5573A"/>
    <w:rsid w:val="00F55B70"/>
    <w:rsid w:val="00F55CFA"/>
    <w:rsid w:val="00F569B4"/>
    <w:rsid w:val="00F5700D"/>
    <w:rsid w:val="00F60B8E"/>
    <w:rsid w:val="00F615D6"/>
    <w:rsid w:val="00F6331D"/>
    <w:rsid w:val="00F63539"/>
    <w:rsid w:val="00F635A4"/>
    <w:rsid w:val="00F639B6"/>
    <w:rsid w:val="00F67104"/>
    <w:rsid w:val="00F6786E"/>
    <w:rsid w:val="00F71169"/>
    <w:rsid w:val="00F7184A"/>
    <w:rsid w:val="00F71B0A"/>
    <w:rsid w:val="00F7484B"/>
    <w:rsid w:val="00F74CC0"/>
    <w:rsid w:val="00F750AC"/>
    <w:rsid w:val="00F759D8"/>
    <w:rsid w:val="00F75A4E"/>
    <w:rsid w:val="00F811BD"/>
    <w:rsid w:val="00F82C83"/>
    <w:rsid w:val="00F85416"/>
    <w:rsid w:val="00F87781"/>
    <w:rsid w:val="00F90628"/>
    <w:rsid w:val="00F9133D"/>
    <w:rsid w:val="00F9175E"/>
    <w:rsid w:val="00F91D90"/>
    <w:rsid w:val="00F927E8"/>
    <w:rsid w:val="00F93A15"/>
    <w:rsid w:val="00F944D0"/>
    <w:rsid w:val="00F9534D"/>
    <w:rsid w:val="00F96F46"/>
    <w:rsid w:val="00F977D8"/>
    <w:rsid w:val="00F97B91"/>
    <w:rsid w:val="00FA373F"/>
    <w:rsid w:val="00FA384C"/>
    <w:rsid w:val="00FA6E0F"/>
    <w:rsid w:val="00FA7868"/>
    <w:rsid w:val="00FB12D3"/>
    <w:rsid w:val="00FB1BA2"/>
    <w:rsid w:val="00FB4F96"/>
    <w:rsid w:val="00FB5F73"/>
    <w:rsid w:val="00FB686E"/>
    <w:rsid w:val="00FC00E3"/>
    <w:rsid w:val="00FC204B"/>
    <w:rsid w:val="00FC24CA"/>
    <w:rsid w:val="00FC2743"/>
    <w:rsid w:val="00FC3313"/>
    <w:rsid w:val="00FC3ED9"/>
    <w:rsid w:val="00FC4D6D"/>
    <w:rsid w:val="00FC54B5"/>
    <w:rsid w:val="00FC5F2E"/>
    <w:rsid w:val="00FC7646"/>
    <w:rsid w:val="00FC7A3F"/>
    <w:rsid w:val="00FC7E1F"/>
    <w:rsid w:val="00FD16BB"/>
    <w:rsid w:val="00FD2263"/>
    <w:rsid w:val="00FD2290"/>
    <w:rsid w:val="00FD3CD7"/>
    <w:rsid w:val="00FD450D"/>
    <w:rsid w:val="00FD46E8"/>
    <w:rsid w:val="00FD5004"/>
    <w:rsid w:val="00FD5B6E"/>
    <w:rsid w:val="00FD5CDF"/>
    <w:rsid w:val="00FD6490"/>
    <w:rsid w:val="00FD6787"/>
    <w:rsid w:val="00FD7AE2"/>
    <w:rsid w:val="00FD7CEB"/>
    <w:rsid w:val="00FE0547"/>
    <w:rsid w:val="00FE1621"/>
    <w:rsid w:val="00FE2134"/>
    <w:rsid w:val="00FE2F73"/>
    <w:rsid w:val="00FE36A5"/>
    <w:rsid w:val="00FE53BF"/>
    <w:rsid w:val="00FE5613"/>
    <w:rsid w:val="00FE59EE"/>
    <w:rsid w:val="00FE60F7"/>
    <w:rsid w:val="00FE6A7B"/>
    <w:rsid w:val="00FE6B74"/>
    <w:rsid w:val="00FE7297"/>
    <w:rsid w:val="00FE74B2"/>
    <w:rsid w:val="00FE7CA9"/>
    <w:rsid w:val="00FE7DC1"/>
    <w:rsid w:val="00FF008D"/>
    <w:rsid w:val="00FF0203"/>
    <w:rsid w:val="00FF1325"/>
    <w:rsid w:val="00FF134E"/>
    <w:rsid w:val="00FF3AB9"/>
    <w:rsid w:val="00FF3D2E"/>
    <w:rsid w:val="00FF4004"/>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s://play.google.com/store/search?q=fresha%20for%20business&amp;c=apps" TargetMode="External"/><Relationship Id="rId39" Type="http://schemas.openxmlformats.org/officeDocument/2006/relationships/hyperlink" Target="https://digma.ai/ktor-vs-spring-boot-5-key-differences-for-kotlin-devs/" TargetMode="External"/><Relationship Id="rId21" Type="http://schemas.openxmlformats.org/officeDocument/2006/relationships/hyperlink" Target="https://play.google.com/store/search?q=sredime&amp;c=apps" TargetMode="External"/><Relationship Id="rId34" Type="http://schemas.openxmlformats.org/officeDocument/2006/relationships/hyperlink" Target="https://developer.android.com/topic/libraries/architecture/lifecycle" TargetMode="External"/><Relationship Id="rId42" Type="http://schemas.openxmlformats.org/officeDocument/2006/relationships/hyperlink" Target="https://www.oracle.com/java/technologies/javase/javase-tech-database.html" TargetMode="External"/><Relationship Id="rId47" Type="http://schemas.openxmlformats.org/officeDocument/2006/relationships/hyperlink" Target="https://docs.docker.com/get-started/docker-overview/" TargetMode="External"/><Relationship Id="rId50" Type="http://schemas.openxmlformats.org/officeDocument/2006/relationships/image" Target="media/image9.png"/><Relationship Id="rId55"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developer.android.com/kotlin/overview" TargetMode="External"/><Relationship Id="rId11" Type="http://schemas.openxmlformats.org/officeDocument/2006/relationships/header" Target="header1.xml"/><Relationship Id="rId24" Type="http://schemas.openxmlformats.org/officeDocument/2006/relationships/hyperlink" Target="https://play.google.com/store/search?q=sredime%20pro&amp;c=apps" TargetMode="External"/><Relationship Id="rId32" Type="http://schemas.openxmlformats.org/officeDocument/2006/relationships/hyperlink" Target="https://kotlinlang.org/docs/coroutines-overview.html" TargetMode="External"/><Relationship Id="rId37" Type="http://schemas.openxmlformats.org/officeDocument/2006/relationships/hyperlink" Target="https://developer.android.com/training/dependency-injection" TargetMode="External"/><Relationship Id="rId40" Type="http://schemas.openxmlformats.org/officeDocument/2006/relationships/hyperlink" Target="https://www.oracle.com/mysql/what-is-mysql/" TargetMode="External"/><Relationship Id="rId45" Type="http://schemas.openxmlformats.org/officeDocument/2006/relationships/hyperlink" Target="https://firebase.google.com/docs/cloud-messaging" TargetMode="External"/><Relationship Id="rId53" Type="http://schemas.openxmlformats.org/officeDocument/2006/relationships/image" Target="media/image12.png"/><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hyperlink" Target="https://play.google.com/store/search?q=fresha&amp;c=apps" TargetMode="External"/><Relationship Id="rId27" Type="http://schemas.openxmlformats.org/officeDocument/2006/relationships/hyperlink" Target="https://developer.android.com/studio/intro" TargetMode="External"/><Relationship Id="rId30" Type="http://schemas.openxmlformats.org/officeDocument/2006/relationships/hyperlink" Target="https://developer.android.com/kotlin/first" TargetMode="External"/><Relationship Id="rId35" Type="http://schemas.openxmlformats.org/officeDocument/2006/relationships/hyperlink" Target="https://developer.android.com/topic/libraries/architecture/viewmodel" TargetMode="External"/><Relationship Id="rId43" Type="http://schemas.openxmlformats.org/officeDocument/2006/relationships/hyperlink" Target="https://github.com/brettwooldridge/HikariCP/wiki/Down-the-Rabbit-Hole" TargetMode="External"/><Relationship Id="rId48" Type="http://schemas.openxmlformats.org/officeDocument/2006/relationships/hyperlink" Target="https://restfulapi.net/" TargetMode="External"/><Relationship Id="rId56" Type="http://schemas.openxmlformats.org/officeDocument/2006/relationships/image" Target="media/image15.png"/><Relationship Id="rId8" Type="http://schemas.openxmlformats.org/officeDocument/2006/relationships/image" Target="media/image1.png"/><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yperlink" Target="https://www.fresha.com/" TargetMode="External"/><Relationship Id="rId33" Type="http://schemas.openxmlformats.org/officeDocument/2006/relationships/hyperlink" Target="https://developer.android.com/develop/ui/compose/bom" TargetMode="External"/><Relationship Id="rId38" Type="http://schemas.openxmlformats.org/officeDocument/2006/relationships/hyperlink" Target="https://developer.android.com/training/dependency-injection/hilt-android" TargetMode="External"/><Relationship Id="rId46" Type="http://schemas.openxmlformats.org/officeDocument/2006/relationships/hyperlink" Target="https://developers.google.com/identity/protocols/oauth2" TargetMode="External"/><Relationship Id="rId59"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hyperlink" Target="https://www.mysql.com/products/workbench/" TargetMode="External"/><Relationship Id="rId54" Type="http://schemas.openxmlformats.org/officeDocument/2006/relationships/image" Target="media/image1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play.google.com/store/search?q=booksy&amp;c=apps" TargetMode="External"/><Relationship Id="rId28" Type="http://schemas.openxmlformats.org/officeDocument/2006/relationships/hyperlink" Target="https://www.jetbrains.com/help/idea/discover-intellij-idea.html" TargetMode="External"/><Relationship Id="rId36" Type="http://schemas.openxmlformats.org/officeDocument/2006/relationships/hyperlink" Target="https://developer.android.com/guide/navigation" TargetMode="External"/><Relationship Id="rId49" Type="http://schemas.openxmlformats.org/officeDocument/2006/relationships/image" Target="media/image8.jpeg"/><Relationship Id="rId57" Type="http://schemas.openxmlformats.org/officeDocument/2006/relationships/header" Target="header3.xml"/><Relationship Id="rId10" Type="http://schemas.openxmlformats.org/officeDocument/2006/relationships/footer" Target="footer2.xml"/><Relationship Id="rId31" Type="http://schemas.openxmlformats.org/officeDocument/2006/relationships/hyperlink" Target="https://kotlinlang.org/docs/async-programming.html" TargetMode="External"/><Relationship Id="rId44" Type="http://schemas.openxmlformats.org/officeDocument/2006/relationships/hyperlink" Target="https://www.jwt.io/introduction" TargetMode="External"/><Relationship Id="rId52" Type="http://schemas.openxmlformats.org/officeDocument/2006/relationships/image" Target="media/image11.pn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8720</TotalTime>
  <Pages>43</Pages>
  <Words>10989</Words>
  <Characters>62640</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73483</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1954</cp:revision>
  <cp:lastPrinted>2025-10-21T20:13:00Z</cp:lastPrinted>
  <dcterms:created xsi:type="dcterms:W3CDTF">2025-10-14T11:53:00Z</dcterms:created>
  <dcterms:modified xsi:type="dcterms:W3CDTF">2025-10-22T17:05:00Z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